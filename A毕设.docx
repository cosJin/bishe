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Default="00B51468" w:rsidP="001C10C6">
      <w:pPr>
        <w:pStyle w:val="afffa"/>
      </w:pPr>
      <w:bookmarkStart w:id="0" w:name="_Toc533927376"/>
      <w:r>
        <w:rPr>
          <w:rFonts w:hint="eastAsia"/>
          <w:noProof/>
        </w:rPr>
        <mc:AlternateContent>
          <mc:Choice Requires="wps">
            <w:drawing>
              <wp:anchor distT="0" distB="0" distL="114300" distR="114300" simplePos="0" relativeHeight="251663360" behindDoc="0" locked="0" layoutInCell="0" allowOverlap="1" wp14:anchorId="6352E4CC" wp14:editId="7E2041F8">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2A97" w:rsidRPr="000C3D05" w:rsidRDefault="00B32A97" w:rsidP="00005B8C">
                            <w:pPr>
                              <w:spacing w:line="0" w:lineRule="atLeast"/>
                              <w:ind w:firstLine="643"/>
                              <w:rPr>
                                <w:rStyle w:val="z"/>
                              </w:rPr>
                            </w:pPr>
                            <w:r w:rsidRPr="00005B8C">
                              <w:rPr>
                                <w:rStyle w:val="z"/>
                                <w:rFonts w:hint="eastAsia"/>
                              </w:rPr>
                              <w:t>基于机器学习的古代汉语自动分词标注算法及语料库研究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52E4CC"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pTuA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" o:allowincell="f" filled="f" stroked="f">
                <v:textbox style="layout-flow:vertical-ideographic">
                  <w:txbxContent>
                    <w:p w:rsidR="00B32A97" w:rsidRPr="000C3D05" w:rsidRDefault="00B32A97" w:rsidP="00005B8C">
                      <w:pPr>
                        <w:spacing w:line="0" w:lineRule="atLeast"/>
                        <w:ind w:firstLine="643"/>
                        <w:rPr>
                          <w:rStyle w:val="z"/>
                        </w:rPr>
                      </w:pPr>
                      <w:r w:rsidRPr="00005B8C">
                        <w:rPr>
                          <w:rStyle w:val="z"/>
                          <w:rFonts w:hint="eastAsia"/>
                        </w:rPr>
                        <w:t>基于机器学习的古代汉语自动分词标注算法及语料库研究</w:t>
                      </w:r>
                    </w:p>
                  </w:txbxContent>
                </v:textbox>
                <w10:wrap type="topAndBottom"/>
              </v:shape>
            </w:pict>
          </mc:Fallback>
        </mc:AlternateContent>
      </w:r>
      <w:r>
        <w:rPr>
          <w:rFonts w:hint="eastAsia"/>
          <w:noProof/>
        </w:rPr>
        <mc:AlternateContent>
          <mc:Choice Requires="wps">
            <w:drawing>
              <wp:anchor distT="0" distB="0" distL="114300" distR="114300" simplePos="0" relativeHeight="251664384" behindDoc="0" locked="0" layoutInCell="0" allowOverlap="1" wp14:anchorId="368FBB75" wp14:editId="431754CA">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2A97" w:rsidRPr="00B81D81" w:rsidRDefault="00B32A97" w:rsidP="00560BF3">
                            <w:pPr>
                              <w:ind w:firstLine="643"/>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FBB75"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B32A97" w:rsidRPr="00B81D81" w:rsidRDefault="00B32A97" w:rsidP="00560BF3">
                      <w:pPr>
                        <w:ind w:firstLine="643"/>
                        <w:rPr>
                          <w:rStyle w:val="z"/>
                        </w:rPr>
                      </w:pPr>
                      <w:r>
                        <w:rPr>
                          <w:rStyle w:val="z"/>
                          <w:rFonts w:hint="eastAsia"/>
                        </w:rPr>
                        <w:t>于学金</w:t>
                      </w:r>
                    </w:p>
                  </w:txbxContent>
                </v:textbox>
                <w10:wrap type="topAndBottom"/>
              </v:shape>
            </w:pict>
          </mc:Fallback>
        </mc:AlternateContent>
      </w:r>
      <w:r>
        <w:rPr>
          <w:rFonts w:hint="eastAsia"/>
          <w:noProof/>
        </w:rPr>
        <mc:AlternateContent>
          <mc:Choice Requires="wps">
            <w:drawing>
              <wp:anchor distT="0" distB="0" distL="114300" distR="114300" simplePos="0" relativeHeight="251665408" behindDoc="0" locked="0" layoutInCell="0" allowOverlap="1" wp14:anchorId="711CA8B0" wp14:editId="738069E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2A97" w:rsidRPr="00D61CC9" w:rsidRDefault="00B32A97"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CA8B0"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B32A97" w:rsidRPr="00D61CC9" w:rsidRDefault="00B32A97" w:rsidP="00560BF3">
                      <w:pPr>
                        <w:ind w:firstLine="643"/>
                        <w:rPr>
                          <w:rStyle w:val="z"/>
                        </w:rPr>
                      </w:pPr>
                      <w:r w:rsidRPr="00D61CC9">
                        <w:rPr>
                          <w:rStyle w:val="z"/>
                          <w:rFonts w:hint="eastAsia"/>
                        </w:rPr>
                        <w:t>北京科技大学</w:t>
                      </w:r>
                    </w:p>
                  </w:txbxContent>
                </v:textbox>
                <w10:wrap anchory="page"/>
              </v:shape>
            </w:pict>
          </mc:Fallback>
        </mc:AlternateContent>
      </w:r>
    </w:p>
    <w:p w:rsidR="00560BF3" w:rsidRDefault="00560BF3" w:rsidP="00686404">
      <w:pPr>
        <w:pStyle w:val="afffa"/>
        <w:ind w:firstLine="1440"/>
        <w:rPr>
          <w:sz w:val="72"/>
          <w:szCs w:val="72"/>
        </w:rPr>
      </w:pPr>
    </w:p>
    <w:p w:rsidR="00E35DE5" w:rsidRDefault="00E35DE5" w:rsidP="001B3B22">
      <w:pPr>
        <w:pStyle w:val="u5"/>
        <w:spacing w:before="24" w:after="24"/>
        <w:ind w:firstLineChars="0" w:firstLine="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DA5EF0" w:rsidP="001C10C6">
      <w:pPr>
        <w:pStyle w:val="afffa"/>
        <w:rPr>
          <w:noProof/>
        </w:rPr>
      </w:pPr>
      <w:r>
        <w:rPr>
          <w:rFonts w:hint="eastAsia"/>
          <w:noProof/>
        </w:rPr>
        <w:lastRenderedPageBreak/>
        <mc:AlternateContent>
          <mc:Choice Requires="wps">
            <w:drawing>
              <wp:anchor distT="0" distB="0" distL="114300" distR="114300" simplePos="0" relativeHeight="251667456" behindDoc="0" locked="0" layoutInCell="1" allowOverlap="1" wp14:anchorId="206CFBB9" wp14:editId="1001B277">
                <wp:simplePos x="0" y="0"/>
                <wp:positionH relativeFrom="column">
                  <wp:posOffset>4559935</wp:posOffset>
                </wp:positionH>
                <wp:positionV relativeFrom="paragraph">
                  <wp:posOffset>-768985</wp:posOffset>
                </wp:positionV>
                <wp:extent cx="20859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2A97" w:rsidRPr="00E90FDB" w:rsidRDefault="00B32A97"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CFBB9" id="Text Box 124" o:spid="_x0000_s1029" type="#_x0000_t202" style="position:absolute;left:0;text-align:left;margin-left:359.05pt;margin-top:-60.55pt;width:164.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5M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" filled="f" stroked="f">
                <v:textbox>
                  <w:txbxContent>
                    <w:p w:rsidR="00B32A97" w:rsidRPr="00E90FDB" w:rsidRDefault="00B32A97"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6B4FAD" w:rsidRDefault="00B51468" w:rsidP="001C10C6">
      <w:pPr>
        <w:pStyle w:val="afffa"/>
        <w:rPr>
          <w:noProof/>
        </w:rPr>
      </w:pPr>
      <w:r>
        <w:rPr>
          <w:rFonts w:hint="eastAsia"/>
          <w:noProof/>
        </w:rPr>
        <mc:AlternateContent>
          <mc:Choice Requires="wps">
            <w:drawing>
              <wp:anchor distT="0" distB="0" distL="114300" distR="114300" simplePos="0" relativeHeight="251668480" behindDoc="0" locked="0" layoutInCell="1" allowOverlap="1" wp14:anchorId="2C2832EF" wp14:editId="1D36BB0A">
                <wp:simplePos x="0" y="0"/>
                <wp:positionH relativeFrom="column">
                  <wp:posOffset>3200400</wp:posOffset>
                </wp:positionH>
                <wp:positionV relativeFrom="paragraph">
                  <wp:posOffset>-714375</wp:posOffset>
                </wp:positionV>
                <wp:extent cx="2373630"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2A97" w:rsidRPr="00C81AA3" w:rsidRDefault="00B32A97"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832EF" id="Text Box 125" o:spid="_x0000_s1030" type="#_x0000_t202" style="position:absolute;left:0;text-align:left;margin-left:252pt;margin-top:-56.25pt;width:186.9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hk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" filled="f" stroked="f">
                <v:textbox>
                  <w:txbxContent>
                    <w:p w:rsidR="00B32A97" w:rsidRPr="00C81AA3" w:rsidRDefault="00B32A97"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57B23BA8" wp14:editId="6BA791BE">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2A97" w:rsidRPr="00C81AA3" w:rsidRDefault="00B32A97"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23BA8"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B32A97" w:rsidRPr="00C81AA3" w:rsidRDefault="00B32A97"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mc:Fallback>
        </mc:AlternateConten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D75FCD" w:rsidRDefault="006F11C6" w:rsidP="00DA5EF0">
      <w:pPr>
        <w:spacing w:line="0" w:lineRule="atLeast"/>
        <w:ind w:rightChars="-135" w:right="-283" w:firstLine="600"/>
        <w:jc w:val="center"/>
        <w:rPr>
          <w:rStyle w:val="z"/>
        </w:rPr>
      </w:pPr>
      <w:r w:rsidRPr="001C10C6">
        <w:rPr>
          <w:rFonts w:hint="eastAsia"/>
          <w:sz w:val="30"/>
          <w:szCs w:val="30"/>
        </w:rPr>
        <w:t>论文题目：</w:t>
      </w:r>
      <w:r w:rsidR="00D75FCD" w:rsidRPr="00D75FCD">
        <w:rPr>
          <w:rStyle w:val="z"/>
          <w:rFonts w:hint="eastAsia"/>
        </w:rPr>
        <w:t>基于机器学习的古代汉语</w:t>
      </w:r>
    </w:p>
    <w:p w:rsidR="00DA5EF0" w:rsidRPr="000C3D05" w:rsidRDefault="00D75FCD" w:rsidP="00DA5EF0">
      <w:pPr>
        <w:spacing w:line="0" w:lineRule="atLeast"/>
        <w:ind w:rightChars="-135" w:right="-283" w:firstLine="643"/>
        <w:jc w:val="center"/>
        <w:rPr>
          <w:rStyle w:val="z"/>
        </w:rPr>
      </w:pPr>
      <w:r>
        <w:rPr>
          <w:rStyle w:val="z"/>
          <w:rFonts w:hint="eastAsia"/>
        </w:rPr>
        <w:t xml:space="preserve"> </w:t>
      </w:r>
      <w:r>
        <w:rPr>
          <w:rStyle w:val="z"/>
        </w:rPr>
        <w:t xml:space="preserve">         </w:t>
      </w:r>
      <w:r w:rsidRPr="00D75FCD">
        <w:rPr>
          <w:rStyle w:val="z"/>
          <w:rFonts w:hint="eastAsia"/>
        </w:rPr>
        <w:t>自动分词标注算法及语料库研究</w:t>
      </w:r>
    </w:p>
    <w:p w:rsidR="006F11C6" w:rsidRPr="00DA5EF0" w:rsidRDefault="006F11C6" w:rsidP="001C10C6">
      <w:pPr>
        <w:pStyle w:val="afffa"/>
        <w:jc w:val="center"/>
      </w:pPr>
    </w:p>
    <w:p w:rsidR="006F11C6" w:rsidRPr="00686404" w:rsidRDefault="006F11C6" w:rsidP="00F752D6">
      <w:pPr>
        <w:pStyle w:val="afffa"/>
        <w:ind w:firstLine="720"/>
        <w:rPr>
          <w:sz w:val="36"/>
          <w:szCs w:val="36"/>
        </w:rPr>
      </w:pPr>
    </w:p>
    <w:p w:rsidR="006F11C6" w:rsidRDefault="006F11C6" w:rsidP="00686404">
      <w:pPr>
        <w:pStyle w:val="afffa"/>
        <w:jc w:val="right"/>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B51468" w:rsidP="00376145">
      <w:pPr>
        <w:pStyle w:val="afffa"/>
        <w:rPr>
          <w:noProof/>
          <w:sz w:val="24"/>
        </w:rPr>
      </w:pPr>
      <w:r>
        <w:rPr>
          <w:noProof/>
          <w:sz w:val="24"/>
        </w:rPr>
        <mc:AlternateContent>
          <mc:Choice Requires="wps">
            <w:drawing>
              <wp:anchor distT="0" distB="0" distL="114300" distR="114300" simplePos="0" relativeHeight="251649024" behindDoc="0" locked="0" layoutInCell="1" allowOverlap="1" wp14:anchorId="168F0D94" wp14:editId="09089B72">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2A97" w:rsidRPr="00683BD8" w:rsidRDefault="00B32A97" w:rsidP="004D4EE0">
                            <w:pPr>
                              <w:pStyle w:val="af"/>
                              <w:spacing w:after="24"/>
                              <w:ind w:firstLine="60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F0D94"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B32A97" w:rsidRPr="00683BD8" w:rsidRDefault="00B32A97" w:rsidP="004D4EE0">
                      <w:pPr>
                        <w:pStyle w:val="af"/>
                        <w:spacing w:after="24"/>
                        <w:ind w:firstLine="600"/>
                        <w:rPr>
                          <w:rStyle w:val="z1"/>
                        </w:rPr>
                      </w:pPr>
                      <w:r>
                        <w:rPr>
                          <w:rStyle w:val="z1"/>
                          <w:rFonts w:hint="eastAsia"/>
                        </w:rPr>
                        <w:t>s20</w:t>
                      </w:r>
                      <w:r>
                        <w:rPr>
                          <w:rStyle w:val="z1"/>
                        </w:rPr>
                        <w:t>170665</w:t>
                      </w:r>
                    </w:p>
                  </w:txbxContent>
                </v:textbox>
              </v:shape>
            </w:pict>
          </mc:Fallback>
        </mc:AlternateContent>
      </w:r>
    </w:p>
    <w:p w:rsidR="006F11C6" w:rsidRPr="00376145" w:rsidRDefault="00B51468" w:rsidP="004F0A42">
      <w:pPr>
        <w:pStyle w:val="afffa"/>
        <w:tabs>
          <w:tab w:val="left" w:pos="1260"/>
        </w:tabs>
        <w:spacing w:afterLines="100" w:after="240"/>
        <w:ind w:firstLine="600"/>
        <w:rPr>
          <w:sz w:val="30"/>
          <w:szCs w:val="30"/>
        </w:rPr>
      </w:pPr>
      <w:r>
        <w:rPr>
          <w:noProof/>
          <w:sz w:val="30"/>
          <w:szCs w:val="30"/>
        </w:rPr>
        <mc:AlternateContent>
          <mc:Choice Requires="wps">
            <w:drawing>
              <wp:anchor distT="0" distB="0" distL="114300" distR="114300" simplePos="0" relativeHeight="251646976" behindDoc="0" locked="0" layoutInCell="1" allowOverlap="1" wp14:anchorId="2A400C21" wp14:editId="761E0BCD">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2A97" w:rsidRPr="00683BD8" w:rsidRDefault="00B32A97" w:rsidP="006F11C6">
                            <w:pPr>
                              <w:ind w:firstLine="600"/>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00C21"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B32A97" w:rsidRPr="00683BD8" w:rsidRDefault="00B32A97" w:rsidP="006F11C6">
                      <w:pPr>
                        <w:ind w:firstLine="600"/>
                        <w:jc w:val="center"/>
                        <w:rPr>
                          <w:rStyle w:val="z1"/>
                        </w:rPr>
                      </w:pPr>
                      <w:r>
                        <w:rPr>
                          <w:rStyle w:val="z1"/>
                          <w:rFonts w:hint="eastAsia"/>
                        </w:rPr>
                        <w:t>于学金</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B51468" w:rsidP="004F0A42">
      <w:pPr>
        <w:pStyle w:val="afffa"/>
        <w:tabs>
          <w:tab w:val="left" w:pos="1260"/>
        </w:tabs>
        <w:spacing w:afterLines="100" w:after="240"/>
        <w:ind w:firstLine="600"/>
        <w:rPr>
          <w:noProof/>
          <w:sz w:val="30"/>
          <w:szCs w:val="30"/>
        </w:rPr>
      </w:pPr>
      <w:r>
        <w:rPr>
          <w:noProof/>
          <w:sz w:val="30"/>
          <w:szCs w:val="30"/>
        </w:rPr>
        <mc:AlternateContent>
          <mc:Choice Requires="wps">
            <w:drawing>
              <wp:anchor distT="0" distB="0" distL="114300" distR="114300" simplePos="0" relativeHeight="251648000" behindDoc="0" locked="0" layoutInCell="1" allowOverlap="1" wp14:anchorId="79B7B20D" wp14:editId="1736A339">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2A97" w:rsidRPr="00683BD8" w:rsidRDefault="00B32A97"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7B20D"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B32A97" w:rsidRPr="00683BD8" w:rsidRDefault="00B32A97" w:rsidP="00683BD8">
                      <w:pPr>
                        <w:ind w:firstLine="600"/>
                        <w:jc w:val="center"/>
                        <w:rPr>
                          <w:rStyle w:val="z1"/>
                        </w:rPr>
                      </w:pPr>
                      <w:r>
                        <w:rPr>
                          <w:rStyle w:val="z1"/>
                          <w:rFonts w:hint="eastAsia"/>
                        </w:rPr>
                        <w:t>信息与通信工程</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ind w:firstLine="60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DA5EF0" w:rsidP="004F0A42">
      <w:pPr>
        <w:pStyle w:val="afffa"/>
        <w:ind w:firstLine="600"/>
        <w:jc w:val="center"/>
        <w:rPr>
          <w:rStyle w:val="z1"/>
        </w:rPr>
      </w:pPr>
      <w:r>
        <w:rPr>
          <w:rStyle w:val="z1"/>
          <w:rFonts w:hint="eastAsia"/>
        </w:rPr>
        <w:t>201</w:t>
      </w:r>
      <w:r w:rsidR="00D75FCD">
        <w:rPr>
          <w:rStyle w:val="z1"/>
        </w:rPr>
        <w:t>9</w:t>
      </w:r>
      <w:r w:rsidR="006F11C6" w:rsidRPr="00683BD8">
        <w:rPr>
          <w:rStyle w:val="z1"/>
          <w:rFonts w:hint="eastAsia"/>
        </w:rPr>
        <w:t>年</w:t>
      </w:r>
      <w:r w:rsidR="00C82FDE">
        <w:rPr>
          <w:rStyle w:val="z1"/>
          <w:rFonts w:hint="eastAsia"/>
        </w:rPr>
        <w:t>12</w:t>
      </w:r>
      <w:r w:rsidR="006F11C6" w:rsidRPr="00683BD8">
        <w:rPr>
          <w:rStyle w:val="z1"/>
          <w:rFonts w:hint="eastAsia"/>
        </w:rPr>
        <w:t>月</w:t>
      </w:r>
      <w:r w:rsidR="00C82FDE">
        <w:rPr>
          <w:rStyle w:val="z1"/>
          <w:rFonts w:hint="eastAsia"/>
        </w:rPr>
        <w:t>2</w:t>
      </w:r>
      <w:r>
        <w:rPr>
          <w:rStyle w:val="z1"/>
          <w:rFonts w:hint="eastAsia"/>
        </w:rPr>
        <w:t>0</w:t>
      </w:r>
      <w:r w:rsidR="006F11C6" w:rsidRPr="00683BD8">
        <w:rPr>
          <w:rStyle w:val="z1"/>
          <w:rFonts w:hint="eastAsia"/>
        </w:rPr>
        <w:t>日</w:t>
      </w:r>
    </w:p>
    <w:p w:rsidR="00E35DE5" w:rsidRDefault="00E35DE5" w:rsidP="00DA5EF0">
      <w:pPr>
        <w:pStyle w:val="u5"/>
        <w:spacing w:before="24" w:after="24"/>
        <w:ind w:firstLineChars="71" w:firstLine="199"/>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ind w:firstLine="560"/>
        <w:rPr>
          <w:sz w:val="28"/>
        </w:rPr>
      </w:pPr>
    </w:p>
    <w:p w:rsidR="00326202" w:rsidRDefault="00251A0D" w:rsidP="00251A0D">
      <w:pPr>
        <w:pStyle w:val="afffa"/>
        <w:tabs>
          <w:tab w:val="left" w:pos="1260"/>
        </w:tabs>
        <w:spacing w:beforeLines="50" w:before="120" w:afterLines="50" w:after="120" w:line="312" w:lineRule="auto"/>
        <w:ind w:firstLine="720"/>
        <w:jc w:val="center"/>
        <w:rPr>
          <w:rStyle w:val="z2"/>
        </w:rPr>
      </w:pPr>
      <w:r w:rsidRPr="00251A0D">
        <w:rPr>
          <w:rStyle w:val="z2"/>
          <w:rFonts w:hint="eastAsia"/>
        </w:rPr>
        <w:t>基于机器学习的古代汉语</w:t>
      </w:r>
    </w:p>
    <w:p w:rsidR="004500E2" w:rsidRDefault="00251A0D" w:rsidP="00251A0D">
      <w:pPr>
        <w:pStyle w:val="afffa"/>
        <w:tabs>
          <w:tab w:val="left" w:pos="1260"/>
        </w:tabs>
        <w:spacing w:beforeLines="50" w:before="120" w:afterLines="50" w:after="120" w:line="312" w:lineRule="auto"/>
        <w:ind w:firstLine="720"/>
        <w:jc w:val="center"/>
        <w:rPr>
          <w:b/>
          <w:sz w:val="36"/>
        </w:rPr>
      </w:pPr>
      <w:r w:rsidRPr="00251A0D">
        <w:rPr>
          <w:rStyle w:val="z2"/>
          <w:rFonts w:hint="eastAsia"/>
        </w:rPr>
        <w:t>自动分词标注算法及语料库研究</w:t>
      </w:r>
    </w:p>
    <w:p w:rsidR="004500E2" w:rsidRPr="00326202" w:rsidRDefault="000A7FBF" w:rsidP="0087677C">
      <w:pPr>
        <w:pStyle w:val="afffa"/>
        <w:tabs>
          <w:tab w:val="left" w:pos="1260"/>
        </w:tabs>
        <w:spacing w:beforeLines="50" w:before="120" w:afterLines="50" w:after="120" w:line="312" w:lineRule="auto"/>
        <w:ind w:firstLine="720"/>
        <w:jc w:val="center"/>
        <w:rPr>
          <w:rStyle w:val="z2"/>
          <w:color w:val="FF0000"/>
        </w:rPr>
      </w:pPr>
      <w:r w:rsidRPr="00326202">
        <w:rPr>
          <w:rStyle w:val="z2"/>
          <w:color w:val="FF0000"/>
        </w:rPr>
        <w:t>Study on the data mining and risk classification for high-dimensional complex medical data</w:t>
      </w:r>
    </w:p>
    <w:p w:rsidR="004500E2" w:rsidRPr="00DC6EB8" w:rsidRDefault="004500E2" w:rsidP="0087677C">
      <w:pPr>
        <w:pStyle w:val="afffa"/>
        <w:tabs>
          <w:tab w:val="left" w:pos="1260"/>
        </w:tabs>
        <w:spacing w:beforeLines="50" w:before="120" w:afterLines="50" w:after="120" w:line="312" w:lineRule="auto"/>
        <w:ind w:firstLine="720"/>
        <w:jc w:val="right"/>
        <w:rPr>
          <w:rStyle w:val="z2"/>
        </w:rPr>
      </w:pPr>
    </w:p>
    <w:p w:rsidR="004500E2" w:rsidRDefault="004500E2" w:rsidP="00D0553A">
      <w:pPr>
        <w:pStyle w:val="afffa"/>
        <w:tabs>
          <w:tab w:val="left" w:pos="1260"/>
        </w:tabs>
        <w:spacing w:beforeLines="50" w:before="120" w:afterLines="50" w:after="120" w:line="312" w:lineRule="auto"/>
        <w:ind w:firstLine="723"/>
        <w:jc w:val="center"/>
        <w:rPr>
          <w:b/>
          <w:sz w:val="36"/>
        </w:rPr>
      </w:pPr>
    </w:p>
    <w:p w:rsidR="004500E2" w:rsidRDefault="004500E2" w:rsidP="00D0553A">
      <w:pPr>
        <w:pStyle w:val="afffa"/>
        <w:tabs>
          <w:tab w:val="left" w:pos="1260"/>
        </w:tabs>
        <w:spacing w:beforeLines="50" w:before="120" w:afterLines="50" w:after="120" w:line="312" w:lineRule="auto"/>
        <w:ind w:firstLine="723"/>
        <w:jc w:val="center"/>
        <w:rPr>
          <w:b/>
          <w:sz w:val="36"/>
        </w:rPr>
      </w:pPr>
    </w:p>
    <w:p w:rsidR="004500E2" w:rsidRDefault="004500E2" w:rsidP="00D0553A">
      <w:pPr>
        <w:pStyle w:val="afffa"/>
        <w:tabs>
          <w:tab w:val="left" w:pos="1260"/>
        </w:tabs>
        <w:spacing w:beforeLines="50" w:before="120" w:afterLines="50" w:after="120" w:line="312" w:lineRule="auto"/>
        <w:ind w:firstLine="723"/>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00326202">
        <w:rPr>
          <w:rStyle w:val="z3"/>
          <w:rFonts w:hint="eastAsia"/>
        </w:rPr>
        <w:t>于学金</w:t>
      </w:r>
      <w:r w:rsidR="00A34FCC" w:rsidRPr="00DC6EB8">
        <w:rPr>
          <w:rStyle w:val="z3"/>
        </w:rPr>
        <w:t xml:space="preserve"> </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00C82FDE">
        <w:rPr>
          <w:rStyle w:val="z3"/>
          <w:rFonts w:hint="eastAsia"/>
        </w:rPr>
        <w:t>皇甫伟</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00DA5EF0">
        <w:rPr>
          <w:rStyle w:val="z3"/>
          <w:rFonts w:hint="eastAsia"/>
        </w:rPr>
        <w:t>计算机与通信工程</w:t>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326202">
        <w:rPr>
          <w:rStyle w:val="z3"/>
          <w:rFonts w:hint="eastAsia"/>
        </w:rPr>
        <w:t>Xuejin</w:t>
      </w:r>
      <w:r w:rsidR="00326202">
        <w:rPr>
          <w:rStyle w:val="z3"/>
        </w:rPr>
        <w:t xml:space="preserve"> </w:t>
      </w:r>
      <w:r w:rsidR="00326202">
        <w:rPr>
          <w:rStyle w:val="z3"/>
          <w:rFonts w:hint="eastAsia"/>
        </w:rPr>
        <w:t>Yu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C82FDE">
        <w:rPr>
          <w:rStyle w:val="z3"/>
        </w:rPr>
        <w:t>Wei Huangfu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00DA5EF0" w:rsidRPr="00DA5EF0">
        <w:rPr>
          <w:rStyle w:val="z3"/>
        </w:rPr>
        <w:t>Computer and Communication Engineering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rsidR="001967A4" w:rsidRDefault="000410A3" w:rsidP="001967A4">
      <w:pPr>
        <w:pStyle w:val="af"/>
        <w:tabs>
          <w:tab w:val="left" w:pos="4560"/>
        </w:tabs>
        <w:spacing w:after="24" w:line="360" w:lineRule="auto"/>
        <w:ind w:firstLine="480"/>
        <w:jc w:val="both"/>
        <w:rPr>
          <w:sz w:val="24"/>
        </w:rPr>
      </w:pPr>
      <w:r>
        <w:rPr>
          <w:noProof/>
          <w:sz w:val="24"/>
        </w:rPr>
        <w:lastRenderedPageBreak/>
        <mc:AlternateContent>
          <mc:Choice Requires="wps">
            <w:drawing>
              <wp:anchor distT="0" distB="0" distL="114300" distR="114300" simplePos="0" relativeHeight="251657216" behindDoc="0" locked="0" layoutInCell="1" allowOverlap="1" wp14:anchorId="262076FC" wp14:editId="46815AA4">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2A97" w:rsidRPr="00E90FDB" w:rsidRDefault="00B32A97"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076FC"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B32A97" w:rsidRPr="00E90FDB" w:rsidRDefault="00B32A97" w:rsidP="001967A4">
                      <w:pPr>
                        <w:ind w:firstLine="420"/>
                        <w:rPr>
                          <w:rStyle w:val="z7"/>
                        </w:rPr>
                      </w:pPr>
                      <w:r>
                        <w:rPr>
                          <w:rStyle w:val="z7"/>
                          <w:rFonts w:hint="eastAsia"/>
                        </w:rPr>
                        <w:t>TP391</w:t>
                      </w:r>
                    </w:p>
                  </w:txbxContent>
                </v:textbox>
              </v:shape>
            </w:pict>
          </mc:Fallback>
        </mc:AlternateContent>
      </w:r>
      <w:r w:rsidR="000A7FBF">
        <w:rPr>
          <w:noProof/>
          <w:sz w:val="24"/>
        </w:rPr>
        <mc:AlternateContent>
          <mc:Choice Requires="wps">
            <w:drawing>
              <wp:anchor distT="0" distB="0" distL="114300" distR="114300" simplePos="0" relativeHeight="251652096" behindDoc="0" locked="0" layoutInCell="1" allowOverlap="1" wp14:anchorId="6B7F2F26" wp14:editId="0940C263">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2A97" w:rsidRPr="00E90FDB" w:rsidRDefault="00B32A97"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B32A97" w:rsidRPr="00644558" w:rsidRDefault="00B32A97"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F2F26"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B32A97" w:rsidRPr="00E90FDB" w:rsidRDefault="00B32A97"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B32A97" w:rsidRPr="00644558" w:rsidRDefault="00B32A97" w:rsidP="00644558">
                      <w:pPr>
                        <w:ind w:firstLine="420"/>
                        <w:rPr>
                          <w:rStyle w:val="z7"/>
                        </w:rPr>
                      </w:pP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65227F" w:rsidP="001967A4">
      <w:pPr>
        <w:pStyle w:val="af"/>
        <w:tabs>
          <w:tab w:val="left" w:pos="4560"/>
        </w:tabs>
        <w:spacing w:after="24" w:line="360" w:lineRule="auto"/>
        <w:ind w:firstLine="460"/>
        <w:jc w:val="both"/>
        <w:rPr>
          <w:sz w:val="24"/>
        </w:rPr>
      </w:pPr>
      <w:r>
        <w:rPr>
          <w:noProof/>
          <w:sz w:val="24"/>
        </w:rPr>
        <mc:AlternateContent>
          <mc:Choice Requires="wps">
            <w:drawing>
              <wp:anchor distT="0" distB="0" distL="114300" distR="114300" simplePos="0" relativeHeight="251655168" behindDoc="0" locked="0" layoutInCell="1" allowOverlap="1" wp14:anchorId="146E13EE" wp14:editId="5DFF3B45">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2A97" w:rsidRPr="00E90FDB" w:rsidRDefault="00B32A97"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E13EE"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B32A97" w:rsidRPr="00E90FDB" w:rsidRDefault="00B32A97" w:rsidP="001967A4">
                      <w:pPr>
                        <w:ind w:firstLine="420"/>
                        <w:jc w:val="center"/>
                        <w:rPr>
                          <w:rStyle w:val="z7"/>
                        </w:rPr>
                      </w:pPr>
                      <w:r w:rsidRPr="00E90FDB">
                        <w:rPr>
                          <w:rStyle w:val="z7"/>
                          <w:rFonts w:hint="eastAsia"/>
                        </w:rPr>
                        <w:t>１０００８</w:t>
                      </w:r>
                    </w:p>
                  </w:txbxContent>
                </v:textbox>
              </v:shape>
            </w:pict>
          </mc:Fallback>
        </mc:AlternateContent>
      </w:r>
      <w:r w:rsidR="001967A4">
        <w:rPr>
          <w:rFonts w:hint="eastAsia"/>
          <w:sz w:val="24"/>
        </w:rPr>
        <w:t>ＵＤＣ：</w:t>
      </w:r>
      <w:r w:rsidR="001967A4">
        <w:rPr>
          <w:rFonts w:hint="eastAsia"/>
          <w:sz w:val="24"/>
        </w:rPr>
        <w:t>____________</w:t>
      </w:r>
      <w:r w:rsidR="001967A4">
        <w:rPr>
          <w:rFonts w:hint="eastAsia"/>
          <w:sz w:val="24"/>
        </w:rPr>
        <w:tab/>
      </w:r>
      <w:r w:rsidR="001967A4">
        <w:rPr>
          <w:rFonts w:hint="eastAsia"/>
          <w:noProof/>
          <w:sz w:val="24"/>
        </w:rPr>
        <w:t>单位代码</w:t>
      </w:r>
      <w:r w:rsidR="001967A4">
        <w:rPr>
          <w:rFonts w:hint="eastAsia"/>
          <w:sz w:val="24"/>
        </w:rPr>
        <w:t>：</w:t>
      </w:r>
      <w:r w:rsidR="001967A4">
        <w:rPr>
          <w:rFonts w:hint="eastAsia"/>
          <w:sz w:val="24"/>
        </w:rPr>
        <w:t>______________</w:t>
      </w:r>
    </w:p>
    <w:p w:rsidR="000E138C" w:rsidRDefault="000E138C" w:rsidP="00CF577B">
      <w:pPr>
        <w:ind w:firstLine="703"/>
        <w:rPr>
          <w:b/>
          <w:spacing w:val="-5"/>
          <w:kern w:val="0"/>
          <w:sz w:val="36"/>
          <w:szCs w:val="20"/>
        </w:rPr>
      </w:pPr>
    </w:p>
    <w:p w:rsidR="001967A4" w:rsidRPr="00CF577B" w:rsidRDefault="001967A4" w:rsidP="00CF577B">
      <w:pPr>
        <w:ind w:firstLine="703"/>
        <w:rPr>
          <w:b/>
          <w:spacing w:val="-5"/>
          <w:kern w:val="0"/>
          <w:sz w:val="36"/>
          <w:szCs w:val="20"/>
        </w:rPr>
      </w:pPr>
    </w:p>
    <w:p w:rsidR="006F11C6" w:rsidRDefault="006F11C6" w:rsidP="00CF577B">
      <w:pPr>
        <w:ind w:firstLine="703"/>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f"/>
        <w:spacing w:after="24"/>
        <w:ind w:firstLine="703"/>
        <w:rPr>
          <w:b/>
          <w:sz w:val="36"/>
        </w:rPr>
      </w:pPr>
    </w:p>
    <w:p w:rsidR="006F11C6" w:rsidRDefault="006F11C6" w:rsidP="006F11C6">
      <w:pPr>
        <w:pStyle w:val="af"/>
        <w:spacing w:after="24"/>
        <w:ind w:firstLine="723"/>
        <w:rPr>
          <w:b/>
          <w:sz w:val="36"/>
        </w:rPr>
      </w:pPr>
    </w:p>
    <w:p w:rsidR="006F11C6" w:rsidRDefault="006F11C6" w:rsidP="0065227F">
      <w:pPr>
        <w:pStyle w:val="af"/>
        <w:spacing w:after="24"/>
        <w:jc w:val="both"/>
        <w:rPr>
          <w:b/>
          <w:sz w:val="28"/>
        </w:rPr>
      </w:pPr>
      <w:r>
        <w:rPr>
          <w:rFonts w:hint="eastAsia"/>
          <w:b/>
          <w:sz w:val="28"/>
        </w:rPr>
        <w:t>论文题目：</w:t>
      </w:r>
      <w:r w:rsidR="0065227F" w:rsidRPr="0065227F">
        <w:rPr>
          <w:rFonts w:hint="eastAsia"/>
          <w:sz w:val="28"/>
          <w:u w:val="single"/>
        </w:rPr>
        <w:t>基于机器学习的古代汉语</w:t>
      </w:r>
      <w:r w:rsidR="004B0DA3">
        <w:rPr>
          <w:rFonts w:hint="eastAsia"/>
          <w:sz w:val="28"/>
          <w:u w:val="single"/>
        </w:rPr>
        <w:t>切分标注</w:t>
      </w:r>
      <w:r w:rsidR="0065227F" w:rsidRPr="0065227F">
        <w:rPr>
          <w:rFonts w:hint="eastAsia"/>
          <w:sz w:val="28"/>
          <w:u w:val="single"/>
        </w:rPr>
        <w:t>算法</w:t>
      </w:r>
      <w:r w:rsidR="004B0DA3">
        <w:rPr>
          <w:rFonts w:hint="eastAsia"/>
          <w:sz w:val="28"/>
          <w:u w:val="single"/>
        </w:rPr>
        <w:t>及</w:t>
      </w:r>
      <w:r w:rsidR="0065227F" w:rsidRPr="0065227F">
        <w:rPr>
          <w:rFonts w:hint="eastAsia"/>
          <w:sz w:val="28"/>
          <w:u w:val="single"/>
        </w:rPr>
        <w:t>语料库</w:t>
      </w:r>
      <w:r w:rsidR="004B0DA3">
        <w:rPr>
          <w:rFonts w:hint="eastAsia"/>
          <w:sz w:val="28"/>
          <w:u w:val="single"/>
        </w:rPr>
        <w:t>建设</w:t>
      </w:r>
      <w:r w:rsidRPr="000576DA">
        <w:rPr>
          <w:rFonts w:hint="eastAsia"/>
          <w:sz w:val="28"/>
          <w:u w:val="single"/>
        </w:rPr>
        <w:t xml:space="preserve"> </w:t>
      </w:r>
    </w:p>
    <w:p w:rsidR="006F11C6" w:rsidRPr="004D4EE0" w:rsidRDefault="006F11C6" w:rsidP="00DA5EF0">
      <w:pPr>
        <w:pStyle w:val="af"/>
        <w:spacing w:after="24"/>
        <w:ind w:firstLine="540"/>
        <w:jc w:val="both"/>
        <w:rPr>
          <w:sz w:val="28"/>
          <w:u w:val="single"/>
        </w:rPr>
      </w:pPr>
    </w:p>
    <w:p w:rsidR="006F11C6" w:rsidRDefault="006F11C6" w:rsidP="004D4EE0">
      <w:pPr>
        <w:ind w:firstLine="480"/>
        <w:jc w:val="center"/>
        <w:rPr>
          <w:sz w:val="36"/>
        </w:rPr>
      </w:pPr>
    </w:p>
    <w:p w:rsidR="006F11C6" w:rsidRPr="004B08AB" w:rsidRDefault="006F11C6" w:rsidP="004B08AB">
      <w:pPr>
        <w:ind w:firstLine="542"/>
        <w:jc w:val="left"/>
        <w:rPr>
          <w:spacing w:val="-5"/>
          <w:kern w:val="0"/>
          <w:sz w:val="28"/>
          <w:szCs w:val="20"/>
          <w:u w:val="single"/>
        </w:rPr>
      </w:pPr>
      <w:r w:rsidRPr="004D4EE0">
        <w:rPr>
          <w:rFonts w:hint="eastAsia"/>
          <w:b/>
          <w:spacing w:val="-5"/>
          <w:kern w:val="0"/>
          <w:sz w:val="28"/>
          <w:szCs w:val="20"/>
        </w:rPr>
        <w:t>作</w:t>
      </w:r>
      <w:r w:rsidR="004B08AB">
        <w:rPr>
          <w:rFonts w:hint="eastAsia"/>
          <w:b/>
          <w:spacing w:val="-5"/>
          <w:kern w:val="0"/>
          <w:sz w:val="28"/>
          <w:szCs w:val="20"/>
        </w:rPr>
        <w:t xml:space="preserve"> </w:t>
      </w:r>
      <w:r w:rsidR="000410A3">
        <w:rPr>
          <w:b/>
          <w:spacing w:val="-5"/>
          <w:kern w:val="0"/>
          <w:sz w:val="28"/>
          <w:szCs w:val="20"/>
        </w:rPr>
        <w:t xml:space="preserve">  </w:t>
      </w:r>
      <w:r w:rsidRPr="004D4EE0">
        <w:rPr>
          <w:rFonts w:hint="eastAsia"/>
          <w:b/>
          <w:spacing w:val="-5"/>
          <w:kern w:val="0"/>
          <w:sz w:val="28"/>
          <w:szCs w:val="20"/>
        </w:rPr>
        <w:t>者：</w:t>
      </w:r>
      <w:r w:rsidR="004B08AB" w:rsidRPr="004B08AB">
        <w:rPr>
          <w:spacing w:val="-5"/>
          <w:kern w:val="0"/>
          <w:sz w:val="28"/>
          <w:szCs w:val="20"/>
          <w:u w:val="single"/>
        </w:rPr>
        <w:t xml:space="preserve">          </w:t>
      </w:r>
      <w:r w:rsidR="004B08AB">
        <w:rPr>
          <w:spacing w:val="-5"/>
          <w:kern w:val="0"/>
          <w:sz w:val="28"/>
          <w:szCs w:val="20"/>
          <w:u w:val="single"/>
        </w:rPr>
        <w:t xml:space="preserve">  </w:t>
      </w:r>
      <w:r w:rsidR="004B08AB" w:rsidRPr="004B08AB">
        <w:rPr>
          <w:spacing w:val="-5"/>
          <w:kern w:val="0"/>
          <w:sz w:val="28"/>
          <w:szCs w:val="20"/>
          <w:u w:val="single"/>
        </w:rPr>
        <w:t xml:space="preserve">       </w:t>
      </w:r>
      <w:r w:rsidR="004B08AB" w:rsidRPr="004B08AB">
        <w:rPr>
          <w:rFonts w:hint="eastAsia"/>
          <w:spacing w:val="-5"/>
          <w:kern w:val="0"/>
          <w:sz w:val="28"/>
          <w:szCs w:val="20"/>
          <w:u w:val="single"/>
        </w:rPr>
        <w:t>于学金</w:t>
      </w:r>
      <w:r w:rsidR="004B08AB" w:rsidRPr="004B08AB">
        <w:rPr>
          <w:spacing w:val="-5"/>
          <w:kern w:val="0"/>
          <w:sz w:val="28"/>
          <w:szCs w:val="20"/>
          <w:u w:val="single"/>
        </w:rPr>
        <w:t xml:space="preserve">            </w:t>
      </w:r>
      <w:r w:rsidR="004B08AB" w:rsidRPr="004B08AB">
        <w:rPr>
          <w:rFonts w:hint="eastAsia"/>
          <w:spacing w:val="-5"/>
          <w:kern w:val="0"/>
          <w:sz w:val="28"/>
          <w:szCs w:val="20"/>
          <w:u w:val="single"/>
        </w:rPr>
        <w:t xml:space="preserve"> </w:t>
      </w:r>
      <w:r w:rsidR="004B08AB" w:rsidRPr="004B08AB">
        <w:rPr>
          <w:spacing w:val="-5"/>
          <w:kern w:val="0"/>
          <w:sz w:val="28"/>
          <w:szCs w:val="20"/>
          <w:u w:val="single"/>
        </w:rPr>
        <w:t xml:space="preserve">   </w:t>
      </w:r>
      <w:r w:rsidR="004B08AB">
        <w:rPr>
          <w:spacing w:val="-5"/>
          <w:kern w:val="0"/>
          <w:sz w:val="28"/>
          <w:szCs w:val="20"/>
          <w:u w:val="single"/>
        </w:rPr>
        <w:t xml:space="preserve">  </w:t>
      </w:r>
      <w:r w:rsidR="004B08AB" w:rsidRPr="004B08AB">
        <w:rPr>
          <w:spacing w:val="-5"/>
          <w:kern w:val="0"/>
          <w:sz w:val="28"/>
          <w:szCs w:val="20"/>
          <w:u w:val="single"/>
        </w:rPr>
        <w:t xml:space="preserve">    </w:t>
      </w: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E13784">
      <w:pPr>
        <w:pStyle w:val="u9"/>
        <w:spacing w:before="24" w:after="24"/>
      </w:pP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D0553A">
      <w:pPr>
        <w:pStyle w:val="af"/>
        <w:spacing w:after="24"/>
        <w:ind w:firstLine="542"/>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00C82FDE">
        <w:rPr>
          <w:rFonts w:hint="eastAsia"/>
          <w:b/>
          <w:sz w:val="28"/>
          <w:u w:val="single"/>
        </w:rPr>
        <w:t xml:space="preserve">      </w:t>
      </w:r>
      <w:r w:rsidR="00C82FDE">
        <w:rPr>
          <w:b/>
          <w:sz w:val="28"/>
          <w:u w:val="single"/>
        </w:rPr>
        <w:t xml:space="preserve"> </w:t>
      </w:r>
      <w:r w:rsidR="00C82FDE">
        <w:rPr>
          <w:rFonts w:hint="eastAsia"/>
          <w:b/>
          <w:sz w:val="28"/>
          <w:u w:val="single"/>
        </w:rPr>
        <w:t>皇甫伟</w:t>
      </w:r>
      <w:r w:rsidR="00C82FDE">
        <w:rPr>
          <w:rFonts w:hint="eastAsia"/>
          <w:b/>
          <w:sz w:val="28"/>
          <w:u w:val="single"/>
        </w:rPr>
        <w:t xml:space="preserve"> </w:t>
      </w:r>
      <w:r w:rsidR="00C82FDE">
        <w:rPr>
          <w:b/>
          <w:sz w:val="28"/>
          <w:u w:val="single"/>
        </w:rPr>
        <w:t xml:space="preserve">   </w:t>
      </w:r>
      <w:r w:rsidR="00C82FDE">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sidRPr="00C82FDE">
        <w:rPr>
          <w:rFonts w:hint="eastAsia"/>
          <w:b/>
          <w:sz w:val="28"/>
          <w:u w:val="thick"/>
        </w:rPr>
        <w:t xml:space="preserve">  </w:t>
      </w:r>
      <w:r w:rsidR="00C82FDE" w:rsidRPr="00C82FDE">
        <w:rPr>
          <w:rFonts w:hint="eastAsia"/>
          <w:b/>
          <w:sz w:val="28"/>
          <w:u w:val="thick"/>
        </w:rPr>
        <w:t>北京科技大学</w:t>
      </w:r>
      <w:r w:rsidRPr="00C82FDE">
        <w:rPr>
          <w:rFonts w:hint="eastAsia"/>
          <w:b/>
          <w:sz w:val="28"/>
          <w:u w:val="thick"/>
        </w:rPr>
        <w:t xml:space="preserve"> </w:t>
      </w:r>
      <w:r w:rsidR="00D0553A" w:rsidRPr="00C82FDE">
        <w:rPr>
          <w:rFonts w:hint="eastAsia"/>
          <w:b/>
          <w:sz w:val="28"/>
          <w:u w:val="thick"/>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spacing w:after="24"/>
        <w:ind w:firstLine="542"/>
        <w:jc w:val="both"/>
        <w:rPr>
          <w:b/>
          <w:sz w:val="28"/>
          <w:u w:val="single"/>
        </w:rPr>
      </w:pPr>
      <w:r>
        <w:rPr>
          <w:rFonts w:hint="eastAsia"/>
          <w:b/>
          <w:sz w:val="28"/>
        </w:rPr>
        <w:t>指导小组成员：</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spacing w:after="24"/>
        <w:ind w:firstLine="542"/>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spacing w:after="24"/>
        <w:ind w:firstLine="542"/>
        <w:jc w:val="both"/>
        <w:rPr>
          <w:b/>
          <w:sz w:val="28"/>
        </w:rPr>
      </w:pPr>
      <w:r>
        <w:rPr>
          <w:rFonts w:hint="eastAsia"/>
          <w:b/>
          <w:sz w:val="28"/>
        </w:rPr>
        <w:t>论文提交日期：</w:t>
      </w:r>
      <w:r w:rsidR="009A7E07">
        <w:rPr>
          <w:rStyle w:val="z6"/>
          <w:rFonts w:hint="eastAsia"/>
        </w:rPr>
        <w:t>2016</w:t>
      </w:r>
      <w:r w:rsidRPr="0020055B">
        <w:rPr>
          <w:rStyle w:val="z6"/>
          <w:rFonts w:hint="eastAsia"/>
        </w:rPr>
        <w:t>年</w:t>
      </w:r>
      <w:r w:rsidRPr="0020055B">
        <w:rPr>
          <w:rStyle w:val="z6"/>
          <w:rFonts w:hint="eastAsia"/>
        </w:rPr>
        <w:t xml:space="preserve"> </w:t>
      </w:r>
      <w:r w:rsidR="009A7E07">
        <w:rPr>
          <w:rStyle w:val="z6"/>
          <w:rFonts w:hint="eastAsia"/>
        </w:rPr>
        <w:t>1</w:t>
      </w:r>
      <w:r w:rsidR="00C82FDE">
        <w:rPr>
          <w:rStyle w:val="z6"/>
        </w:rPr>
        <w:t>2</w:t>
      </w:r>
      <w:r w:rsidRPr="0020055B">
        <w:rPr>
          <w:rStyle w:val="z6"/>
          <w:rFonts w:hint="eastAsia"/>
        </w:rPr>
        <w:t>月</w:t>
      </w:r>
      <w:r w:rsidR="00D0553A">
        <w:rPr>
          <w:rStyle w:val="z6"/>
          <w:rFonts w:hint="eastAsia"/>
        </w:rPr>
        <w:t xml:space="preserve"> </w:t>
      </w:r>
      <w:r w:rsidR="00C82FDE">
        <w:rPr>
          <w:rStyle w:val="z6"/>
        </w:rPr>
        <w:t>2</w:t>
      </w:r>
      <w:r w:rsidR="009A7E07">
        <w:rPr>
          <w:rStyle w:val="z6"/>
          <w:rFonts w:hint="eastAsia"/>
        </w:rPr>
        <w:t>0</w:t>
      </w:r>
      <w:r w:rsidRPr="0020055B">
        <w:rPr>
          <w:rStyle w:val="z6"/>
          <w:rFonts w:hint="eastAsia"/>
        </w:rPr>
        <w:t>日</w:t>
      </w:r>
    </w:p>
    <w:p w:rsidR="006F11C6" w:rsidRPr="004D4EE0" w:rsidRDefault="006F11C6" w:rsidP="00D0553A">
      <w:pPr>
        <w:pStyle w:val="af"/>
        <w:spacing w:after="24"/>
        <w:ind w:firstLine="542"/>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pacing w:before="24" w:after="24"/>
        <w:ind w:firstLine="602"/>
        <w:sectPr w:rsidR="00E35DE5"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spacing w:before="24" w:after="24"/>
        <w:ind w:firstLine="602"/>
      </w:pPr>
      <w:bookmarkStart w:id="1" w:name="_Toc466240533"/>
      <w:bookmarkStart w:id="2" w:name="_Toc466441846"/>
      <w:bookmarkStart w:id="3" w:name="_Toc23526298"/>
      <w:r>
        <w:rPr>
          <w:rFonts w:hint="eastAsia"/>
        </w:rPr>
        <w:lastRenderedPageBreak/>
        <w:t>致</w:t>
      </w:r>
      <w:r>
        <w:rPr>
          <w:rFonts w:hint="eastAsia"/>
        </w:rPr>
        <w:t xml:space="preserve">  </w:t>
      </w:r>
      <w:r>
        <w:rPr>
          <w:rFonts w:hint="eastAsia"/>
        </w:rPr>
        <w:t>谢</w:t>
      </w:r>
      <w:bookmarkEnd w:id="0"/>
      <w:bookmarkEnd w:id="1"/>
      <w:bookmarkEnd w:id="2"/>
      <w:bookmarkEnd w:id="3"/>
    </w:p>
    <w:p w:rsidR="009A7E07" w:rsidRPr="00CA6C69" w:rsidRDefault="00AC73BA" w:rsidP="00CA6C69">
      <w:pPr>
        <w:spacing w:line="312" w:lineRule="auto"/>
        <w:ind w:firstLineChars="200" w:firstLine="480"/>
        <w:rPr>
          <w:rFonts w:cs="宋体"/>
          <w:sz w:val="24"/>
          <w:szCs w:val="20"/>
        </w:rPr>
      </w:pPr>
      <w:r w:rsidRPr="00CA6C69">
        <w:rPr>
          <w:rFonts w:cs="宋体" w:hint="eastAsia"/>
          <w:sz w:val="24"/>
          <w:szCs w:val="20"/>
        </w:rPr>
        <w:t>两年</w:t>
      </w:r>
      <w:r w:rsidRPr="00CA6C69">
        <w:rPr>
          <w:rFonts w:cs="宋体"/>
          <w:sz w:val="24"/>
          <w:szCs w:val="20"/>
        </w:rPr>
        <w:t>半的</w:t>
      </w:r>
      <w:r w:rsidR="00DC62AD" w:rsidRPr="00CA6C69">
        <w:rPr>
          <w:rFonts w:cs="宋体" w:hint="eastAsia"/>
          <w:sz w:val="24"/>
          <w:szCs w:val="20"/>
        </w:rPr>
        <w:t>研究生</w:t>
      </w:r>
      <w:r w:rsidRPr="00CA6C69">
        <w:rPr>
          <w:rFonts w:cs="宋体" w:hint="eastAsia"/>
          <w:sz w:val="24"/>
          <w:szCs w:val="20"/>
        </w:rPr>
        <w:t>生涯</w:t>
      </w:r>
      <w:r w:rsidRPr="00CA6C69">
        <w:rPr>
          <w:rFonts w:cs="宋体"/>
          <w:sz w:val="24"/>
          <w:szCs w:val="20"/>
        </w:rPr>
        <w:t>即将结束，</w:t>
      </w:r>
      <w:r w:rsidRPr="00CA6C69">
        <w:rPr>
          <w:rFonts w:cs="宋体" w:hint="eastAsia"/>
          <w:sz w:val="24"/>
          <w:szCs w:val="20"/>
        </w:rPr>
        <w:t>在研究</w:t>
      </w:r>
      <w:r w:rsidRPr="00CA6C69">
        <w:rPr>
          <w:rFonts w:cs="宋体"/>
          <w:sz w:val="24"/>
          <w:szCs w:val="20"/>
        </w:rPr>
        <w:t>课题</w:t>
      </w:r>
      <w:r w:rsidRPr="00CA6C69">
        <w:rPr>
          <w:rFonts w:cs="宋体" w:hint="eastAsia"/>
          <w:sz w:val="24"/>
          <w:szCs w:val="20"/>
        </w:rPr>
        <w:t>期间有过怀疑、</w:t>
      </w:r>
      <w:r w:rsidRPr="00CA6C69">
        <w:rPr>
          <w:rFonts w:cs="宋体"/>
          <w:sz w:val="24"/>
          <w:szCs w:val="20"/>
        </w:rPr>
        <w:t>有过否定</w:t>
      </w:r>
      <w:r w:rsidRPr="00CA6C69">
        <w:rPr>
          <w:rFonts w:cs="宋体" w:hint="eastAsia"/>
          <w:sz w:val="24"/>
          <w:szCs w:val="20"/>
        </w:rPr>
        <w:t>也收获</w:t>
      </w:r>
      <w:r w:rsidRPr="00CA6C69">
        <w:rPr>
          <w:rFonts w:cs="宋体"/>
          <w:sz w:val="24"/>
          <w:szCs w:val="20"/>
        </w:rPr>
        <w:t>了独属于自己的成就感</w:t>
      </w:r>
      <w:r w:rsidRPr="00CA6C69">
        <w:rPr>
          <w:rFonts w:cs="宋体" w:hint="eastAsia"/>
          <w:sz w:val="24"/>
          <w:szCs w:val="20"/>
        </w:rPr>
        <w:t>，</w:t>
      </w:r>
      <w:r w:rsidRPr="00CA6C69">
        <w:rPr>
          <w:rFonts w:cs="宋体"/>
          <w:sz w:val="24"/>
          <w:szCs w:val="20"/>
        </w:rPr>
        <w:t>庆幸自己能为</w:t>
      </w:r>
      <w:r w:rsidR="001F4226">
        <w:rPr>
          <w:rFonts w:cs="宋体" w:hint="eastAsia"/>
          <w:sz w:val="24"/>
          <w:szCs w:val="20"/>
        </w:rPr>
        <w:t>古汉语自然语言处理的相关</w:t>
      </w:r>
      <w:r w:rsidRPr="00CA6C69">
        <w:rPr>
          <w:rFonts w:cs="宋体"/>
          <w:sz w:val="24"/>
          <w:szCs w:val="20"/>
        </w:rPr>
        <w:t>课题贡献一点小小的力量</w:t>
      </w:r>
      <w:r w:rsidR="008D51B0" w:rsidRPr="00CA6C69">
        <w:rPr>
          <w:rFonts w:cs="宋体" w:hint="eastAsia"/>
          <w:sz w:val="24"/>
          <w:szCs w:val="20"/>
        </w:rPr>
        <w:t>，也</w:t>
      </w:r>
      <w:r w:rsidR="008D51B0" w:rsidRPr="00CA6C69">
        <w:rPr>
          <w:rFonts w:cs="宋体"/>
          <w:sz w:val="24"/>
          <w:szCs w:val="20"/>
        </w:rPr>
        <w:t>庆幸自己得到了许多人的帮助</w:t>
      </w:r>
      <w:r w:rsidR="008D51B0" w:rsidRPr="00CA6C69">
        <w:rPr>
          <w:rFonts w:cs="宋体" w:hint="eastAsia"/>
          <w:sz w:val="24"/>
          <w:szCs w:val="20"/>
        </w:rPr>
        <w:t>和</w:t>
      </w:r>
      <w:r w:rsidR="008D51B0" w:rsidRPr="00CA6C69">
        <w:rPr>
          <w:rFonts w:cs="宋体"/>
          <w:sz w:val="24"/>
          <w:szCs w:val="20"/>
        </w:rPr>
        <w:t>关</w:t>
      </w:r>
      <w:r w:rsidR="008D51B0" w:rsidRPr="00CA6C69">
        <w:rPr>
          <w:rFonts w:cs="宋体" w:hint="eastAsia"/>
          <w:sz w:val="24"/>
          <w:szCs w:val="20"/>
        </w:rPr>
        <w:t>心。</w:t>
      </w:r>
    </w:p>
    <w:p w:rsidR="00CA6C69" w:rsidRPr="00CA6C69" w:rsidRDefault="008D51B0" w:rsidP="00CA6C69">
      <w:pPr>
        <w:spacing w:line="312" w:lineRule="auto"/>
        <w:ind w:firstLineChars="200" w:firstLine="480"/>
        <w:rPr>
          <w:rFonts w:cs="宋体"/>
          <w:sz w:val="24"/>
          <w:szCs w:val="20"/>
        </w:rPr>
      </w:pPr>
      <w:r w:rsidRPr="00CA6C69">
        <w:rPr>
          <w:rFonts w:cs="宋体" w:hint="eastAsia"/>
          <w:sz w:val="24"/>
          <w:szCs w:val="20"/>
        </w:rPr>
        <w:t>首先</w:t>
      </w:r>
      <w:r w:rsidRPr="00CA6C69">
        <w:rPr>
          <w:rFonts w:cs="宋体"/>
          <w:sz w:val="24"/>
          <w:szCs w:val="20"/>
        </w:rPr>
        <w:t>感谢我的导师皇甫伟老师，</w:t>
      </w:r>
      <w:r w:rsidR="0040141A" w:rsidRPr="00CA6C69">
        <w:rPr>
          <w:rFonts w:cs="宋体" w:hint="eastAsia"/>
          <w:sz w:val="24"/>
          <w:szCs w:val="20"/>
        </w:rPr>
        <w:t>从论文的</w:t>
      </w:r>
      <w:r w:rsidR="0040141A" w:rsidRPr="00CA6C69">
        <w:rPr>
          <w:rFonts w:cs="宋体"/>
          <w:sz w:val="24"/>
          <w:szCs w:val="20"/>
        </w:rPr>
        <w:t>开题到终稿，您</w:t>
      </w:r>
      <w:r w:rsidR="0040141A" w:rsidRPr="00CA6C69">
        <w:rPr>
          <w:rFonts w:cs="宋体" w:hint="eastAsia"/>
          <w:sz w:val="24"/>
          <w:szCs w:val="20"/>
        </w:rPr>
        <w:t>给予</w:t>
      </w:r>
      <w:r w:rsidR="0040141A" w:rsidRPr="00CA6C69">
        <w:rPr>
          <w:rFonts w:cs="宋体"/>
          <w:sz w:val="24"/>
          <w:szCs w:val="20"/>
        </w:rPr>
        <w:t>了我无数的</w:t>
      </w:r>
      <w:r w:rsidR="0040141A" w:rsidRPr="00CA6C69">
        <w:rPr>
          <w:rFonts w:cs="宋体" w:hint="eastAsia"/>
          <w:sz w:val="24"/>
          <w:szCs w:val="20"/>
        </w:rPr>
        <w:t>指导</w:t>
      </w:r>
      <w:r w:rsidR="0040141A" w:rsidRPr="00CA6C69">
        <w:rPr>
          <w:rFonts w:cs="宋体"/>
          <w:sz w:val="24"/>
          <w:szCs w:val="20"/>
        </w:rPr>
        <w:t>和鼓励</w:t>
      </w:r>
      <w:r w:rsidR="0040141A" w:rsidRPr="00CA6C69">
        <w:rPr>
          <w:rFonts w:cs="宋体" w:hint="eastAsia"/>
          <w:sz w:val="24"/>
          <w:szCs w:val="20"/>
        </w:rPr>
        <w:t>。</w:t>
      </w:r>
      <w:r w:rsidR="00CA6C69" w:rsidRPr="00CA6C69">
        <w:rPr>
          <w:rFonts w:cs="宋体" w:hint="eastAsia"/>
          <w:sz w:val="24"/>
          <w:szCs w:val="20"/>
        </w:rPr>
        <w:t>谢谢</w:t>
      </w:r>
      <w:r w:rsidR="0040141A" w:rsidRPr="00CA6C69">
        <w:rPr>
          <w:rFonts w:cs="宋体"/>
          <w:sz w:val="24"/>
          <w:szCs w:val="20"/>
        </w:rPr>
        <w:t>您</w:t>
      </w:r>
      <w:r w:rsidR="0040141A" w:rsidRPr="00CA6C69">
        <w:rPr>
          <w:rFonts w:cs="宋体" w:hint="eastAsia"/>
          <w:sz w:val="24"/>
          <w:szCs w:val="20"/>
        </w:rPr>
        <w:t>曾</w:t>
      </w:r>
      <w:r w:rsidR="0040141A" w:rsidRPr="00CA6C69">
        <w:rPr>
          <w:rFonts w:cs="宋体"/>
          <w:sz w:val="24"/>
          <w:szCs w:val="20"/>
        </w:rPr>
        <w:t>抽出宝贵的休息时间为我</w:t>
      </w:r>
      <w:r w:rsidR="0040141A" w:rsidRPr="00CA6C69">
        <w:rPr>
          <w:rFonts w:cs="宋体" w:hint="eastAsia"/>
          <w:sz w:val="24"/>
          <w:szCs w:val="20"/>
        </w:rPr>
        <w:t>反复</w:t>
      </w:r>
      <w:r w:rsidR="0040141A" w:rsidRPr="00CA6C69">
        <w:rPr>
          <w:rFonts w:cs="宋体"/>
          <w:sz w:val="24"/>
          <w:szCs w:val="20"/>
        </w:rPr>
        <w:t>修改论文</w:t>
      </w:r>
      <w:r w:rsidR="00CA6C69" w:rsidRPr="00CA6C69">
        <w:rPr>
          <w:rFonts w:cs="宋体" w:hint="eastAsia"/>
          <w:sz w:val="24"/>
          <w:szCs w:val="20"/>
        </w:rPr>
        <w:t>；</w:t>
      </w:r>
      <w:r w:rsidR="00CA6C69" w:rsidRPr="00CA6C69">
        <w:rPr>
          <w:rFonts w:cs="宋体"/>
          <w:sz w:val="24"/>
          <w:szCs w:val="20"/>
        </w:rPr>
        <w:t>谢谢您在我对课题</w:t>
      </w:r>
      <w:r w:rsidR="00CA6C69" w:rsidRPr="00CA6C69">
        <w:rPr>
          <w:rFonts w:cs="宋体" w:hint="eastAsia"/>
          <w:sz w:val="24"/>
          <w:szCs w:val="20"/>
        </w:rPr>
        <w:t>感到迷茫时</w:t>
      </w:r>
      <w:r w:rsidR="00CA6C69" w:rsidRPr="00CA6C69">
        <w:rPr>
          <w:rFonts w:cs="宋体"/>
          <w:sz w:val="24"/>
          <w:szCs w:val="20"/>
        </w:rPr>
        <w:t>的鼓励和安慰；还谢谢您在我</w:t>
      </w:r>
      <w:r w:rsidR="00CA6C69" w:rsidRPr="00CA6C69">
        <w:rPr>
          <w:rFonts w:cs="宋体" w:hint="eastAsia"/>
          <w:sz w:val="24"/>
          <w:szCs w:val="20"/>
        </w:rPr>
        <w:t>偷懒</w:t>
      </w:r>
      <w:r w:rsidR="00CA6C69" w:rsidRPr="00CA6C69">
        <w:rPr>
          <w:rFonts w:cs="宋体"/>
          <w:sz w:val="24"/>
          <w:szCs w:val="20"/>
        </w:rPr>
        <w:t>时</w:t>
      </w:r>
      <w:r w:rsidR="00CA6C69">
        <w:rPr>
          <w:rFonts w:cs="宋体" w:hint="eastAsia"/>
          <w:sz w:val="24"/>
          <w:szCs w:val="20"/>
        </w:rPr>
        <w:t>地</w:t>
      </w:r>
      <w:r w:rsidR="00CA6C69" w:rsidRPr="00CA6C69">
        <w:rPr>
          <w:rFonts w:cs="宋体"/>
          <w:sz w:val="24"/>
          <w:szCs w:val="20"/>
        </w:rPr>
        <w:t>不断鞭策。</w:t>
      </w:r>
      <w:r w:rsidRPr="00CA6C69">
        <w:rPr>
          <w:rFonts w:cs="宋体"/>
          <w:sz w:val="24"/>
          <w:szCs w:val="20"/>
        </w:rPr>
        <w:t>很</w:t>
      </w:r>
      <w:r w:rsidRPr="00CA6C69">
        <w:rPr>
          <w:rFonts w:cs="宋体" w:hint="eastAsia"/>
          <w:sz w:val="24"/>
          <w:szCs w:val="20"/>
        </w:rPr>
        <w:t>庆幸</w:t>
      </w:r>
      <w:r w:rsidR="001454D9">
        <w:rPr>
          <w:rFonts w:cs="宋体" w:hint="eastAsia"/>
          <w:sz w:val="24"/>
          <w:szCs w:val="20"/>
        </w:rPr>
        <w:t>也很骄傲</w:t>
      </w:r>
      <w:r w:rsidRPr="00CA6C69">
        <w:rPr>
          <w:rFonts w:cs="宋体"/>
          <w:sz w:val="24"/>
          <w:szCs w:val="20"/>
        </w:rPr>
        <w:t>能成为您的</w:t>
      </w:r>
      <w:r w:rsidR="00B3657F" w:rsidRPr="00CA6C69">
        <w:rPr>
          <w:rFonts w:cs="宋体" w:hint="eastAsia"/>
          <w:sz w:val="24"/>
          <w:szCs w:val="20"/>
        </w:rPr>
        <w:t>学</w:t>
      </w:r>
      <w:r w:rsidRPr="00CA6C69">
        <w:rPr>
          <w:rFonts w:cs="宋体"/>
          <w:sz w:val="24"/>
          <w:szCs w:val="20"/>
        </w:rPr>
        <w:t>生</w:t>
      </w:r>
      <w:r w:rsidR="00CA6C69" w:rsidRPr="00CA6C69">
        <w:rPr>
          <w:rFonts w:cs="宋体" w:hint="eastAsia"/>
          <w:sz w:val="24"/>
          <w:szCs w:val="20"/>
        </w:rPr>
        <w:t>。</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我的三位舍友</w:t>
      </w:r>
      <w:r w:rsidR="00A64A96">
        <w:rPr>
          <w:rFonts w:cs="宋体" w:hint="eastAsia"/>
          <w:sz w:val="24"/>
          <w:szCs w:val="20"/>
        </w:rPr>
        <w:t>熊健</w:t>
      </w:r>
      <w:r w:rsidR="00A64A96">
        <w:rPr>
          <w:rFonts w:cs="宋体"/>
          <w:sz w:val="24"/>
          <w:szCs w:val="20"/>
        </w:rPr>
        <w:t>、</w:t>
      </w:r>
      <w:r w:rsidR="00A64A96">
        <w:rPr>
          <w:rFonts w:cs="宋体" w:hint="eastAsia"/>
          <w:sz w:val="24"/>
          <w:szCs w:val="20"/>
        </w:rPr>
        <w:t>徐海祥</w:t>
      </w:r>
      <w:r w:rsidR="00A64A96">
        <w:rPr>
          <w:rFonts w:cs="宋体"/>
          <w:sz w:val="24"/>
          <w:szCs w:val="20"/>
        </w:rPr>
        <w:t>、</w:t>
      </w:r>
      <w:r w:rsidR="00A64A96">
        <w:rPr>
          <w:rFonts w:cs="宋体" w:hint="eastAsia"/>
          <w:sz w:val="24"/>
          <w:szCs w:val="20"/>
        </w:rPr>
        <w:t>王梓楠</w:t>
      </w:r>
      <w:r>
        <w:rPr>
          <w:rFonts w:cs="宋体"/>
          <w:sz w:val="24"/>
          <w:szCs w:val="20"/>
        </w:rPr>
        <w:t>，缘分</w:t>
      </w:r>
      <w:r>
        <w:rPr>
          <w:rFonts w:cs="宋体" w:hint="eastAsia"/>
          <w:sz w:val="24"/>
          <w:szCs w:val="20"/>
        </w:rPr>
        <w:t>让</w:t>
      </w:r>
      <w:r>
        <w:rPr>
          <w:rFonts w:cs="宋体"/>
          <w:sz w:val="24"/>
          <w:szCs w:val="20"/>
        </w:rPr>
        <w:t>我们聚在一个宿舍，研究生生涯有你</w:t>
      </w:r>
      <w:r>
        <w:rPr>
          <w:rFonts w:cs="宋体" w:hint="eastAsia"/>
          <w:sz w:val="24"/>
          <w:szCs w:val="20"/>
        </w:rPr>
        <w:t>们</w:t>
      </w:r>
      <w:r>
        <w:rPr>
          <w:rFonts w:cs="宋体"/>
          <w:sz w:val="24"/>
          <w:szCs w:val="20"/>
        </w:rPr>
        <w:t>的陪伴</w:t>
      </w:r>
      <w:r>
        <w:rPr>
          <w:rFonts w:cs="宋体" w:hint="eastAsia"/>
          <w:sz w:val="24"/>
          <w:szCs w:val="20"/>
        </w:rPr>
        <w:t>是</w:t>
      </w:r>
      <w:r>
        <w:rPr>
          <w:rFonts w:cs="宋体"/>
          <w:sz w:val="24"/>
          <w:szCs w:val="20"/>
        </w:rPr>
        <w:t>我的幸运。</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sidR="00A548BD">
        <w:rPr>
          <w:rFonts w:cs="宋体" w:hint="eastAsia"/>
          <w:sz w:val="24"/>
          <w:szCs w:val="20"/>
        </w:rPr>
        <w:t>乌尼日其其格同学</w:t>
      </w:r>
      <w:r>
        <w:rPr>
          <w:rFonts w:cs="宋体" w:hint="eastAsia"/>
          <w:sz w:val="24"/>
          <w:szCs w:val="20"/>
        </w:rPr>
        <w:t>和</w:t>
      </w:r>
      <w:r w:rsidR="00A548BD">
        <w:rPr>
          <w:rFonts w:cs="宋体" w:hint="eastAsia"/>
          <w:sz w:val="24"/>
          <w:szCs w:val="20"/>
        </w:rPr>
        <w:t>秦运慧师姐</w:t>
      </w:r>
      <w:r>
        <w:rPr>
          <w:rFonts w:cs="宋体" w:hint="eastAsia"/>
          <w:sz w:val="24"/>
          <w:szCs w:val="20"/>
        </w:rPr>
        <w:t>，我</w:t>
      </w:r>
      <w:r w:rsidR="00A548BD">
        <w:rPr>
          <w:rFonts w:cs="宋体" w:hint="eastAsia"/>
          <w:sz w:val="24"/>
          <w:szCs w:val="20"/>
        </w:rPr>
        <w:t>会一直</w:t>
      </w:r>
      <w:r>
        <w:rPr>
          <w:rFonts w:cs="宋体"/>
          <w:sz w:val="24"/>
          <w:szCs w:val="20"/>
        </w:rPr>
        <w:t>记得</w:t>
      </w:r>
      <w:r w:rsidR="00A548BD">
        <w:rPr>
          <w:rFonts w:cs="宋体" w:hint="eastAsia"/>
          <w:sz w:val="24"/>
          <w:szCs w:val="20"/>
        </w:rPr>
        <w:t>你们对我的帮助</w:t>
      </w:r>
      <w:r>
        <w:rPr>
          <w:rFonts w:cs="宋体" w:hint="eastAsia"/>
          <w:sz w:val="24"/>
          <w:szCs w:val="20"/>
        </w:rPr>
        <w:t>。</w:t>
      </w:r>
      <w:r w:rsidR="00C26B99">
        <w:rPr>
          <w:rFonts w:cs="宋体" w:hint="eastAsia"/>
          <w:sz w:val="24"/>
          <w:szCs w:val="20"/>
        </w:rPr>
        <w:t>感谢师姐帮我修改</w:t>
      </w:r>
      <w:r w:rsidR="00F938AA">
        <w:rPr>
          <w:rFonts w:cs="宋体" w:hint="eastAsia"/>
          <w:sz w:val="24"/>
          <w:szCs w:val="20"/>
        </w:rPr>
        <w:t>文章思路</w:t>
      </w:r>
      <w:r w:rsidR="00C26B99">
        <w:rPr>
          <w:rFonts w:cs="宋体" w:hint="eastAsia"/>
          <w:sz w:val="24"/>
          <w:szCs w:val="20"/>
        </w:rPr>
        <w:t>，感谢乌尼日同学</w:t>
      </w:r>
      <w:r w:rsidR="00F938AA">
        <w:rPr>
          <w:rFonts w:cs="宋体" w:hint="eastAsia"/>
          <w:sz w:val="24"/>
          <w:szCs w:val="20"/>
        </w:rPr>
        <w:t>帮我</w:t>
      </w:r>
      <w:r w:rsidR="00C26B99">
        <w:rPr>
          <w:rFonts w:cs="宋体" w:hint="eastAsia"/>
          <w:sz w:val="24"/>
          <w:szCs w:val="20"/>
        </w:rPr>
        <w:t>调整</w:t>
      </w:r>
      <w:r w:rsidR="00F938AA">
        <w:rPr>
          <w:rFonts w:cs="宋体" w:hint="eastAsia"/>
          <w:sz w:val="24"/>
          <w:szCs w:val="20"/>
        </w:rPr>
        <w:t>论文细节</w:t>
      </w:r>
      <w:r w:rsidR="00C26B99">
        <w:rPr>
          <w:rFonts w:cs="宋体" w:hint="eastAsia"/>
          <w:sz w:val="24"/>
          <w:szCs w:val="20"/>
        </w:rPr>
        <w:t>等很多</w:t>
      </w:r>
      <w:r w:rsidR="00F938AA">
        <w:rPr>
          <w:rFonts w:cs="宋体" w:hint="eastAsia"/>
          <w:sz w:val="24"/>
          <w:szCs w:val="20"/>
        </w:rPr>
        <w:t>我没有注意到的工作</w:t>
      </w:r>
      <w:r w:rsidR="00EB260A">
        <w:rPr>
          <w:rFonts w:cs="宋体"/>
          <w:sz w:val="24"/>
          <w:szCs w:val="20"/>
        </w:rPr>
        <w:t>。</w:t>
      </w:r>
      <w:r w:rsidR="00F938AA">
        <w:rPr>
          <w:rFonts w:cs="宋体" w:hint="eastAsia"/>
          <w:sz w:val="24"/>
          <w:szCs w:val="20"/>
        </w:rPr>
        <w:t>感谢你们对我的付出</w:t>
      </w:r>
      <w:r w:rsidR="003C1CFE">
        <w:rPr>
          <w:rFonts w:cs="宋体" w:hint="eastAsia"/>
          <w:sz w:val="24"/>
          <w:szCs w:val="20"/>
        </w:rPr>
        <w:t>。</w:t>
      </w:r>
    </w:p>
    <w:p w:rsidR="00EB260A" w:rsidRDefault="00EB260A" w:rsidP="00F7669D">
      <w:pPr>
        <w:spacing w:line="312" w:lineRule="auto"/>
        <w:ind w:firstLineChars="200" w:firstLine="480"/>
        <w:rPr>
          <w:rFonts w:cs="宋体"/>
          <w:sz w:val="24"/>
          <w:szCs w:val="20"/>
        </w:rPr>
      </w:pPr>
      <w:r>
        <w:rPr>
          <w:rFonts w:cs="宋体" w:hint="eastAsia"/>
          <w:sz w:val="24"/>
          <w:szCs w:val="20"/>
        </w:rPr>
        <w:t>感谢</w:t>
      </w:r>
      <w:r w:rsidR="001100D1">
        <w:rPr>
          <w:rFonts w:cs="宋体"/>
          <w:sz w:val="24"/>
          <w:szCs w:val="20"/>
        </w:rPr>
        <w:t>我的</w:t>
      </w:r>
      <w:r>
        <w:rPr>
          <w:rFonts w:cs="宋体" w:hint="eastAsia"/>
          <w:sz w:val="24"/>
          <w:szCs w:val="20"/>
        </w:rPr>
        <w:t>其他</w:t>
      </w:r>
      <w:r w:rsidR="001100D1">
        <w:rPr>
          <w:rFonts w:cs="宋体"/>
          <w:sz w:val="24"/>
          <w:szCs w:val="20"/>
        </w:rPr>
        <w:t>实验室小伙伴们</w:t>
      </w:r>
      <w:r w:rsidR="001100D1">
        <w:rPr>
          <w:rFonts w:cs="宋体" w:hint="eastAsia"/>
          <w:sz w:val="24"/>
          <w:szCs w:val="20"/>
        </w:rPr>
        <w:t>：</w:t>
      </w:r>
      <w:r w:rsidR="002664B2">
        <w:rPr>
          <w:rFonts w:cs="宋体" w:hint="eastAsia"/>
          <w:sz w:val="24"/>
          <w:szCs w:val="20"/>
        </w:rPr>
        <w:t>刘娅汐、</w:t>
      </w:r>
      <w:r w:rsidR="002664B2" w:rsidRPr="002664B2">
        <w:rPr>
          <w:rFonts w:cs="宋体" w:hint="eastAsia"/>
          <w:sz w:val="24"/>
          <w:szCs w:val="20"/>
        </w:rPr>
        <w:t>王欢、雷铠僖、安玮、沈一佳</w:t>
      </w:r>
      <w:r w:rsidR="002664B2">
        <w:rPr>
          <w:rFonts w:cs="宋体" w:hint="eastAsia"/>
          <w:sz w:val="24"/>
          <w:szCs w:val="20"/>
        </w:rPr>
        <w:t>；还有已经毕业了的师兄师姐：</w:t>
      </w:r>
      <w:r w:rsidR="00F938AA">
        <w:rPr>
          <w:rFonts w:cs="宋体" w:hint="eastAsia"/>
          <w:sz w:val="24"/>
          <w:szCs w:val="20"/>
        </w:rPr>
        <w:t>王浩彬</w:t>
      </w:r>
      <w:r w:rsidR="001100D1">
        <w:rPr>
          <w:rFonts w:cs="宋体"/>
          <w:sz w:val="24"/>
          <w:szCs w:val="20"/>
        </w:rPr>
        <w:t>、</w:t>
      </w:r>
      <w:r w:rsidR="002664B2">
        <w:rPr>
          <w:rFonts w:cs="宋体" w:hint="eastAsia"/>
          <w:sz w:val="24"/>
          <w:szCs w:val="20"/>
        </w:rPr>
        <w:t>黄鹤林、李佳轩</w:t>
      </w:r>
      <w:r>
        <w:rPr>
          <w:rFonts w:cs="宋体" w:hint="eastAsia"/>
          <w:sz w:val="24"/>
          <w:szCs w:val="20"/>
        </w:rPr>
        <w:t>，</w:t>
      </w:r>
      <w:r>
        <w:rPr>
          <w:rFonts w:cs="宋体"/>
          <w:sz w:val="24"/>
          <w:szCs w:val="20"/>
        </w:rPr>
        <w:t>有你们的陪伴</w:t>
      </w:r>
      <w:r w:rsidR="00246FE6">
        <w:rPr>
          <w:rFonts w:cs="宋体" w:hint="eastAsia"/>
          <w:sz w:val="24"/>
          <w:szCs w:val="20"/>
        </w:rPr>
        <w:t>，</w:t>
      </w:r>
      <w:r w:rsidR="00F7669D">
        <w:rPr>
          <w:rFonts w:cs="宋体" w:hint="eastAsia"/>
          <w:sz w:val="24"/>
          <w:szCs w:val="20"/>
        </w:rPr>
        <w:t>使我们的实验室</w:t>
      </w:r>
      <w:r w:rsidR="00246FE6">
        <w:rPr>
          <w:rFonts w:cs="宋体" w:hint="eastAsia"/>
          <w:sz w:val="24"/>
          <w:szCs w:val="20"/>
        </w:rPr>
        <w:t>充满了色彩和欢乐</w:t>
      </w:r>
      <w:r w:rsidR="00F7669D">
        <w:rPr>
          <w:rFonts w:cs="宋体" w:hint="eastAsia"/>
          <w:sz w:val="24"/>
          <w:szCs w:val="20"/>
        </w:rPr>
        <w:t>，</w:t>
      </w:r>
      <w:r>
        <w:rPr>
          <w:rFonts w:cs="宋体" w:hint="eastAsia"/>
          <w:sz w:val="24"/>
          <w:szCs w:val="20"/>
        </w:rPr>
        <w:t>你们</w:t>
      </w:r>
      <w:r w:rsidR="00F7669D">
        <w:rPr>
          <w:rFonts w:cs="宋体" w:hint="eastAsia"/>
          <w:sz w:val="24"/>
          <w:szCs w:val="20"/>
        </w:rPr>
        <w:t>在我的研究生生涯中不仅在学业上为我提供帮助和指导，在生活上也</w:t>
      </w:r>
      <w:r w:rsidR="00160465">
        <w:rPr>
          <w:rFonts w:cs="宋体" w:hint="eastAsia"/>
          <w:sz w:val="24"/>
          <w:szCs w:val="20"/>
        </w:rPr>
        <w:t>无时无刻不在关心我</w:t>
      </w:r>
      <w:r>
        <w:rPr>
          <w:rFonts w:cs="宋体"/>
          <w:sz w:val="24"/>
          <w:szCs w:val="20"/>
        </w:rPr>
        <w:t>，</w:t>
      </w:r>
      <w:r w:rsidR="003C1CFE">
        <w:rPr>
          <w:rFonts w:cs="宋体" w:hint="eastAsia"/>
          <w:sz w:val="24"/>
          <w:szCs w:val="20"/>
        </w:rPr>
        <w:t>希望</w:t>
      </w:r>
      <w:r>
        <w:rPr>
          <w:rFonts w:cs="宋体" w:hint="eastAsia"/>
          <w:sz w:val="24"/>
          <w:szCs w:val="20"/>
        </w:rPr>
        <w:t>毕业</w:t>
      </w:r>
      <w:r>
        <w:rPr>
          <w:rFonts w:cs="宋体"/>
          <w:sz w:val="24"/>
          <w:szCs w:val="20"/>
        </w:rPr>
        <w:t>后大家</w:t>
      </w:r>
      <w:r>
        <w:rPr>
          <w:rFonts w:cs="宋体" w:hint="eastAsia"/>
          <w:sz w:val="24"/>
          <w:szCs w:val="20"/>
        </w:rPr>
        <w:t>还</w:t>
      </w:r>
      <w:r w:rsidR="003C1CFE">
        <w:rPr>
          <w:rFonts w:cs="宋体" w:hint="eastAsia"/>
          <w:sz w:val="24"/>
          <w:szCs w:val="20"/>
        </w:rPr>
        <w:t>能</w:t>
      </w:r>
      <w:r>
        <w:rPr>
          <w:rFonts w:cs="宋体"/>
          <w:sz w:val="24"/>
          <w:szCs w:val="20"/>
        </w:rPr>
        <w:t>有机会</w:t>
      </w:r>
      <w:r>
        <w:rPr>
          <w:rFonts w:cs="宋体" w:hint="eastAsia"/>
          <w:sz w:val="24"/>
          <w:szCs w:val="20"/>
        </w:rPr>
        <w:t>重聚。</w:t>
      </w:r>
    </w:p>
    <w:p w:rsidR="00EB260A" w:rsidRDefault="009E2B09" w:rsidP="00CA6C69">
      <w:pPr>
        <w:spacing w:line="312" w:lineRule="auto"/>
        <w:ind w:firstLineChars="200" w:firstLine="480"/>
        <w:rPr>
          <w:rFonts w:cs="宋体"/>
          <w:sz w:val="24"/>
          <w:szCs w:val="20"/>
        </w:rPr>
      </w:pPr>
      <w:r>
        <w:rPr>
          <w:rFonts w:cs="宋体" w:hint="eastAsia"/>
          <w:sz w:val="24"/>
          <w:szCs w:val="20"/>
        </w:rPr>
        <w:t>还特别</w:t>
      </w:r>
      <w:r w:rsidR="00EB260A">
        <w:rPr>
          <w:rFonts w:cs="宋体" w:hint="eastAsia"/>
          <w:sz w:val="24"/>
          <w:szCs w:val="20"/>
        </w:rPr>
        <w:t>感谢</w:t>
      </w:r>
      <w:r w:rsidR="00EB260A">
        <w:rPr>
          <w:rFonts w:cs="宋体"/>
          <w:sz w:val="24"/>
          <w:szCs w:val="20"/>
        </w:rPr>
        <w:t>我的家人，</w:t>
      </w:r>
      <w:r w:rsidR="00D614CA">
        <w:rPr>
          <w:rFonts w:cs="宋体" w:hint="eastAsia"/>
          <w:sz w:val="24"/>
          <w:szCs w:val="20"/>
        </w:rPr>
        <w:t>感谢我的</w:t>
      </w:r>
      <w:r w:rsidR="00160465">
        <w:rPr>
          <w:rFonts w:cs="宋体" w:hint="eastAsia"/>
          <w:sz w:val="24"/>
          <w:szCs w:val="20"/>
        </w:rPr>
        <w:t>爸爸、妈妈</w:t>
      </w:r>
      <w:r w:rsidR="00420B0B">
        <w:rPr>
          <w:rFonts w:cs="宋体" w:hint="eastAsia"/>
          <w:sz w:val="24"/>
          <w:szCs w:val="20"/>
        </w:rPr>
        <w:t>，</w:t>
      </w:r>
      <w:r w:rsidR="00420B0B">
        <w:rPr>
          <w:rFonts w:cs="宋体"/>
          <w:sz w:val="24"/>
          <w:szCs w:val="20"/>
        </w:rPr>
        <w:t>谢谢</w:t>
      </w:r>
      <w:r w:rsidR="00420B0B">
        <w:rPr>
          <w:rFonts w:cs="宋体" w:hint="eastAsia"/>
          <w:sz w:val="24"/>
          <w:szCs w:val="20"/>
        </w:rPr>
        <w:t>您们在我</w:t>
      </w:r>
      <w:r>
        <w:rPr>
          <w:rFonts w:cs="宋体" w:hint="eastAsia"/>
          <w:sz w:val="24"/>
          <w:szCs w:val="20"/>
        </w:rPr>
        <w:t>浮躁的时候的鞭策和告诫，在我低潮时期的劝勉和鼓励，</w:t>
      </w:r>
      <w:r w:rsidR="00D614CA">
        <w:rPr>
          <w:rFonts w:cs="宋体" w:hint="eastAsia"/>
          <w:sz w:val="24"/>
          <w:szCs w:val="20"/>
        </w:rPr>
        <w:t>如今在你们的鼓舞下我以快要毕业踏入社会，</w:t>
      </w:r>
      <w:r w:rsidR="00420B0B">
        <w:rPr>
          <w:rFonts w:cs="宋体" w:hint="eastAsia"/>
          <w:sz w:val="24"/>
          <w:szCs w:val="20"/>
        </w:rPr>
        <w:t>希望我</w:t>
      </w:r>
      <w:r w:rsidR="00420B0B">
        <w:rPr>
          <w:rFonts w:cs="宋体"/>
          <w:sz w:val="24"/>
          <w:szCs w:val="20"/>
        </w:rPr>
        <w:t>能</w:t>
      </w:r>
      <w:r w:rsidR="002E1E06">
        <w:rPr>
          <w:rFonts w:cs="宋体" w:hint="eastAsia"/>
          <w:sz w:val="24"/>
          <w:szCs w:val="20"/>
        </w:rPr>
        <w:t>不辜负你们的期望，</w:t>
      </w:r>
      <w:r w:rsidR="00420B0B">
        <w:rPr>
          <w:rFonts w:cs="宋体"/>
          <w:sz w:val="24"/>
          <w:szCs w:val="20"/>
        </w:rPr>
        <w:t>成为你们的骄傲。</w:t>
      </w:r>
    </w:p>
    <w:p w:rsidR="00420B0B" w:rsidRPr="00420B0B" w:rsidRDefault="00420B0B" w:rsidP="00CA6C69">
      <w:pPr>
        <w:spacing w:line="312" w:lineRule="auto"/>
        <w:ind w:firstLineChars="200" w:firstLine="480"/>
        <w:rPr>
          <w:rFonts w:cs="宋体"/>
          <w:sz w:val="24"/>
          <w:szCs w:val="20"/>
        </w:rPr>
      </w:pPr>
    </w:p>
    <w:p w:rsidR="009A7E07" w:rsidRPr="00420B0B" w:rsidRDefault="009A7E07" w:rsidP="00F67EBE">
      <w:pPr>
        <w:ind w:firstLine="482"/>
        <w:rPr>
          <w:b/>
          <w:color w:val="FF0000"/>
        </w:rPr>
      </w:pPr>
    </w:p>
    <w:p w:rsidR="009A7E07" w:rsidRPr="00FB26A8" w:rsidRDefault="009A7E07" w:rsidP="00F67EBE">
      <w:pPr>
        <w:ind w:firstLine="480"/>
      </w:pPr>
    </w:p>
    <w:p w:rsidR="00E35DE5" w:rsidRPr="00420B0B" w:rsidRDefault="00E35DE5" w:rsidP="001263AF">
      <w:pPr>
        <w:pStyle w:val="u4"/>
        <w:spacing w:before="24" w:after="24"/>
        <w:ind w:firstLine="602"/>
        <w:sectPr w:rsidR="00E35DE5" w:rsidRPr="00420B0B"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E973FB" w:rsidRDefault="00716D84" w:rsidP="001263AF">
      <w:pPr>
        <w:pStyle w:val="u4"/>
        <w:spacing w:before="24" w:after="24"/>
        <w:ind w:firstLine="602"/>
      </w:pPr>
      <w:bookmarkStart w:id="5" w:name="_Toc466240534"/>
      <w:bookmarkStart w:id="6" w:name="_Toc466441847"/>
      <w:bookmarkStart w:id="7" w:name="_Toc23526299"/>
      <w:r w:rsidRPr="00716D84">
        <w:rPr>
          <w:rFonts w:hint="eastAsia"/>
        </w:rPr>
        <w:lastRenderedPageBreak/>
        <w:t>摘</w:t>
      </w:r>
      <w:r w:rsidR="00846C10" w:rsidRPr="00C37647">
        <w:rPr>
          <w:rFonts w:hint="eastAsia"/>
        </w:rPr>
        <w:t xml:space="preserve">  </w:t>
      </w:r>
      <w:r>
        <w:rPr>
          <w:rFonts w:hint="eastAsia"/>
        </w:rPr>
        <w:t>要</w:t>
      </w:r>
      <w:bookmarkEnd w:id="4"/>
      <w:bookmarkEnd w:id="5"/>
      <w:bookmarkEnd w:id="6"/>
      <w:bookmarkEnd w:id="7"/>
    </w:p>
    <w:p w:rsidR="004B43D7" w:rsidRDefault="00A363FA" w:rsidP="00A7079B">
      <w:pPr>
        <w:pStyle w:val="u5"/>
        <w:spacing w:before="24" w:after="24"/>
        <w:ind w:firstLine="480"/>
      </w:pPr>
      <w:r>
        <w:rPr>
          <w:rFonts w:hint="eastAsia"/>
        </w:rPr>
        <w:t>近年来，深度学习的浪潮</w:t>
      </w:r>
      <w:r w:rsidR="00A7079B" w:rsidRPr="00A7079B">
        <w:rPr>
          <w:rFonts w:hint="eastAsia"/>
        </w:rPr>
        <w:t>渗透在</w:t>
      </w:r>
      <w:r>
        <w:rPr>
          <w:rFonts w:hint="eastAsia"/>
        </w:rPr>
        <w:t>科研和生活领域的方方面面，</w:t>
      </w:r>
      <w:r w:rsidR="00EF77C5">
        <w:rPr>
          <w:rFonts w:hint="eastAsia"/>
        </w:rPr>
        <w:t>本文主要研究深度学习在自然语言处理，尤其是古汉语自然语言处理方面的应用。</w:t>
      </w:r>
      <w:r w:rsidR="00F9620A">
        <w:rPr>
          <w:rFonts w:hint="eastAsia"/>
        </w:rPr>
        <w:t>本文旨在</w:t>
      </w:r>
      <w:r w:rsidR="00A56545">
        <w:rPr>
          <w:rFonts w:hint="eastAsia"/>
        </w:rPr>
        <w:t>利用计算机帮助</w:t>
      </w:r>
      <w:r w:rsidR="007C00D9">
        <w:rPr>
          <w:rFonts w:hint="eastAsia"/>
        </w:rPr>
        <w:t>古文研究者</w:t>
      </w:r>
      <w:r w:rsidR="00CF49B8">
        <w:rPr>
          <w:rFonts w:hint="eastAsia"/>
        </w:rPr>
        <w:t>对古汉语完成断代、断</w:t>
      </w:r>
      <w:r w:rsidR="00A56545">
        <w:rPr>
          <w:rFonts w:hint="eastAsia"/>
        </w:rPr>
        <w:t>句</w:t>
      </w:r>
      <w:r w:rsidR="00CF49B8">
        <w:rPr>
          <w:rFonts w:hint="eastAsia"/>
        </w:rPr>
        <w:t>、</w:t>
      </w:r>
      <w:r w:rsidR="00A56545">
        <w:rPr>
          <w:rFonts w:hint="eastAsia"/>
        </w:rPr>
        <w:t>分词</w:t>
      </w:r>
      <w:r w:rsidR="00CF49B8">
        <w:rPr>
          <w:rFonts w:hint="eastAsia"/>
        </w:rPr>
        <w:t>及词性标注</w:t>
      </w:r>
      <w:r w:rsidR="00A56545">
        <w:rPr>
          <w:rFonts w:hint="eastAsia"/>
        </w:rPr>
        <w:t>等</w:t>
      </w:r>
      <w:r w:rsidR="00F9620A">
        <w:rPr>
          <w:rFonts w:hint="eastAsia"/>
        </w:rPr>
        <w:t>特殊而繁琐的任务</w:t>
      </w:r>
      <w:r w:rsidR="00A56545">
        <w:rPr>
          <w:rFonts w:hint="eastAsia"/>
        </w:rPr>
        <w:t>，</w:t>
      </w:r>
      <w:r w:rsidR="00CF49B8">
        <w:rPr>
          <w:rFonts w:hint="eastAsia"/>
        </w:rPr>
        <w:t>其中的断句、分词是不同于英文自然语言处理的，中文自然语言处理所特有的任务，尤其是断句任务更是古汉语自然语言处理所特有的任务。</w:t>
      </w:r>
      <w:r w:rsidR="003F5D78">
        <w:rPr>
          <w:rFonts w:hint="eastAsia"/>
        </w:rPr>
        <w:t>利用</w:t>
      </w:r>
      <w:r w:rsidR="004C723E">
        <w:rPr>
          <w:rFonts w:hint="eastAsia"/>
        </w:rPr>
        <w:t>计算机</w:t>
      </w:r>
      <w:r w:rsidR="007C00D9">
        <w:rPr>
          <w:rFonts w:hint="eastAsia"/>
        </w:rPr>
        <w:t>处理古代汉语</w:t>
      </w:r>
      <w:r w:rsidR="00A57288">
        <w:rPr>
          <w:rFonts w:hint="eastAsia"/>
        </w:rPr>
        <w:t>的各种任务</w:t>
      </w:r>
      <w:r w:rsidR="007C00D9">
        <w:rPr>
          <w:rFonts w:hint="eastAsia"/>
        </w:rPr>
        <w:t>有助于提高</w:t>
      </w:r>
      <w:r w:rsidR="00A57288">
        <w:rPr>
          <w:rFonts w:hint="eastAsia"/>
        </w:rPr>
        <w:t>语言工作者的</w:t>
      </w:r>
      <w:r w:rsidR="007C00D9">
        <w:rPr>
          <w:rFonts w:hint="eastAsia"/>
        </w:rPr>
        <w:t>工作效率</w:t>
      </w:r>
      <w:r w:rsidR="00E62B4C">
        <w:rPr>
          <w:rFonts w:hint="eastAsia"/>
        </w:rPr>
        <w:t>，避免人为主观因素误差</w:t>
      </w:r>
      <w:r w:rsidR="004C723E">
        <w:rPr>
          <w:rFonts w:hint="eastAsia"/>
        </w:rPr>
        <w:t>，</w:t>
      </w:r>
      <w:r w:rsidR="00070536">
        <w:rPr>
          <w:rFonts w:hint="eastAsia"/>
        </w:rPr>
        <w:t>这</w:t>
      </w:r>
      <w:r w:rsidR="00A57288">
        <w:rPr>
          <w:rFonts w:hint="eastAsia"/>
        </w:rPr>
        <w:t>将他们</w:t>
      </w:r>
      <w:r w:rsidR="004C723E">
        <w:rPr>
          <w:rFonts w:hint="eastAsia"/>
        </w:rPr>
        <w:t>从繁重的古汉语基础任务中解脱出来，</w:t>
      </w:r>
      <w:r w:rsidR="00A57288">
        <w:rPr>
          <w:rFonts w:hint="eastAsia"/>
        </w:rPr>
        <w:t>从而</w:t>
      </w:r>
      <w:r w:rsidR="00D9754E">
        <w:rPr>
          <w:rFonts w:hint="eastAsia"/>
        </w:rPr>
        <w:t>将更多的精力投入到后续</w:t>
      </w:r>
      <w:r w:rsidR="003F5D78" w:rsidRPr="003F5D78">
        <w:rPr>
          <w:rFonts w:hint="eastAsia"/>
        </w:rPr>
        <w:t>的授受、义理</w:t>
      </w:r>
      <w:r w:rsidR="00D9754E">
        <w:rPr>
          <w:rFonts w:hint="eastAsia"/>
        </w:rPr>
        <w:t>等</w:t>
      </w:r>
      <w:r w:rsidR="003F5D78">
        <w:rPr>
          <w:rFonts w:hint="eastAsia"/>
        </w:rPr>
        <w:t>内容</w:t>
      </w:r>
      <w:r w:rsidR="00070536">
        <w:rPr>
          <w:rFonts w:hint="eastAsia"/>
        </w:rPr>
        <w:t>方面上</w:t>
      </w:r>
      <w:r w:rsidR="003F5D78">
        <w:rPr>
          <w:rFonts w:hint="eastAsia"/>
        </w:rPr>
        <w:t>的</w:t>
      </w:r>
      <w:r w:rsidR="003F5D78" w:rsidRPr="003F5D78">
        <w:rPr>
          <w:rFonts w:hint="eastAsia"/>
        </w:rPr>
        <w:t>研究</w:t>
      </w:r>
      <w:r w:rsidR="00BD4BD2">
        <w:rPr>
          <w:rFonts w:hint="eastAsia"/>
        </w:rPr>
        <w:t>。</w:t>
      </w:r>
    </w:p>
    <w:p w:rsidR="007B78A7" w:rsidRDefault="007B78A7" w:rsidP="00A7079B">
      <w:pPr>
        <w:pStyle w:val="u5"/>
        <w:spacing w:before="24" w:after="24"/>
        <w:ind w:firstLine="480"/>
      </w:pPr>
      <w:r w:rsidRPr="007B78A7">
        <w:rPr>
          <w:rFonts w:hint="eastAsia"/>
        </w:rPr>
        <w:t>本文使用长短期记忆神经网络作为主体</w:t>
      </w:r>
      <w:r w:rsidR="00E0547E">
        <w:rPr>
          <w:rFonts w:hint="eastAsia"/>
        </w:rPr>
        <w:t>，并</w:t>
      </w:r>
      <w:r w:rsidR="0075793A" w:rsidRPr="0075793A">
        <w:rPr>
          <w:rFonts w:hint="eastAsia"/>
        </w:rPr>
        <w:t>针对不同的古汉语自然语言处理任务</w:t>
      </w:r>
      <w:r w:rsidR="00CF49B8">
        <w:rPr>
          <w:rFonts w:hint="eastAsia"/>
        </w:rPr>
        <w:t>，</w:t>
      </w:r>
      <w:r w:rsidR="00E0547E">
        <w:rPr>
          <w:rFonts w:hint="eastAsia"/>
        </w:rPr>
        <w:t>设计不同的</w:t>
      </w:r>
      <w:r w:rsidR="00CF49B8">
        <w:rPr>
          <w:rFonts w:hint="eastAsia"/>
        </w:rPr>
        <w:t>输入输出</w:t>
      </w:r>
      <w:r w:rsidR="0075793A">
        <w:rPr>
          <w:rFonts w:hint="eastAsia"/>
        </w:rPr>
        <w:t>结构</w:t>
      </w:r>
      <w:r w:rsidRPr="007B78A7">
        <w:rPr>
          <w:rFonts w:hint="eastAsia"/>
        </w:rPr>
        <w:t>来</w:t>
      </w:r>
      <w:r w:rsidR="00CF49B8">
        <w:rPr>
          <w:rFonts w:hint="eastAsia"/>
        </w:rPr>
        <w:t>搭建具体</w:t>
      </w:r>
      <w:r w:rsidR="0075793A" w:rsidRPr="0075793A">
        <w:rPr>
          <w:rFonts w:hint="eastAsia"/>
        </w:rPr>
        <w:t>模型</w:t>
      </w:r>
      <w:r w:rsidR="0075793A">
        <w:rPr>
          <w:rFonts w:hint="eastAsia"/>
        </w:rPr>
        <w:t>，</w:t>
      </w:r>
      <w:r w:rsidR="007B307E">
        <w:rPr>
          <w:rFonts w:hint="eastAsia"/>
        </w:rPr>
        <w:t>训练集使用的是</w:t>
      </w:r>
      <w:r w:rsidR="00CF49B8">
        <w:rPr>
          <w:rFonts w:hint="eastAsia"/>
        </w:rPr>
        <w:t>网络上公开下载的古汉语语料，并且</w:t>
      </w:r>
      <w:r w:rsidR="00E636E7">
        <w:rPr>
          <w:rFonts w:hint="eastAsia"/>
        </w:rPr>
        <w:t>我们</w:t>
      </w:r>
      <w:r w:rsidR="00CF49B8">
        <w:rPr>
          <w:rFonts w:hint="eastAsia"/>
        </w:rPr>
        <w:t>对其中的部分上古汉语语料文本进行了</w:t>
      </w:r>
      <w:r w:rsidR="00E636E7">
        <w:rPr>
          <w:rFonts w:hint="eastAsia"/>
        </w:rPr>
        <w:t>自己</w:t>
      </w:r>
      <w:r w:rsidR="007B307E">
        <w:rPr>
          <w:rFonts w:hint="eastAsia"/>
        </w:rPr>
        <w:t>手工</w:t>
      </w:r>
      <w:r w:rsidR="00E636E7">
        <w:rPr>
          <w:rFonts w:hint="eastAsia"/>
        </w:rPr>
        <w:t>标记</w:t>
      </w:r>
      <w:r w:rsidR="009F622F">
        <w:rPr>
          <w:rFonts w:hint="eastAsia"/>
        </w:rPr>
        <w:t>。</w:t>
      </w:r>
      <w:r w:rsidR="0075793A">
        <w:rPr>
          <w:rFonts w:hint="eastAsia"/>
        </w:rPr>
        <w:t>本文</w:t>
      </w:r>
      <w:r w:rsidR="00967C16">
        <w:rPr>
          <w:rFonts w:hint="eastAsia"/>
        </w:rPr>
        <w:t>中设计的模型可对古汉语文本完成</w:t>
      </w:r>
      <w:r w:rsidR="00E0547E">
        <w:rPr>
          <w:rFonts w:hint="eastAsia"/>
        </w:rPr>
        <w:t>断代</w:t>
      </w:r>
      <w:r w:rsidR="006E4021">
        <w:rPr>
          <w:rFonts w:hint="eastAsia"/>
        </w:rPr>
        <w:t>、</w:t>
      </w:r>
      <w:r w:rsidR="00CF49B8">
        <w:rPr>
          <w:rFonts w:hint="eastAsia"/>
        </w:rPr>
        <w:t>断句、分词及词性标注</w:t>
      </w:r>
      <w:r w:rsidR="009F622F">
        <w:rPr>
          <w:rFonts w:hint="eastAsia"/>
        </w:rPr>
        <w:t>的</w:t>
      </w:r>
      <w:r w:rsidR="00967C16">
        <w:rPr>
          <w:rFonts w:hint="eastAsia"/>
        </w:rPr>
        <w:t>操作。</w:t>
      </w:r>
      <w:r w:rsidR="00E4061D">
        <w:rPr>
          <w:rFonts w:hint="eastAsia"/>
        </w:rPr>
        <w:t>本文</w:t>
      </w:r>
      <w:r w:rsidR="009F622F">
        <w:rPr>
          <w:rFonts w:hint="eastAsia"/>
        </w:rPr>
        <w:t>涉及的</w:t>
      </w:r>
      <w:r w:rsidR="00E4061D">
        <w:rPr>
          <w:rFonts w:hint="eastAsia"/>
        </w:rPr>
        <w:t>的主要工作和创新点如下：</w:t>
      </w:r>
    </w:p>
    <w:p w:rsidR="00A56545" w:rsidRDefault="00E636E7" w:rsidP="00A7079B">
      <w:pPr>
        <w:pStyle w:val="u5"/>
        <w:spacing w:before="24" w:after="24"/>
        <w:ind w:firstLine="480"/>
      </w:pPr>
      <w:r w:rsidRPr="00E636E7">
        <w:rPr>
          <w:rFonts w:hint="eastAsia"/>
        </w:rPr>
        <w:t>（</w:t>
      </w:r>
      <w:r w:rsidRPr="00E636E7">
        <w:rPr>
          <w:rFonts w:hint="eastAsia"/>
        </w:rPr>
        <w:t>1</w:t>
      </w:r>
      <w:r w:rsidRPr="00E636E7">
        <w:rPr>
          <w:rFonts w:hint="eastAsia"/>
        </w:rPr>
        <w:t>）</w:t>
      </w:r>
      <w:r w:rsidR="00A56545" w:rsidRPr="00A56545">
        <w:rPr>
          <w:rFonts w:hint="eastAsia"/>
        </w:rPr>
        <w:t>使用长短期记忆神经网络作为主体构建</w:t>
      </w:r>
      <w:r w:rsidR="00457C42" w:rsidRPr="00457C42">
        <w:rPr>
          <w:rFonts w:hint="eastAsia"/>
        </w:rPr>
        <w:t>古代文本断代</w:t>
      </w:r>
      <w:r w:rsidR="00A56545" w:rsidRPr="00A56545">
        <w:rPr>
          <w:rFonts w:hint="eastAsia"/>
        </w:rPr>
        <w:t>模型。在</w:t>
      </w:r>
      <w:r w:rsidR="00D8788B" w:rsidRPr="00D8788B">
        <w:rPr>
          <w:rFonts w:hint="eastAsia"/>
        </w:rPr>
        <w:t>断代</w:t>
      </w:r>
      <w:r w:rsidR="00D8788B">
        <w:rPr>
          <w:rFonts w:hint="eastAsia"/>
        </w:rPr>
        <w:t>模型当中，</w:t>
      </w:r>
      <w:r w:rsidR="00A56545" w:rsidRPr="00A56545">
        <w:rPr>
          <w:rFonts w:hint="eastAsia"/>
        </w:rPr>
        <w:t>文本中的每一个字被转换成一串高维向量，然后将</w:t>
      </w:r>
      <w:r w:rsidR="00D8788B">
        <w:rPr>
          <w:rFonts w:hint="eastAsia"/>
        </w:rPr>
        <w:t>文本包含的</w:t>
      </w:r>
      <w:r w:rsidR="00A56545" w:rsidRPr="00A56545">
        <w:rPr>
          <w:rFonts w:hint="eastAsia"/>
        </w:rPr>
        <w:t>所有向量送入模型分析它们之间的非线性关系</w:t>
      </w:r>
      <w:r w:rsidR="00D8788B">
        <w:rPr>
          <w:rFonts w:hint="eastAsia"/>
        </w:rPr>
        <w:t>。</w:t>
      </w:r>
      <w:r w:rsidR="00D8788B" w:rsidRPr="00A56545">
        <w:rPr>
          <w:rFonts w:hint="eastAsia"/>
        </w:rPr>
        <w:t>最终</w:t>
      </w:r>
      <w:r w:rsidR="00D8788B">
        <w:rPr>
          <w:rFonts w:hint="eastAsia"/>
        </w:rPr>
        <w:t>，</w:t>
      </w:r>
      <w:r w:rsidR="00A56545" w:rsidRPr="00A56545">
        <w:rPr>
          <w:rFonts w:hint="eastAsia"/>
        </w:rPr>
        <w:t>模型会输出一个该段文本的年代</w:t>
      </w:r>
      <w:r w:rsidR="00722DCB">
        <w:rPr>
          <w:rFonts w:hint="eastAsia"/>
        </w:rPr>
        <w:t>类别标签</w:t>
      </w:r>
      <w:r w:rsidR="00A56545" w:rsidRPr="00A56545">
        <w:rPr>
          <w:rFonts w:hint="eastAsia"/>
        </w:rPr>
        <w:t>。实验结果表明利用</w:t>
      </w:r>
      <w:r w:rsidR="00722DCB">
        <w:rPr>
          <w:rFonts w:hint="eastAsia"/>
        </w:rPr>
        <w:t>Bi-</w:t>
      </w:r>
      <w:r w:rsidR="00A56545" w:rsidRPr="00A56545">
        <w:rPr>
          <w:rFonts w:hint="eastAsia"/>
        </w:rPr>
        <w:t>LSTM</w:t>
      </w:r>
      <w:r w:rsidR="00722DCB">
        <w:rPr>
          <w:rFonts w:hint="eastAsia"/>
        </w:rPr>
        <w:t>神经网络构造的模型能够很好的完成断代任务，断代的正确率能达</w:t>
      </w:r>
      <w:r w:rsidR="00A56545" w:rsidRPr="00A56545">
        <w:rPr>
          <w:rFonts w:hint="eastAsia"/>
        </w:rPr>
        <w:t>到</w:t>
      </w:r>
      <w:r w:rsidR="00722DCB">
        <w:t>8</w:t>
      </w:r>
      <w:r w:rsidR="00A56545" w:rsidRPr="00A56545">
        <w:rPr>
          <w:rFonts w:hint="eastAsia"/>
        </w:rPr>
        <w:t>0%</w:t>
      </w:r>
      <w:r w:rsidR="00A56545" w:rsidRPr="00A56545">
        <w:rPr>
          <w:rFonts w:hint="eastAsia"/>
        </w:rPr>
        <w:t>以上。</w:t>
      </w:r>
      <w:r w:rsidR="00FB1C42">
        <w:rPr>
          <w:rFonts w:hint="eastAsia"/>
        </w:rPr>
        <w:t>本文</w:t>
      </w:r>
      <w:r w:rsidR="00A56545" w:rsidRPr="00A56545">
        <w:rPr>
          <w:rFonts w:hint="eastAsia"/>
        </w:rPr>
        <w:t>的</w:t>
      </w:r>
      <w:r w:rsidR="00FB1C42">
        <w:rPr>
          <w:rFonts w:hint="eastAsia"/>
        </w:rPr>
        <w:t>断代</w:t>
      </w:r>
      <w:r w:rsidR="00A56545" w:rsidRPr="00A56545">
        <w:rPr>
          <w:rFonts w:hint="eastAsia"/>
        </w:rPr>
        <w:t>模型提供了一种高效且准确的古文断代方法，</w:t>
      </w:r>
      <w:r w:rsidR="00C75FD4">
        <w:rPr>
          <w:rFonts w:hint="eastAsia"/>
        </w:rPr>
        <w:t>这</w:t>
      </w:r>
      <w:r w:rsidR="00FB1C42">
        <w:rPr>
          <w:rFonts w:hint="eastAsia"/>
        </w:rPr>
        <w:t>将</w:t>
      </w:r>
      <w:r w:rsidR="00A56545" w:rsidRPr="00A56545">
        <w:rPr>
          <w:rFonts w:hint="eastAsia"/>
        </w:rPr>
        <w:t>节省古文研究工作者在</w:t>
      </w:r>
      <w:r w:rsidR="00FB1C42">
        <w:rPr>
          <w:rFonts w:hint="eastAsia"/>
        </w:rPr>
        <w:t>文本断代</w:t>
      </w:r>
      <w:r w:rsidR="00A56545" w:rsidRPr="00A56545">
        <w:rPr>
          <w:rFonts w:hint="eastAsia"/>
        </w:rPr>
        <w:t>过程中的时间消耗。</w:t>
      </w:r>
    </w:p>
    <w:p w:rsidR="004B2452" w:rsidRDefault="00077D4C" w:rsidP="004B2452">
      <w:pPr>
        <w:pStyle w:val="u5"/>
        <w:spacing w:before="24" w:after="24"/>
        <w:ind w:firstLine="480"/>
      </w:pPr>
      <w:r>
        <w:rPr>
          <w:rFonts w:hint="eastAsia"/>
        </w:rPr>
        <w:t>（</w:t>
      </w:r>
      <w:r>
        <w:rPr>
          <w:rFonts w:hint="eastAsia"/>
        </w:rPr>
        <w:t>2</w:t>
      </w:r>
      <w:r>
        <w:rPr>
          <w:rFonts w:hint="eastAsia"/>
        </w:rPr>
        <w:t>）</w:t>
      </w:r>
      <w:r w:rsidR="004B2452" w:rsidRPr="004945CC">
        <w:rPr>
          <w:rFonts w:hint="eastAsia"/>
        </w:rPr>
        <w:t>针对</w:t>
      </w:r>
      <w:r w:rsidR="009E5AF3" w:rsidRPr="004945CC">
        <w:rPr>
          <w:rFonts w:hint="eastAsia"/>
        </w:rPr>
        <w:t>某些</w:t>
      </w:r>
      <w:r w:rsidR="00601E0D" w:rsidRPr="004945CC">
        <w:rPr>
          <w:rFonts w:hint="eastAsia"/>
        </w:rPr>
        <w:t>古代汉语</w:t>
      </w:r>
      <w:r w:rsidR="009E5AF3" w:rsidRPr="004945CC">
        <w:rPr>
          <w:rFonts w:hint="eastAsia"/>
        </w:rPr>
        <w:t>书籍原著</w:t>
      </w:r>
      <w:r w:rsidR="00601E0D" w:rsidRPr="004945CC">
        <w:rPr>
          <w:rFonts w:hint="eastAsia"/>
        </w:rPr>
        <w:t>中</w:t>
      </w:r>
      <w:r w:rsidR="009E5AF3" w:rsidRPr="004945CC">
        <w:rPr>
          <w:rFonts w:hint="eastAsia"/>
        </w:rPr>
        <w:t>缺少</w:t>
      </w:r>
      <w:r w:rsidR="00601E0D" w:rsidRPr="004945CC">
        <w:rPr>
          <w:rFonts w:hint="eastAsia"/>
        </w:rPr>
        <w:t>标点符号的问题，</w:t>
      </w:r>
      <w:r w:rsidR="006D78F2" w:rsidRPr="004945CC">
        <w:rPr>
          <w:rFonts w:hint="eastAsia"/>
        </w:rPr>
        <w:t>本文提出一个断句模型。</w:t>
      </w:r>
      <w:r w:rsidR="00A8255A" w:rsidRPr="004945CC">
        <w:rPr>
          <w:rFonts w:hint="eastAsia"/>
        </w:rPr>
        <w:t>本部分我们通过深度神经网络对大量</w:t>
      </w:r>
      <w:r w:rsidR="004945CC" w:rsidRPr="004945CC">
        <w:rPr>
          <w:rFonts w:hint="eastAsia"/>
        </w:rPr>
        <w:t>已经</w:t>
      </w:r>
      <w:r w:rsidR="00A8255A" w:rsidRPr="004945CC">
        <w:rPr>
          <w:rFonts w:hint="eastAsia"/>
        </w:rPr>
        <w:t>断句的古汉语文本进行学习，使断句模型</w:t>
      </w:r>
      <w:r w:rsidR="001C19A5" w:rsidRPr="004945CC">
        <w:rPr>
          <w:rFonts w:hint="eastAsia"/>
        </w:rPr>
        <w:t>自动学习到某一时期、某种题材的断句规则，从而在后面的古代汉语文献</w:t>
      </w:r>
      <w:r w:rsidR="00486B22" w:rsidRPr="004945CC">
        <w:rPr>
          <w:rFonts w:hint="eastAsia"/>
        </w:rPr>
        <w:t>信息化过程中，可以将断句工作交给计算机来完成，减少部分古汉语工作者的任务量。</w:t>
      </w:r>
    </w:p>
    <w:p w:rsidR="00891AE6" w:rsidRDefault="00077D4C" w:rsidP="004B2452">
      <w:pPr>
        <w:pStyle w:val="u5"/>
        <w:spacing w:before="24" w:after="24"/>
        <w:ind w:firstLine="480"/>
      </w:pPr>
      <w:r>
        <w:rPr>
          <w:rFonts w:hint="eastAsia"/>
        </w:rPr>
        <w:t>（</w:t>
      </w:r>
      <w:r>
        <w:rPr>
          <w:rFonts w:hint="eastAsia"/>
        </w:rPr>
        <w:t>3</w:t>
      </w:r>
      <w:r>
        <w:rPr>
          <w:rFonts w:hint="eastAsia"/>
        </w:rPr>
        <w:t>）</w:t>
      </w:r>
      <w:r w:rsidR="00C37B81">
        <w:rPr>
          <w:rFonts w:hint="eastAsia"/>
        </w:rPr>
        <w:t>上面两个任务的训练集相对较好获取，</w:t>
      </w:r>
      <w:r w:rsidR="002F7499">
        <w:rPr>
          <w:rFonts w:hint="eastAsia"/>
        </w:rPr>
        <w:t>他们只需</w:t>
      </w:r>
      <w:r w:rsidR="00C37B81">
        <w:rPr>
          <w:rFonts w:hint="eastAsia"/>
        </w:rPr>
        <w:t>获取不同年代的古籍文本</w:t>
      </w:r>
      <w:r w:rsidR="002F7499">
        <w:rPr>
          <w:rFonts w:hint="eastAsia"/>
        </w:rPr>
        <w:t>然后对文本</w:t>
      </w:r>
      <w:r w:rsidR="00754FD3">
        <w:rPr>
          <w:rFonts w:hint="eastAsia"/>
        </w:rPr>
        <w:t>添加上</w:t>
      </w:r>
      <w:r w:rsidR="002F7499">
        <w:rPr>
          <w:rFonts w:hint="eastAsia"/>
        </w:rPr>
        <w:t>年代标记或者</w:t>
      </w:r>
      <w:r w:rsidR="00754FD3">
        <w:rPr>
          <w:rFonts w:hint="eastAsia"/>
        </w:rPr>
        <w:t>句读标记即可</w:t>
      </w:r>
      <w:r w:rsidR="00C37B81">
        <w:rPr>
          <w:rFonts w:hint="eastAsia"/>
        </w:rPr>
        <w:t>，</w:t>
      </w:r>
      <w:r w:rsidR="00A303A2">
        <w:rPr>
          <w:rFonts w:hint="eastAsia"/>
        </w:rPr>
        <w:t>想要训练分词模型则需要已经分好词的文本</w:t>
      </w:r>
      <w:r w:rsidR="00BB22E8">
        <w:rPr>
          <w:rFonts w:hint="eastAsia"/>
        </w:rPr>
        <w:t>来做模型的训练集，而目前尚没有公开的</w:t>
      </w:r>
      <w:r w:rsidR="00872369">
        <w:rPr>
          <w:rFonts w:hint="eastAsia"/>
        </w:rPr>
        <w:t>具有分词和词性标注的</w:t>
      </w:r>
      <w:r w:rsidR="00BB22E8">
        <w:rPr>
          <w:rFonts w:hint="eastAsia"/>
        </w:rPr>
        <w:t>古汉语</w:t>
      </w:r>
      <w:r w:rsidR="00872369">
        <w:rPr>
          <w:rFonts w:hint="eastAsia"/>
        </w:rPr>
        <w:t>语料库</w:t>
      </w:r>
      <w:r w:rsidR="00BB22E8">
        <w:rPr>
          <w:rFonts w:hint="eastAsia"/>
        </w:rPr>
        <w:t>。</w:t>
      </w:r>
      <w:r w:rsidR="00872369">
        <w:rPr>
          <w:rFonts w:hint="eastAsia"/>
        </w:rPr>
        <w:t>因此</w:t>
      </w:r>
      <w:r w:rsidR="00F6295C">
        <w:rPr>
          <w:rFonts w:hint="eastAsia"/>
        </w:rPr>
        <w:t>本文通过手工标记部分语料的方法得到了少量的数据集对我们所设计的分词标注模型</w:t>
      </w:r>
      <w:r w:rsidR="00E23655">
        <w:rPr>
          <w:rFonts w:hint="eastAsia"/>
        </w:rPr>
        <w:t>进行少量的实验，用以验证本文提出的分词标注模型可以较好的完成古汉语分词标注任务。</w:t>
      </w:r>
    </w:p>
    <w:p w:rsidR="004B2452" w:rsidRPr="004B2452" w:rsidRDefault="004B2452" w:rsidP="00615B35">
      <w:pPr>
        <w:pStyle w:val="u5"/>
        <w:spacing w:before="24" w:after="24"/>
        <w:ind w:firstLine="480"/>
      </w:pPr>
      <w:r w:rsidRPr="004B2452">
        <w:rPr>
          <w:rFonts w:hint="eastAsia"/>
        </w:rPr>
        <w:lastRenderedPageBreak/>
        <w:t>论文以</w:t>
      </w:r>
      <w:r w:rsidR="00891AE6">
        <w:rPr>
          <w:rFonts w:hint="eastAsia"/>
        </w:rPr>
        <w:t>Bi-LSTM</w:t>
      </w:r>
      <w:r w:rsidR="00891AE6">
        <w:rPr>
          <w:rFonts w:hint="eastAsia"/>
        </w:rPr>
        <w:t>网络为主要结构</w:t>
      </w:r>
      <w:r w:rsidRPr="004B2452">
        <w:rPr>
          <w:rFonts w:hint="eastAsia"/>
        </w:rPr>
        <w:t>，建立了一系列</w:t>
      </w:r>
      <w:r w:rsidR="00615B35">
        <w:rPr>
          <w:rFonts w:hint="eastAsia"/>
        </w:rPr>
        <w:t>针对古代汉语文本不同任务的模型</w:t>
      </w:r>
      <w:r w:rsidR="004B128B">
        <w:rPr>
          <w:rFonts w:hint="eastAsia"/>
        </w:rPr>
        <w:t>。</w:t>
      </w:r>
      <w:r w:rsidR="00637024">
        <w:rPr>
          <w:rFonts w:hint="eastAsia"/>
        </w:rPr>
        <w:t>实验证明</w:t>
      </w:r>
      <w:r w:rsidR="004B128B">
        <w:rPr>
          <w:rFonts w:hint="eastAsia"/>
        </w:rPr>
        <w:t>，</w:t>
      </w:r>
      <w:r w:rsidRPr="004B2452">
        <w:rPr>
          <w:rFonts w:hint="eastAsia"/>
        </w:rPr>
        <w:t>在</w:t>
      </w:r>
      <w:r w:rsidR="00615B35">
        <w:rPr>
          <w:rFonts w:hint="eastAsia"/>
        </w:rPr>
        <w:t>现有</w:t>
      </w:r>
      <w:r w:rsidR="00637024">
        <w:rPr>
          <w:rFonts w:hint="eastAsia"/>
        </w:rPr>
        <w:t>有限</w:t>
      </w:r>
      <w:r w:rsidR="004B128B">
        <w:rPr>
          <w:rFonts w:hint="eastAsia"/>
        </w:rPr>
        <w:t>的</w:t>
      </w:r>
      <w:r w:rsidR="00615B35">
        <w:rPr>
          <w:rFonts w:hint="eastAsia"/>
        </w:rPr>
        <w:t>古汉语语料库中</w:t>
      </w:r>
      <w:r w:rsidR="004B128B">
        <w:rPr>
          <w:rFonts w:hint="eastAsia"/>
        </w:rPr>
        <w:t>本文提出的模型</w:t>
      </w:r>
      <w:r w:rsidRPr="004B2452">
        <w:rPr>
          <w:rFonts w:hint="eastAsia"/>
        </w:rPr>
        <w:t>已具备</w:t>
      </w:r>
      <w:r w:rsidR="00637024">
        <w:rPr>
          <w:rFonts w:hint="eastAsia"/>
        </w:rPr>
        <w:t>较好的效果</w:t>
      </w:r>
      <w:r w:rsidR="004B128B">
        <w:rPr>
          <w:rFonts w:hint="eastAsia"/>
        </w:rPr>
        <w:t>，并可以应用到后续更大语料库的构建当中</w:t>
      </w:r>
      <w:r w:rsidR="00AD7A1A">
        <w:rPr>
          <w:rFonts w:hint="eastAsia"/>
        </w:rPr>
        <w:t>，作为辅助工具帮助古汉语工作者对文本的标记工作</w:t>
      </w:r>
      <w:r w:rsidRPr="004B2452">
        <w:rPr>
          <w:rFonts w:hint="eastAsia"/>
        </w:rPr>
        <w:t>。</w:t>
      </w:r>
      <w:r w:rsidR="00AD7A1A">
        <w:rPr>
          <w:rFonts w:hint="eastAsia"/>
        </w:rPr>
        <w:t>新产生的语料库又可</w:t>
      </w:r>
      <w:r w:rsidR="006C6CAD">
        <w:rPr>
          <w:rFonts w:hint="eastAsia"/>
        </w:rPr>
        <w:t>继续</w:t>
      </w:r>
      <w:r w:rsidR="00AD7A1A">
        <w:rPr>
          <w:rFonts w:hint="eastAsia"/>
        </w:rPr>
        <w:t>用来训练</w:t>
      </w:r>
      <w:r w:rsidR="006C6CAD">
        <w:rPr>
          <w:rFonts w:hint="eastAsia"/>
        </w:rPr>
        <w:t>模型</w:t>
      </w:r>
      <w:r w:rsidR="00AD7A1A">
        <w:rPr>
          <w:rFonts w:hint="eastAsia"/>
        </w:rPr>
        <w:t>提高</w:t>
      </w:r>
      <w:r w:rsidR="006C6CAD">
        <w:rPr>
          <w:rFonts w:hint="eastAsia"/>
        </w:rPr>
        <w:t>模型的精度，以此构成语料库和模型互相促进提高的局面，</w:t>
      </w:r>
      <w:r w:rsidR="00CF321B">
        <w:rPr>
          <w:rFonts w:hint="eastAsia"/>
        </w:rPr>
        <w:t>促进</w:t>
      </w:r>
      <w:r w:rsidR="006C6CAD">
        <w:rPr>
          <w:rFonts w:hint="eastAsia"/>
        </w:rPr>
        <w:t>古汉语信息化</w:t>
      </w:r>
      <w:r w:rsidR="00CF321B">
        <w:rPr>
          <w:rFonts w:hint="eastAsia"/>
        </w:rPr>
        <w:t>及大型古汉语语料库的构建。</w:t>
      </w:r>
    </w:p>
    <w:p w:rsidR="004B2452" w:rsidRPr="004B2452" w:rsidRDefault="004B2452" w:rsidP="004B2452">
      <w:pPr>
        <w:pStyle w:val="u5"/>
        <w:spacing w:before="24" w:after="24"/>
        <w:ind w:firstLine="480"/>
      </w:pPr>
    </w:p>
    <w:p w:rsidR="004B2452" w:rsidRPr="004B2452" w:rsidRDefault="004B2452" w:rsidP="004B2452">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002C1262">
        <w:rPr>
          <w:rStyle w:val="u6"/>
          <w:rFonts w:hint="eastAsia"/>
        </w:rPr>
        <w:t>古</w:t>
      </w:r>
      <w:r w:rsidR="00C2708B">
        <w:rPr>
          <w:rStyle w:val="u6"/>
          <w:rFonts w:hint="eastAsia"/>
        </w:rPr>
        <w:t>汉语，自然语言处理，深度学习</w:t>
      </w:r>
      <w:r w:rsidR="001B2ACB">
        <w:rPr>
          <w:rStyle w:val="u6"/>
          <w:rFonts w:hint="eastAsia"/>
        </w:rPr>
        <w:t>，</w:t>
      </w:r>
      <w:r w:rsidR="00C2708B">
        <w:rPr>
          <w:rStyle w:val="u6"/>
          <w:rFonts w:hint="eastAsia"/>
        </w:rPr>
        <w:t>断代，断句</w:t>
      </w:r>
      <w:r w:rsidR="004E2588">
        <w:rPr>
          <w:rStyle w:val="u6"/>
          <w:rFonts w:hint="eastAsia"/>
        </w:rPr>
        <w:t>，</w:t>
      </w:r>
      <w:r w:rsidR="00C2708B">
        <w:rPr>
          <w:rStyle w:val="u6"/>
          <w:rFonts w:hint="eastAsia"/>
        </w:rPr>
        <w:t>分词，词性标注</w:t>
      </w:r>
    </w:p>
    <w:p w:rsidR="00E35DE5" w:rsidRPr="002C1262" w:rsidRDefault="00E35DE5" w:rsidP="00761982">
      <w:pPr>
        <w:pStyle w:val="uc"/>
        <w:ind w:firstLine="602"/>
        <w:sectPr w:rsidR="00E35DE5" w:rsidRPr="002C1262" w:rsidSect="00E35DE5">
          <w:type w:val="oddPage"/>
          <w:pgSz w:w="11906" w:h="16838" w:code="9"/>
          <w:pgMar w:top="1701" w:right="1701" w:bottom="1134" w:left="1701" w:header="851" w:footer="992" w:gutter="567"/>
          <w:pgNumType w:fmt="upperRoman"/>
          <w:cols w:space="425"/>
          <w:docGrid w:linePitch="312"/>
        </w:sectPr>
      </w:pPr>
    </w:p>
    <w:p w:rsidR="001A53CB" w:rsidRPr="00C56DCB" w:rsidRDefault="00DC62AD" w:rsidP="00C56DCB">
      <w:pPr>
        <w:pStyle w:val="uc"/>
        <w:ind w:firstLine="602"/>
      </w:pPr>
      <w:r>
        <w:lastRenderedPageBreak/>
        <w:t>Study</w:t>
      </w:r>
      <w:r w:rsidR="00C56DCB" w:rsidRPr="00C56DCB">
        <w:t xml:space="preserve"> on </w:t>
      </w:r>
      <w:r>
        <w:t>the data mining</w:t>
      </w:r>
      <w:r w:rsidR="00C56DCB" w:rsidRPr="00C56DCB">
        <w:t xml:space="preserve"> and </w:t>
      </w:r>
      <w:r>
        <w:t>risk</w:t>
      </w:r>
      <w:r w:rsidR="00C56DCB" w:rsidRPr="00C56DCB">
        <w:t xml:space="preserve"> </w:t>
      </w:r>
      <w:r>
        <w:t>classification for high-</w:t>
      </w:r>
      <w:r w:rsidR="00C56DCB" w:rsidRPr="00C56DCB">
        <w:t xml:space="preserve">dimensional </w:t>
      </w:r>
      <w:r>
        <w:t xml:space="preserve">complex </w:t>
      </w:r>
      <w:r w:rsidR="00C56DCB" w:rsidRPr="00C56DCB">
        <w:t xml:space="preserve">medical data </w:t>
      </w:r>
      <w:bookmarkStart w:id="8" w:name="_Toc466240535"/>
      <w:bookmarkStart w:id="9" w:name="_Toc466441848"/>
    </w:p>
    <w:p w:rsidR="001A53CB" w:rsidRPr="001A53CB" w:rsidRDefault="001A53CB" w:rsidP="001A53CB">
      <w:pPr>
        <w:keepNext/>
        <w:keepLines/>
        <w:spacing w:before="24" w:after="24" w:line="578" w:lineRule="auto"/>
        <w:ind w:firstLine="602"/>
        <w:jc w:val="center"/>
        <w:outlineLvl w:val="0"/>
        <w:rPr>
          <w:rFonts w:eastAsia="黑体"/>
          <w:b/>
          <w:bCs/>
          <w:kern w:val="44"/>
          <w:sz w:val="30"/>
          <w:szCs w:val="44"/>
        </w:rPr>
      </w:pPr>
      <w:bookmarkStart w:id="10" w:name="_Toc23526300"/>
      <w:r w:rsidRPr="001A53CB">
        <w:rPr>
          <w:rFonts w:eastAsia="黑体" w:hint="eastAsia"/>
          <w:b/>
          <w:bCs/>
          <w:kern w:val="44"/>
          <w:sz w:val="30"/>
          <w:szCs w:val="44"/>
        </w:rPr>
        <w:t>Abstract</w:t>
      </w:r>
      <w:bookmarkEnd w:id="10"/>
    </w:p>
    <w:p w:rsidR="00077D4C" w:rsidRP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A </w:t>
      </w:r>
      <w:r w:rsidRPr="00165436">
        <w:rPr>
          <w:rFonts w:cs="宋体"/>
          <w:color w:val="FF0000"/>
          <w:sz w:val="24"/>
          <w:szCs w:val="20"/>
        </w:rPr>
        <w:t>new generation of information technology represented by big data has penetrated into health care</w:t>
      </w:r>
      <w:r w:rsidR="00C82E7F">
        <w:rPr>
          <w:rFonts w:cs="宋体"/>
          <w:color w:val="FF0000"/>
          <w:sz w:val="24"/>
          <w:szCs w:val="20"/>
        </w:rPr>
        <w:t>，</w:t>
      </w:r>
      <w:r w:rsidRPr="00165436">
        <w:rPr>
          <w:rFonts w:cs="宋体"/>
          <w:color w:val="FF0000"/>
          <w:sz w:val="24"/>
          <w:szCs w:val="20"/>
        </w:rPr>
        <w:t xml:space="preserve"> health management and many other fields. It effectively changes the statistical classification method and thinking pattern of traditional medicine</w:t>
      </w:r>
      <w:r w:rsidR="00C82E7F">
        <w:rPr>
          <w:rFonts w:cs="宋体"/>
          <w:color w:val="FF0000"/>
          <w:sz w:val="24"/>
          <w:szCs w:val="20"/>
        </w:rPr>
        <w:t>，</w:t>
      </w:r>
      <w:r w:rsidRPr="00165436">
        <w:rPr>
          <w:rFonts w:cs="宋体"/>
          <w:color w:val="FF0000"/>
          <w:sz w:val="24"/>
          <w:szCs w:val="20"/>
        </w:rPr>
        <w:t xml:space="preserve"> and provides </w:t>
      </w:r>
      <w:r w:rsidRPr="00165436">
        <w:rPr>
          <w:rFonts w:cs="宋体" w:hint="eastAsia"/>
          <w:color w:val="FF0000"/>
          <w:sz w:val="24"/>
          <w:szCs w:val="20"/>
        </w:rPr>
        <w:t xml:space="preserve">the outstanding </w:t>
      </w:r>
      <w:r w:rsidRPr="00165436">
        <w:rPr>
          <w:rFonts w:cs="宋体"/>
          <w:color w:val="FF0000"/>
          <w:sz w:val="24"/>
          <w:szCs w:val="20"/>
        </w:rPr>
        <w:t>capability</w:t>
      </w:r>
      <w:r w:rsidRPr="00165436">
        <w:rPr>
          <w:rFonts w:cs="宋体" w:hint="eastAsia"/>
          <w:color w:val="FF0000"/>
          <w:sz w:val="24"/>
          <w:szCs w:val="20"/>
        </w:rPr>
        <w:t xml:space="preserve"> of</w:t>
      </w:r>
      <w:r w:rsidRPr="00165436">
        <w:rPr>
          <w:rFonts w:cs="宋体"/>
          <w:color w:val="FF0000"/>
          <w:sz w:val="24"/>
          <w:szCs w:val="20"/>
        </w:rPr>
        <w:t xml:space="preserve"> data mining and disease risk assessment c</w:t>
      </w:r>
      <w:r w:rsidRPr="00077D4C">
        <w:rPr>
          <w:rFonts w:cs="宋体"/>
          <w:sz w:val="24"/>
          <w:szCs w:val="20"/>
        </w:rPr>
        <w:t>apabilities for human</w:t>
      </w:r>
      <w:r w:rsidRPr="00077D4C">
        <w:rPr>
          <w:rFonts w:cs="宋体" w:hint="eastAsia"/>
          <w:sz w:val="24"/>
          <w:szCs w:val="20"/>
        </w:rPr>
        <w:t xml:space="preserve"> beings</w:t>
      </w:r>
      <w:r w:rsidRPr="00077D4C">
        <w:rPr>
          <w:rFonts w:cs="宋体"/>
          <w:sz w:val="24"/>
          <w:szCs w:val="20"/>
        </w:rPr>
        <w:t xml:space="preserve">. </w:t>
      </w:r>
      <w:r w:rsidRPr="00077D4C">
        <w:rPr>
          <w:rFonts w:cs="宋体" w:hint="eastAsia"/>
          <w:sz w:val="24"/>
          <w:szCs w:val="20"/>
        </w:rPr>
        <w:t>T</w:t>
      </w:r>
      <w:r w:rsidRPr="00077D4C">
        <w:rPr>
          <w:rFonts w:cs="宋体"/>
          <w:sz w:val="24"/>
          <w:szCs w:val="20"/>
        </w:rPr>
        <w:t xml:space="preserve">he medical </w:t>
      </w:r>
      <w:r w:rsidRPr="00077D4C">
        <w:rPr>
          <w:rFonts w:cs="宋体" w:hint="eastAsia"/>
          <w:sz w:val="24"/>
          <w:szCs w:val="20"/>
        </w:rPr>
        <w:t>survey</w:t>
      </w:r>
      <w:r w:rsidRPr="00077D4C">
        <w:rPr>
          <w:rFonts w:cs="宋体"/>
          <w:sz w:val="24"/>
          <w:szCs w:val="20"/>
        </w:rPr>
        <w:t xml:space="preserve"> data of the population cohort </w:t>
      </w:r>
      <w:r w:rsidRPr="00077D4C">
        <w:rPr>
          <w:rFonts w:cs="宋体" w:hint="eastAsia"/>
          <w:sz w:val="24"/>
          <w:szCs w:val="20"/>
        </w:rPr>
        <w:t>are</w:t>
      </w:r>
      <w:r w:rsidRPr="00077D4C">
        <w:rPr>
          <w:rFonts w:cs="宋体"/>
          <w:sz w:val="24"/>
          <w:szCs w:val="20"/>
        </w:rPr>
        <w:t xml:space="preserve"> complex and high dimension</w:t>
      </w:r>
      <w:r w:rsidRPr="00077D4C">
        <w:rPr>
          <w:rFonts w:cs="宋体" w:hint="eastAsia"/>
          <w:sz w:val="24"/>
          <w:szCs w:val="20"/>
        </w:rPr>
        <w:t>al</w:t>
      </w:r>
      <w:r w:rsidR="00C82E7F">
        <w:rPr>
          <w:rFonts w:cs="宋体" w:hint="eastAsia"/>
          <w:sz w:val="24"/>
          <w:szCs w:val="20"/>
        </w:rPr>
        <w:t>，</w:t>
      </w:r>
      <w:r w:rsidRPr="00077D4C">
        <w:rPr>
          <w:rFonts w:cs="宋体" w:hint="eastAsia"/>
          <w:sz w:val="24"/>
          <w:szCs w:val="20"/>
        </w:rPr>
        <w:t xml:space="preserve"> which contain a huge number of attributes and </w:t>
      </w:r>
      <w:r w:rsidRPr="00077D4C">
        <w:rPr>
          <w:rFonts w:cs="宋体"/>
          <w:sz w:val="24"/>
          <w:szCs w:val="20"/>
        </w:rPr>
        <w:t>individual differences</w:t>
      </w:r>
      <w:r w:rsidRPr="00077D4C">
        <w:rPr>
          <w:rFonts w:cs="宋体" w:hint="eastAsia"/>
          <w:sz w:val="24"/>
          <w:szCs w:val="20"/>
        </w:rPr>
        <w:t>. I</w:t>
      </w:r>
      <w:r w:rsidRPr="00077D4C">
        <w:rPr>
          <w:rFonts w:cs="宋体"/>
          <w:sz w:val="24"/>
          <w:szCs w:val="20"/>
        </w:rPr>
        <w:t xml:space="preserve">t </w:t>
      </w:r>
      <w:r w:rsidRPr="00077D4C">
        <w:rPr>
          <w:rFonts w:cs="宋体" w:hint="eastAsia"/>
          <w:sz w:val="24"/>
          <w:szCs w:val="20"/>
        </w:rPr>
        <w:t>is of</w:t>
      </w:r>
      <w:r w:rsidRPr="00077D4C">
        <w:rPr>
          <w:rFonts w:cs="宋体"/>
          <w:sz w:val="24"/>
          <w:szCs w:val="20"/>
        </w:rPr>
        <w:t xml:space="preserve"> </w:t>
      </w:r>
      <w:r w:rsidRPr="00077D4C">
        <w:rPr>
          <w:rFonts w:cs="宋体" w:hint="eastAsia"/>
          <w:sz w:val="24"/>
          <w:szCs w:val="20"/>
        </w:rPr>
        <w:t>great significance</w:t>
      </w:r>
      <w:r w:rsidRPr="00077D4C">
        <w:rPr>
          <w:rFonts w:cs="宋体"/>
          <w:sz w:val="24"/>
          <w:szCs w:val="20"/>
        </w:rPr>
        <w:t xml:space="preserve"> </w:t>
      </w:r>
      <w:r w:rsidRPr="00077D4C">
        <w:rPr>
          <w:rFonts w:cs="宋体" w:hint="eastAsia"/>
          <w:sz w:val="24"/>
          <w:szCs w:val="20"/>
        </w:rPr>
        <w:t xml:space="preserve">for </w:t>
      </w:r>
      <w:r w:rsidRPr="00077D4C">
        <w:rPr>
          <w:rFonts w:cs="宋体"/>
          <w:sz w:val="24"/>
          <w:szCs w:val="20"/>
        </w:rPr>
        <w:t>data mining and disease risk classification</w:t>
      </w:r>
      <w:r w:rsidR="00C82E7F">
        <w:rPr>
          <w:rFonts w:cs="宋体" w:hint="eastAsia"/>
          <w:sz w:val="24"/>
          <w:szCs w:val="20"/>
        </w:rPr>
        <w:t>，</w:t>
      </w:r>
      <w:r w:rsidRPr="00077D4C">
        <w:rPr>
          <w:rFonts w:cs="宋体" w:hint="eastAsia"/>
          <w:sz w:val="24"/>
          <w:szCs w:val="20"/>
        </w:rPr>
        <w:t xml:space="preserve"> and </w:t>
      </w:r>
      <w:r w:rsidRPr="00077D4C">
        <w:rPr>
          <w:rFonts w:cs="宋体"/>
          <w:sz w:val="24"/>
          <w:szCs w:val="20"/>
        </w:rPr>
        <w:t>fac</w:t>
      </w:r>
      <w:r w:rsidRPr="00077D4C">
        <w:rPr>
          <w:rFonts w:cs="宋体" w:hint="eastAsia"/>
          <w:sz w:val="24"/>
          <w:szCs w:val="20"/>
        </w:rPr>
        <w:t>ing</w:t>
      </w:r>
      <w:r w:rsidRPr="00077D4C">
        <w:rPr>
          <w:rFonts w:cs="宋体"/>
          <w:sz w:val="24"/>
          <w:szCs w:val="20"/>
        </w:rPr>
        <w:t xml:space="preserve"> technical challenge</w:t>
      </w:r>
      <w:r w:rsidRPr="00077D4C">
        <w:rPr>
          <w:rFonts w:cs="宋体" w:hint="eastAsia"/>
          <w:sz w:val="24"/>
          <w:szCs w:val="20"/>
        </w:rPr>
        <w:t>s at the same time</w:t>
      </w:r>
      <w:r w:rsidRPr="00077D4C">
        <w:rPr>
          <w:rFonts w:cs="宋体"/>
          <w:sz w:val="24"/>
          <w:szCs w:val="20"/>
        </w:rPr>
        <w:t>.</w:t>
      </w:r>
    </w:p>
    <w:p w:rsidR="00077D4C" w:rsidRPr="00077D4C" w:rsidRDefault="00077D4C" w:rsidP="00077D4C">
      <w:pPr>
        <w:pStyle w:val="afffe"/>
        <w:spacing w:line="312" w:lineRule="auto"/>
        <w:ind w:firstLineChars="236" w:firstLine="566"/>
        <w:rPr>
          <w:rFonts w:cs="宋体"/>
          <w:sz w:val="24"/>
          <w:szCs w:val="20"/>
        </w:rPr>
      </w:pPr>
      <w:r w:rsidRPr="00077D4C">
        <w:rPr>
          <w:rFonts w:cs="宋体" w:hint="eastAsia"/>
          <w:sz w:val="24"/>
          <w:szCs w:val="20"/>
        </w:rPr>
        <w:t>T</w:t>
      </w:r>
      <w:r w:rsidRPr="00077D4C">
        <w:rPr>
          <w:rFonts w:cs="宋体"/>
          <w:sz w:val="24"/>
          <w:szCs w:val="20"/>
        </w:rPr>
        <w:t xml:space="preserve">he cohort study data of breast cancer </w:t>
      </w:r>
      <w:r w:rsidRPr="00077D4C">
        <w:rPr>
          <w:rFonts w:cs="宋体" w:hint="eastAsia"/>
          <w:sz w:val="24"/>
          <w:szCs w:val="20"/>
        </w:rPr>
        <w:t xml:space="preserve">are chosen </w:t>
      </w:r>
      <w:r w:rsidRPr="00077D4C">
        <w:rPr>
          <w:rFonts w:cs="宋体"/>
          <w:sz w:val="24"/>
          <w:szCs w:val="20"/>
        </w:rPr>
        <w:t xml:space="preserve">as the research data. Breast cancer has the highest incidence of all the malignant tumors in women worldwide. The breast cancer risk classification model can help reduce the incidence rate of breast cancer. </w:t>
      </w:r>
      <w:r w:rsidRPr="00077D4C">
        <w:rPr>
          <w:rFonts w:cs="宋体" w:hint="eastAsia"/>
          <w:sz w:val="24"/>
          <w:szCs w:val="20"/>
        </w:rPr>
        <w:t>It</w:t>
      </w:r>
      <w:r w:rsidRPr="00077D4C">
        <w:rPr>
          <w:rFonts w:cs="宋体"/>
          <w:sz w:val="24"/>
          <w:szCs w:val="20"/>
        </w:rPr>
        <w:t xml:space="preserve"> is necessary to build an efficient classification model </w:t>
      </w:r>
      <w:r w:rsidRPr="00077D4C">
        <w:rPr>
          <w:rFonts w:cs="宋体" w:hint="eastAsia"/>
          <w:sz w:val="24"/>
          <w:szCs w:val="20"/>
        </w:rPr>
        <w:t xml:space="preserve">to perform </w:t>
      </w:r>
      <w:r w:rsidRPr="00077D4C">
        <w:rPr>
          <w:rFonts w:cs="宋体"/>
          <w:sz w:val="24"/>
          <w:szCs w:val="20"/>
        </w:rPr>
        <w:t xml:space="preserve">accurate </w:t>
      </w:r>
      <w:r w:rsidRPr="00077D4C">
        <w:rPr>
          <w:rFonts w:cs="宋体" w:hint="eastAsia"/>
          <w:sz w:val="24"/>
          <w:szCs w:val="20"/>
        </w:rPr>
        <w:t xml:space="preserve">and </w:t>
      </w:r>
      <w:r w:rsidRPr="00077D4C">
        <w:rPr>
          <w:rFonts w:cs="宋体"/>
          <w:sz w:val="24"/>
          <w:szCs w:val="20"/>
        </w:rPr>
        <w:t>economical diagnoses</w:t>
      </w:r>
      <w:r w:rsidRPr="00077D4C">
        <w:rPr>
          <w:rFonts w:cs="宋体" w:hint="eastAsia"/>
          <w:sz w:val="24"/>
          <w:szCs w:val="20"/>
        </w:rPr>
        <w:t>. O</w:t>
      </w:r>
      <w:r w:rsidRPr="00077D4C">
        <w:rPr>
          <w:rFonts w:cs="宋体"/>
          <w:sz w:val="24"/>
          <w:szCs w:val="20"/>
        </w:rPr>
        <w:t xml:space="preserve">nly the respondents classified into the high risk group </w:t>
      </w:r>
      <w:r w:rsidRPr="00077D4C">
        <w:rPr>
          <w:rFonts w:cs="宋体" w:hint="eastAsia"/>
          <w:sz w:val="24"/>
          <w:szCs w:val="20"/>
        </w:rPr>
        <w:t>need</w:t>
      </w:r>
      <w:r w:rsidRPr="00077D4C">
        <w:rPr>
          <w:rFonts w:cs="宋体"/>
          <w:sz w:val="24"/>
          <w:szCs w:val="20"/>
        </w:rPr>
        <w:t xml:space="preserve"> further checks to determine the breast cancer patients. The classification model must have a low false-negative rate</w:t>
      </w:r>
      <w:r w:rsidR="00C82E7F">
        <w:rPr>
          <w:rFonts w:cs="宋体" w:hint="eastAsia"/>
          <w:sz w:val="24"/>
          <w:szCs w:val="20"/>
        </w:rPr>
        <w:t>，</w:t>
      </w:r>
      <w:r w:rsidRPr="00077D4C">
        <w:rPr>
          <w:rFonts w:cs="宋体" w:hint="eastAsia"/>
          <w:sz w:val="24"/>
          <w:szCs w:val="20"/>
        </w:rPr>
        <w:t xml:space="preserve"> must </w:t>
      </w:r>
      <w:r w:rsidRPr="00077D4C">
        <w:rPr>
          <w:rFonts w:cs="宋体"/>
          <w:sz w:val="24"/>
          <w:szCs w:val="20"/>
        </w:rPr>
        <w:t xml:space="preserve">be low-cost and </w:t>
      </w:r>
      <w:r w:rsidRPr="00077D4C">
        <w:rPr>
          <w:rFonts w:cs="宋体" w:hint="eastAsia"/>
          <w:sz w:val="24"/>
          <w:szCs w:val="20"/>
        </w:rPr>
        <w:t xml:space="preserve">also </w:t>
      </w:r>
      <w:r w:rsidRPr="00077D4C">
        <w:rPr>
          <w:rFonts w:cs="宋体"/>
          <w:sz w:val="24"/>
          <w:szCs w:val="20"/>
        </w:rPr>
        <w:t xml:space="preserve">can easy to </w:t>
      </w:r>
      <w:r w:rsidRPr="00077D4C">
        <w:rPr>
          <w:rFonts w:cs="宋体" w:hint="eastAsia"/>
          <w:sz w:val="24"/>
          <w:szCs w:val="20"/>
        </w:rPr>
        <w:t xml:space="preserve">be </w:t>
      </w:r>
      <w:r w:rsidRPr="00077D4C">
        <w:rPr>
          <w:rFonts w:cs="宋体"/>
          <w:sz w:val="24"/>
          <w:szCs w:val="20"/>
        </w:rPr>
        <w:t>extend</w:t>
      </w:r>
      <w:r w:rsidRPr="00077D4C">
        <w:rPr>
          <w:rFonts w:cs="宋体" w:hint="eastAsia"/>
          <w:sz w:val="24"/>
          <w:szCs w:val="20"/>
        </w:rPr>
        <w:t>ed</w:t>
      </w:r>
      <w:r w:rsidRPr="00077D4C">
        <w:rPr>
          <w:rFonts w:cs="宋体"/>
          <w:sz w:val="24"/>
          <w:szCs w:val="20"/>
        </w:rPr>
        <w:t>.</w:t>
      </w:r>
    </w:p>
    <w:p w:rsid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The main work and innovations in the field of data mining and disease risk classification </w:t>
      </w:r>
      <w:r w:rsidRPr="00077D4C">
        <w:rPr>
          <w:rFonts w:cs="宋体" w:hint="eastAsia"/>
          <w:sz w:val="24"/>
          <w:szCs w:val="20"/>
        </w:rPr>
        <w:t xml:space="preserve">of this paper </w:t>
      </w:r>
      <w:r w:rsidRPr="00077D4C">
        <w:rPr>
          <w:rFonts w:cs="宋体"/>
          <w:sz w:val="24"/>
          <w:szCs w:val="20"/>
        </w:rPr>
        <w:t>include</w:t>
      </w:r>
      <w:r w:rsidR="001F1DD4">
        <w:rPr>
          <w:rFonts w:cs="宋体"/>
          <w:sz w:val="24"/>
          <w:szCs w:val="20"/>
        </w:rPr>
        <w:t>：</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1</w:t>
      </w:r>
      <w:r>
        <w:rPr>
          <w:rFonts w:cs="宋体" w:hint="eastAsia"/>
          <w:sz w:val="24"/>
          <w:szCs w:val="20"/>
        </w:rPr>
        <w:t>）</w:t>
      </w:r>
      <w:r w:rsidRPr="00077D4C">
        <w:rPr>
          <w:rFonts w:cs="宋体"/>
          <w:sz w:val="24"/>
          <w:szCs w:val="20"/>
        </w:rPr>
        <w:t>Aiming at the characteristics of high dimension and imbalance of medical data</w:t>
      </w:r>
      <w:r w:rsidR="00C82E7F">
        <w:rPr>
          <w:rFonts w:cs="宋体"/>
          <w:sz w:val="24"/>
          <w:szCs w:val="20"/>
        </w:rPr>
        <w:t>，</w:t>
      </w:r>
      <w:r w:rsidRPr="00077D4C">
        <w:rPr>
          <w:rFonts w:cs="宋体"/>
          <w:sz w:val="24"/>
          <w:szCs w:val="20"/>
        </w:rPr>
        <w:t xml:space="preserve"> this paper proposes a </w:t>
      </w:r>
      <w:r w:rsidRPr="00077D4C">
        <w:rPr>
          <w:rFonts w:cs="宋体" w:hint="eastAsia"/>
          <w:sz w:val="24"/>
          <w:szCs w:val="20"/>
        </w:rPr>
        <w:t>one-class</w:t>
      </w:r>
      <w:r w:rsidRPr="00077D4C">
        <w:rPr>
          <w:rFonts w:cs="宋体"/>
          <w:sz w:val="24"/>
          <w:szCs w:val="20"/>
        </w:rPr>
        <w:t xml:space="preserve"> F-score feature selection method for feature selection</w:t>
      </w:r>
      <w:r w:rsidR="00C82E7F">
        <w:rPr>
          <w:rFonts w:cs="宋体"/>
          <w:sz w:val="24"/>
          <w:szCs w:val="20"/>
        </w:rPr>
        <w:t>，</w:t>
      </w:r>
      <w:r w:rsidRPr="00077D4C">
        <w:rPr>
          <w:rFonts w:cs="宋体"/>
          <w:sz w:val="24"/>
          <w:szCs w:val="20"/>
        </w:rPr>
        <w:t xml:space="preserve"> and establishes a Na</w:t>
      </w:r>
      <w:r w:rsidRPr="00077D4C">
        <w:rPr>
          <w:rFonts w:cs="宋体" w:hint="eastAsia"/>
          <w:sz w:val="24"/>
          <w:szCs w:val="20"/>
        </w:rPr>
        <w:t>i</w:t>
      </w:r>
      <w:r w:rsidRPr="00077D4C">
        <w:rPr>
          <w:rFonts w:cs="宋体"/>
          <w:sz w:val="24"/>
          <w:szCs w:val="20"/>
        </w:rPr>
        <w:t xml:space="preserve">ve Bayesian classification model based on </w:t>
      </w:r>
      <w:r w:rsidRPr="00077D4C">
        <w:rPr>
          <w:rFonts w:cs="宋体" w:hint="eastAsia"/>
          <w:sz w:val="24"/>
          <w:szCs w:val="20"/>
        </w:rPr>
        <w:t>one-class</w:t>
      </w:r>
      <w:r w:rsidRPr="00077D4C">
        <w:rPr>
          <w:rFonts w:cs="宋体"/>
          <w:sz w:val="24"/>
          <w:szCs w:val="20"/>
        </w:rPr>
        <w:t xml:space="preserve"> F-score feature selection method.</w:t>
      </w:r>
      <w:r w:rsidRPr="00077D4C">
        <w:rPr>
          <w:rFonts w:cs="宋体" w:hint="eastAsia"/>
          <w:sz w:val="24"/>
          <w:szCs w:val="20"/>
        </w:rPr>
        <w:t xml:space="preserve"> </w:t>
      </w:r>
      <w:r w:rsidRPr="00077D4C">
        <w:rPr>
          <w:rFonts w:cs="宋体"/>
          <w:sz w:val="24"/>
          <w:szCs w:val="20"/>
        </w:rPr>
        <w:t xml:space="preserve">The experiment results show </w:t>
      </w:r>
      <w:r w:rsidRPr="00077D4C">
        <w:rPr>
          <w:rFonts w:cs="宋体" w:hint="eastAsia"/>
          <w:sz w:val="24"/>
          <w:szCs w:val="20"/>
        </w:rPr>
        <w:t>that</w:t>
      </w:r>
      <w:r w:rsidR="00C82E7F">
        <w:rPr>
          <w:rFonts w:cs="宋体" w:hint="eastAsia"/>
          <w:sz w:val="24"/>
          <w:szCs w:val="20"/>
        </w:rPr>
        <w:t>，</w:t>
      </w:r>
      <w:r w:rsidRPr="00077D4C">
        <w:rPr>
          <w:rFonts w:cs="宋体" w:hint="eastAsia"/>
          <w:sz w:val="24"/>
          <w:szCs w:val="20"/>
        </w:rPr>
        <w:t xml:space="preserve"> with the </w:t>
      </w:r>
      <w:r w:rsidRPr="00077D4C">
        <w:rPr>
          <w:rFonts w:cs="宋体"/>
          <w:sz w:val="24"/>
          <w:szCs w:val="20"/>
        </w:rPr>
        <w:t>presented</w:t>
      </w:r>
      <w:r w:rsidRPr="00077D4C">
        <w:rPr>
          <w:rFonts w:cs="宋体" w:hint="eastAsia"/>
          <w:sz w:val="24"/>
          <w:szCs w:val="20"/>
        </w:rPr>
        <w:t xml:space="preserve"> method</w:t>
      </w:r>
      <w:r w:rsidR="00C82E7F">
        <w:rPr>
          <w:rFonts w:cs="宋体" w:hint="eastAsia"/>
          <w:sz w:val="24"/>
          <w:szCs w:val="20"/>
        </w:rPr>
        <w:t>，</w:t>
      </w:r>
      <w:r w:rsidRPr="00077D4C">
        <w:rPr>
          <w:rFonts w:cs="宋体" w:hint="eastAsia"/>
          <w:sz w:val="24"/>
          <w:szCs w:val="20"/>
        </w:rPr>
        <w:t xml:space="preserve"> </w:t>
      </w:r>
      <w:r w:rsidRPr="00077D4C">
        <w:rPr>
          <w:rFonts w:cs="宋体"/>
          <w:sz w:val="24"/>
          <w:szCs w:val="20"/>
        </w:rPr>
        <w:t>the false-negative rate</w:t>
      </w:r>
      <w:r w:rsidRPr="00077D4C">
        <w:rPr>
          <w:rFonts w:cs="宋体" w:hint="eastAsia"/>
          <w:sz w:val="24"/>
          <w:szCs w:val="20"/>
        </w:rPr>
        <w:t xml:space="preserve"> is decreased to 0.09 and the </w:t>
      </w:r>
      <w:r w:rsidRPr="00077D4C">
        <w:rPr>
          <w:rFonts w:cs="宋体"/>
          <w:sz w:val="24"/>
          <w:szCs w:val="20"/>
        </w:rPr>
        <w:t>area under the receiver operating characteristic curve</w:t>
      </w:r>
      <w:r w:rsidRPr="00077D4C">
        <w:rPr>
          <w:rFonts w:cs="宋体" w:hint="eastAsia"/>
          <w:sz w:val="24"/>
          <w:szCs w:val="20"/>
        </w:rPr>
        <w:t xml:space="preserve"> (AUC) is 0.776 with 8 features selected only. Compared with related methods</w:t>
      </w:r>
      <w:r w:rsidR="00C82E7F">
        <w:rPr>
          <w:rFonts w:cs="宋体" w:hint="eastAsia"/>
          <w:sz w:val="24"/>
          <w:szCs w:val="20"/>
        </w:rPr>
        <w:t>，</w:t>
      </w:r>
      <w:r w:rsidRPr="00077D4C">
        <w:rPr>
          <w:rFonts w:cs="宋体" w:hint="eastAsia"/>
          <w:sz w:val="24"/>
          <w:szCs w:val="20"/>
        </w:rPr>
        <w:t xml:space="preserve"> our</w:t>
      </w:r>
      <w:r w:rsidRPr="00077D4C">
        <w:rPr>
          <w:rFonts w:cs="宋体"/>
          <w:sz w:val="24"/>
          <w:szCs w:val="20"/>
        </w:rPr>
        <w:t xml:space="preserve"> method leads to the lowest false-negative rate and the lowest number of features selected</w:t>
      </w:r>
      <w:r w:rsidRPr="00077D4C">
        <w:rPr>
          <w:rFonts w:cs="宋体" w:hint="eastAsia"/>
          <w:sz w:val="24"/>
          <w:szCs w:val="20"/>
        </w:rPr>
        <w:t xml:space="preserve"> and </w:t>
      </w:r>
      <w:r w:rsidRPr="00077D4C">
        <w:rPr>
          <w:rFonts w:cs="宋体"/>
          <w:sz w:val="24"/>
          <w:szCs w:val="20"/>
        </w:rPr>
        <w:t>has a certain clinical value</w:t>
      </w:r>
      <w:r w:rsidRPr="00077D4C">
        <w:rPr>
          <w:rFonts w:cs="宋体" w:hint="eastAsia"/>
          <w:sz w:val="24"/>
          <w:szCs w:val="20"/>
        </w:rPr>
        <w:t>. I</w:t>
      </w:r>
      <w:r w:rsidRPr="00077D4C">
        <w:rPr>
          <w:rFonts w:cs="宋体"/>
          <w:sz w:val="24"/>
          <w:szCs w:val="20"/>
        </w:rPr>
        <w:t xml:space="preserve">t shows that the </w:t>
      </w:r>
      <w:r w:rsidRPr="00077D4C">
        <w:rPr>
          <w:rFonts w:cs="宋体" w:hint="eastAsia"/>
          <w:sz w:val="24"/>
          <w:szCs w:val="20"/>
        </w:rPr>
        <w:t>one-class</w:t>
      </w:r>
      <w:r w:rsidRPr="00077D4C">
        <w:rPr>
          <w:rFonts w:cs="宋体"/>
          <w:sz w:val="24"/>
          <w:szCs w:val="20"/>
        </w:rPr>
        <w:t xml:space="preserve"> F-score feature selection is capable of dealing with high dimensional balance data classification.</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2</w:t>
      </w:r>
      <w:r>
        <w:rPr>
          <w:rFonts w:cs="宋体" w:hint="eastAsia"/>
          <w:sz w:val="24"/>
          <w:szCs w:val="20"/>
        </w:rPr>
        <w:t>）</w:t>
      </w:r>
      <w:r w:rsidRPr="00077D4C">
        <w:rPr>
          <w:rFonts w:cs="宋体" w:hint="eastAsia"/>
          <w:sz w:val="24"/>
          <w:szCs w:val="20"/>
        </w:rPr>
        <w:t>T</w:t>
      </w:r>
      <w:r w:rsidRPr="00077D4C">
        <w:rPr>
          <w:rFonts w:cs="宋体"/>
          <w:sz w:val="24"/>
          <w:szCs w:val="20"/>
        </w:rPr>
        <w:t xml:space="preserve">his paper proposes an improved </w:t>
      </w:r>
      <w:r w:rsidRPr="00077D4C">
        <w:rPr>
          <w:rFonts w:cs="宋体" w:hint="eastAsia"/>
          <w:sz w:val="24"/>
          <w:szCs w:val="20"/>
        </w:rPr>
        <w:t>one-class</w:t>
      </w:r>
      <w:r w:rsidRPr="00077D4C">
        <w:rPr>
          <w:rFonts w:cs="宋体"/>
          <w:sz w:val="24"/>
          <w:szCs w:val="20"/>
        </w:rPr>
        <w:t xml:space="preserve"> F-score induction feature selection based on genetic algorithm. The experimental results of the improved model showed that the </w:t>
      </w:r>
      <w:r w:rsidRPr="00077D4C">
        <w:rPr>
          <w:rFonts w:cs="宋体" w:hint="eastAsia"/>
          <w:sz w:val="24"/>
          <w:szCs w:val="20"/>
        </w:rPr>
        <w:t>AUC</w:t>
      </w:r>
      <w:r w:rsidRPr="00077D4C">
        <w:rPr>
          <w:rFonts w:cs="宋体"/>
          <w:sz w:val="24"/>
          <w:szCs w:val="20"/>
        </w:rPr>
        <w:t xml:space="preserve"> reached 0.823 and obtain a better classification effect.</w:t>
      </w:r>
    </w:p>
    <w:p w:rsidR="00077D4C" w:rsidRPr="00165436" w:rsidRDefault="00077D4C" w:rsidP="00077D4C">
      <w:pPr>
        <w:pStyle w:val="afffe"/>
        <w:spacing w:line="312" w:lineRule="auto"/>
        <w:ind w:firstLineChars="236" w:firstLine="566"/>
        <w:rPr>
          <w:rFonts w:cs="宋体"/>
          <w:color w:val="FF0000"/>
          <w:sz w:val="24"/>
          <w:szCs w:val="20"/>
        </w:rPr>
      </w:pPr>
      <w:r>
        <w:rPr>
          <w:rFonts w:cs="宋体" w:hint="eastAsia"/>
          <w:sz w:val="24"/>
          <w:szCs w:val="20"/>
        </w:rPr>
        <w:lastRenderedPageBreak/>
        <w:t>（</w:t>
      </w:r>
      <w:r>
        <w:rPr>
          <w:rFonts w:cs="宋体" w:hint="eastAsia"/>
          <w:sz w:val="24"/>
          <w:szCs w:val="20"/>
        </w:rPr>
        <w:t>3</w:t>
      </w:r>
      <w:r>
        <w:rPr>
          <w:rFonts w:cs="宋体" w:hint="eastAsia"/>
          <w:sz w:val="24"/>
          <w:szCs w:val="20"/>
        </w:rPr>
        <w:t>）</w:t>
      </w:r>
      <w:r w:rsidRPr="00077D4C">
        <w:rPr>
          <w:rFonts w:cs="宋体"/>
          <w:sz w:val="24"/>
          <w:szCs w:val="20"/>
        </w:rPr>
        <w:t>In order to support the promotion of the disease risk classification model in China's huge population base</w:t>
      </w:r>
      <w:r w:rsidR="00C82E7F">
        <w:rPr>
          <w:rFonts w:cs="宋体"/>
          <w:sz w:val="24"/>
          <w:szCs w:val="20"/>
        </w:rPr>
        <w:t>，</w:t>
      </w:r>
      <w:r w:rsidRPr="00077D4C">
        <w:rPr>
          <w:rFonts w:cs="宋体"/>
          <w:sz w:val="24"/>
          <w:szCs w:val="20"/>
        </w:rPr>
        <w:t xml:space="preserve"> this paper focus on the </w:t>
      </w:r>
      <w:r w:rsidRPr="00077D4C">
        <w:rPr>
          <w:rFonts w:cs="宋体" w:hint="eastAsia"/>
          <w:sz w:val="24"/>
          <w:szCs w:val="20"/>
        </w:rPr>
        <w:t>closed-form</w:t>
      </w:r>
      <w:r w:rsidRPr="00077D4C">
        <w:rPr>
          <w:rFonts w:cs="宋体"/>
          <w:sz w:val="24"/>
          <w:szCs w:val="20"/>
        </w:rPr>
        <w:t xml:space="preserve"> </w:t>
      </w:r>
      <w:r w:rsidRPr="00077D4C">
        <w:rPr>
          <w:rFonts w:cs="宋体" w:hint="eastAsia"/>
          <w:sz w:val="24"/>
          <w:szCs w:val="20"/>
        </w:rPr>
        <w:t xml:space="preserve">solution </w:t>
      </w:r>
      <w:r w:rsidRPr="00077D4C">
        <w:rPr>
          <w:rFonts w:cs="宋体"/>
          <w:sz w:val="24"/>
          <w:szCs w:val="20"/>
        </w:rPr>
        <w:t>of the aforementioned</w:t>
      </w:r>
      <w:r w:rsidRPr="00077D4C">
        <w:rPr>
          <w:rFonts w:cs="宋体" w:hint="eastAsia"/>
          <w:sz w:val="24"/>
          <w:szCs w:val="20"/>
        </w:rPr>
        <w:t xml:space="preserve"> </w:t>
      </w:r>
      <w:r w:rsidRPr="00077D4C">
        <w:rPr>
          <w:rFonts w:cs="宋体"/>
          <w:sz w:val="24"/>
          <w:szCs w:val="20"/>
        </w:rPr>
        <w:t xml:space="preserve">classification algorithm and the </w:t>
      </w:r>
      <w:r w:rsidRPr="00077D4C">
        <w:rPr>
          <w:rFonts w:cs="宋体" w:hint="eastAsia"/>
          <w:sz w:val="24"/>
          <w:szCs w:val="20"/>
        </w:rPr>
        <w:t>explicit</w:t>
      </w:r>
      <w:r w:rsidRPr="00077D4C">
        <w:rPr>
          <w:rFonts w:cs="宋体"/>
          <w:sz w:val="24"/>
          <w:szCs w:val="20"/>
        </w:rPr>
        <w:t xml:space="preserve"> assessment of the classification of disease risk in the further studies.</w:t>
      </w:r>
      <w:r w:rsidRPr="00077D4C">
        <w:rPr>
          <w:rFonts w:cs="宋体" w:hint="eastAsia"/>
          <w:sz w:val="24"/>
          <w:szCs w:val="20"/>
        </w:rPr>
        <w:t xml:space="preserve"> On the one </w:t>
      </w:r>
      <w:r w:rsidRPr="00165436">
        <w:rPr>
          <w:rFonts w:cs="宋体" w:hint="eastAsia"/>
          <w:color w:val="FF0000"/>
          <w:sz w:val="24"/>
          <w:szCs w:val="20"/>
        </w:rPr>
        <w:t>hand</w:t>
      </w:r>
      <w:r w:rsidR="00C82E7F">
        <w:rPr>
          <w:rFonts w:cs="宋体" w:hint="eastAsia"/>
          <w:color w:val="FF0000"/>
          <w:sz w:val="24"/>
          <w:szCs w:val="20"/>
        </w:rPr>
        <w:t>，</w:t>
      </w:r>
      <w:r w:rsidRPr="00165436">
        <w:rPr>
          <w:rFonts w:cs="宋体" w:hint="eastAsia"/>
          <w:color w:val="FF0000"/>
          <w:sz w:val="24"/>
          <w:szCs w:val="20"/>
        </w:rPr>
        <w:t>this paper proposed a closed-form</w:t>
      </w:r>
      <w:r w:rsidRPr="00165436">
        <w:rPr>
          <w:rFonts w:cs="宋体"/>
          <w:color w:val="FF0000"/>
          <w:sz w:val="24"/>
          <w:szCs w:val="20"/>
        </w:rPr>
        <w:t xml:space="preserve"> formula</w:t>
      </w:r>
      <w:r w:rsidRPr="00165436">
        <w:rPr>
          <w:rFonts w:cs="宋体" w:hint="eastAsia"/>
          <w:color w:val="FF0000"/>
          <w:sz w:val="24"/>
          <w:szCs w:val="20"/>
        </w:rPr>
        <w:t>tion to describe the classification process. On the other hand</w:t>
      </w:r>
      <w:r w:rsidR="00C82E7F">
        <w:rPr>
          <w:rFonts w:cs="宋体" w:hint="eastAsia"/>
          <w:color w:val="FF0000"/>
          <w:sz w:val="24"/>
          <w:szCs w:val="20"/>
        </w:rPr>
        <w:t>，</w:t>
      </w:r>
      <w:r w:rsidRPr="00165436">
        <w:rPr>
          <w:rFonts w:cs="宋体" w:hint="eastAsia"/>
          <w:color w:val="FF0000"/>
          <w:sz w:val="24"/>
          <w:szCs w:val="20"/>
        </w:rPr>
        <w:t xml:space="preserve"> we proposed a method to </w:t>
      </w:r>
      <w:r w:rsidRPr="00165436">
        <w:rPr>
          <w:rFonts w:cs="宋体"/>
          <w:color w:val="FF0000"/>
          <w:sz w:val="24"/>
          <w:szCs w:val="20"/>
        </w:rPr>
        <w:t>express the risk probability of illness by tree structure based on probability.</w:t>
      </w:r>
      <w:r w:rsidRPr="00165436">
        <w:rPr>
          <w:rFonts w:cs="宋体" w:hint="eastAsia"/>
          <w:color w:val="FF0000"/>
          <w:sz w:val="24"/>
          <w:szCs w:val="20"/>
        </w:rPr>
        <w:t xml:space="preserve"> </w:t>
      </w:r>
    </w:p>
    <w:p w:rsidR="00077D4C" w:rsidRPr="00165436" w:rsidRDefault="00077D4C" w:rsidP="00077D4C">
      <w:pPr>
        <w:pStyle w:val="afffe"/>
        <w:spacing w:line="312" w:lineRule="auto"/>
        <w:ind w:firstLine="480"/>
        <w:rPr>
          <w:rFonts w:cs="宋体"/>
          <w:color w:val="FF0000"/>
          <w:sz w:val="24"/>
          <w:szCs w:val="20"/>
        </w:rPr>
      </w:pPr>
      <w:r w:rsidRPr="00165436">
        <w:rPr>
          <w:rFonts w:cs="宋体"/>
          <w:color w:val="FF0000"/>
          <w:sz w:val="24"/>
          <w:szCs w:val="20"/>
        </w:rPr>
        <w:t>This paper set</w:t>
      </w:r>
      <w:r w:rsidRPr="00165436">
        <w:rPr>
          <w:rFonts w:cs="宋体" w:hint="eastAsia"/>
          <w:color w:val="FF0000"/>
          <w:sz w:val="24"/>
          <w:szCs w:val="20"/>
        </w:rPr>
        <w:t>s</w:t>
      </w:r>
      <w:r w:rsidRPr="00165436">
        <w:rPr>
          <w:rFonts w:cs="宋体"/>
          <w:color w:val="FF0000"/>
          <w:sz w:val="24"/>
          <w:szCs w:val="20"/>
        </w:rPr>
        <w:t xml:space="preserve"> up a series of data mining and classification algorithms on medical data base on the </w:t>
      </w:r>
      <w:r w:rsidRPr="00165436">
        <w:rPr>
          <w:rFonts w:cs="宋体" w:hint="eastAsia"/>
          <w:color w:val="FF0000"/>
          <w:sz w:val="24"/>
          <w:szCs w:val="20"/>
        </w:rPr>
        <w:t>one-class</w:t>
      </w:r>
      <w:r w:rsidRPr="00165436">
        <w:rPr>
          <w:rFonts w:cs="宋体"/>
          <w:color w:val="FF0000"/>
          <w:sz w:val="24"/>
          <w:szCs w:val="20"/>
        </w:rPr>
        <w:t xml:space="preserve"> F-score feature selection. It has the clinical guidance value </w:t>
      </w:r>
      <w:r w:rsidRPr="00165436">
        <w:rPr>
          <w:rFonts w:cs="宋体" w:hint="eastAsia"/>
          <w:color w:val="FF0000"/>
          <w:sz w:val="24"/>
          <w:szCs w:val="20"/>
        </w:rPr>
        <w:t xml:space="preserve">on breast cancer </w:t>
      </w:r>
      <w:r w:rsidRPr="00165436">
        <w:rPr>
          <w:rFonts w:cs="宋体"/>
          <w:color w:val="FF0000"/>
          <w:sz w:val="24"/>
          <w:szCs w:val="20"/>
        </w:rPr>
        <w:t>and can be extended to data mining and risk classification of similar diseases.</w:t>
      </w:r>
    </w:p>
    <w:p w:rsidR="001704B6" w:rsidRPr="00077D4C" w:rsidRDefault="001704B6" w:rsidP="000A7FBF">
      <w:pPr>
        <w:pStyle w:val="afffe"/>
        <w:spacing w:beforeLines="10" w:before="24" w:afterLines="10" w:after="24" w:line="312" w:lineRule="auto"/>
        <w:ind w:firstLineChars="236" w:firstLine="566"/>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A53CB"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1A53CB">
        <w:rPr>
          <w:rFonts w:eastAsia="黑体" w:hint="eastAsia"/>
          <w:b/>
          <w:sz w:val="24"/>
        </w:rPr>
        <w:t>Key Words</w:t>
      </w:r>
      <w:r w:rsidRPr="001A53CB">
        <w:rPr>
          <w:rFonts w:eastAsia="黑体" w:hint="eastAsia"/>
          <w:b/>
          <w:sz w:val="24"/>
        </w:rPr>
        <w:t>：</w:t>
      </w:r>
      <w:r w:rsidRPr="001A53CB">
        <w:rPr>
          <w:rFonts w:eastAsia="黑体" w:hint="eastAsia"/>
          <w:b/>
          <w:sz w:val="24"/>
        </w:rPr>
        <w:tab/>
      </w:r>
      <w:r w:rsidR="00AA6B18">
        <w:rPr>
          <w:rFonts w:eastAsia="黑体"/>
          <w:b/>
          <w:sz w:val="24"/>
        </w:rPr>
        <w:t>naive Bayesian classifier</w:t>
      </w:r>
      <w:r w:rsidR="00C82E7F">
        <w:rPr>
          <w:rFonts w:eastAsia="黑体" w:hint="eastAsia"/>
          <w:b/>
          <w:sz w:val="24"/>
        </w:rPr>
        <w:t>，</w:t>
      </w:r>
      <w:r w:rsidR="00AA6B18">
        <w:rPr>
          <w:rFonts w:eastAsia="黑体" w:hint="eastAsia"/>
          <w:b/>
          <w:sz w:val="24"/>
        </w:rPr>
        <w:t xml:space="preserve"> </w:t>
      </w:r>
      <w:r w:rsidR="00AA6B18" w:rsidRPr="00AA6B18">
        <w:rPr>
          <w:rFonts w:eastAsia="黑体"/>
          <w:b/>
          <w:sz w:val="24"/>
        </w:rPr>
        <w:t>one-class F-score</w:t>
      </w:r>
      <w:r w:rsidR="00AA6B18">
        <w:rPr>
          <w:rFonts w:eastAsia="黑体" w:hint="eastAsia"/>
          <w:b/>
          <w:sz w:val="24"/>
        </w:rPr>
        <w:t xml:space="preserve"> feature selection</w:t>
      </w:r>
      <w:r w:rsidR="00C82E7F">
        <w:rPr>
          <w:rFonts w:eastAsia="黑体" w:hint="eastAsia"/>
          <w:b/>
          <w:sz w:val="24"/>
        </w:rPr>
        <w:t>，</w:t>
      </w:r>
      <w:r w:rsidR="00AA6B18">
        <w:rPr>
          <w:rFonts w:eastAsia="黑体" w:hint="eastAsia"/>
          <w:b/>
          <w:sz w:val="24"/>
        </w:rPr>
        <w:t xml:space="preserve"> genetic algorithm</w:t>
      </w:r>
      <w:r w:rsidR="00C82E7F">
        <w:rPr>
          <w:rFonts w:eastAsia="黑体" w:hint="eastAsia"/>
          <w:b/>
          <w:sz w:val="24"/>
        </w:rPr>
        <w:t>，</w:t>
      </w:r>
      <w:r w:rsidR="00AA6B18">
        <w:rPr>
          <w:rFonts w:eastAsia="黑体" w:hint="eastAsia"/>
          <w:b/>
          <w:sz w:val="24"/>
        </w:rPr>
        <w:t xml:space="preserve"> h</w:t>
      </w:r>
      <w:r w:rsidR="00AA6B18" w:rsidRPr="00AA6B18">
        <w:rPr>
          <w:rFonts w:eastAsia="黑体"/>
          <w:b/>
          <w:sz w:val="24"/>
        </w:rPr>
        <w:t>ierarchical model</w:t>
      </w:r>
    </w:p>
    <w:p w:rsidR="001A53CB" w:rsidRPr="001A53CB" w:rsidRDefault="001A53CB" w:rsidP="001A53CB">
      <w:pPr>
        <w:keepNext/>
        <w:keepLines/>
        <w:spacing w:before="24" w:after="24" w:line="578" w:lineRule="auto"/>
        <w:ind w:firstLine="602"/>
        <w:jc w:val="center"/>
        <w:outlineLvl w:val="0"/>
        <w:rPr>
          <w:rFonts w:eastAsia="黑体"/>
          <w:b/>
          <w:bCs/>
          <w:kern w:val="44"/>
          <w:sz w:val="30"/>
          <w:szCs w:val="44"/>
        </w:rPr>
        <w:sectPr w:rsidR="001A53CB" w:rsidRPr="001A53CB" w:rsidSect="00E35DE5">
          <w:type w:val="oddPage"/>
          <w:pgSz w:w="11906" w:h="16838" w:code="9"/>
          <w:pgMar w:top="1701" w:right="1701" w:bottom="1134" w:left="1701" w:header="851" w:footer="992" w:gutter="567"/>
          <w:pgNumType w:fmt="upperRoman"/>
          <w:cols w:space="425"/>
          <w:docGrid w:linePitch="312"/>
        </w:sectPr>
      </w:pPr>
    </w:p>
    <w:p w:rsidR="001A53CB" w:rsidRPr="001A53CB" w:rsidRDefault="001A53CB" w:rsidP="001A53CB">
      <w:pPr>
        <w:ind w:firstLine="602"/>
        <w:jc w:val="center"/>
        <w:rPr>
          <w:rFonts w:eastAsia="黑体"/>
          <w:b/>
          <w:sz w:val="30"/>
          <w:szCs w:val="30"/>
        </w:rPr>
      </w:pPr>
      <w:r w:rsidRPr="001A53CB">
        <w:rPr>
          <w:rFonts w:eastAsia="黑体" w:hint="eastAsia"/>
          <w:b/>
          <w:sz w:val="30"/>
          <w:szCs w:val="30"/>
        </w:rPr>
        <w:lastRenderedPageBreak/>
        <w:t>目</w:t>
      </w:r>
      <w:r w:rsidRPr="001A53CB">
        <w:rPr>
          <w:rFonts w:eastAsia="黑体" w:hint="eastAsia"/>
          <w:b/>
          <w:sz w:val="30"/>
          <w:szCs w:val="30"/>
        </w:rPr>
        <w:t xml:space="preserve">    </w:t>
      </w:r>
      <w:r w:rsidRPr="001A53CB">
        <w:rPr>
          <w:rFonts w:eastAsia="黑体" w:hint="eastAsia"/>
          <w:b/>
          <w:sz w:val="30"/>
          <w:szCs w:val="30"/>
        </w:rPr>
        <w:t>录</w:t>
      </w:r>
    </w:p>
    <w:p w:rsidR="001A53CB" w:rsidRPr="001A53CB" w:rsidRDefault="001A53CB" w:rsidP="001A53CB">
      <w:pPr>
        <w:spacing w:beforeLines="10" w:before="24" w:afterLines="10" w:after="24" w:line="312" w:lineRule="auto"/>
        <w:ind w:firstLineChars="200" w:firstLine="480"/>
        <w:rPr>
          <w:rFonts w:cs="宋体"/>
          <w:sz w:val="24"/>
          <w:szCs w:val="20"/>
        </w:rPr>
      </w:pPr>
    </w:p>
    <w:p w:rsidR="00B32A97" w:rsidRDefault="001A53CB">
      <w:pPr>
        <w:pStyle w:val="11"/>
        <w:rPr>
          <w:rFonts w:asciiTheme="minorHAnsi" w:eastAsiaTheme="minorEastAsia" w:hAnsiTheme="minorHAnsi" w:cstheme="minorBidi"/>
          <w:sz w:val="21"/>
          <w:szCs w:val="22"/>
        </w:rPr>
      </w:pPr>
      <w:r w:rsidRPr="001A53CB">
        <w:rPr>
          <w:b/>
        </w:rPr>
        <w:fldChar w:fldCharType="begin"/>
      </w:r>
      <w:r w:rsidRPr="001A53CB">
        <w:rPr>
          <w:b/>
        </w:rPr>
        <w:instrText xml:space="preserve"> TOC \o "1-3" \h \z \u </w:instrText>
      </w:r>
      <w:r w:rsidRPr="001A53CB">
        <w:rPr>
          <w:b/>
        </w:rPr>
        <w:fldChar w:fldCharType="separate"/>
      </w:r>
      <w:hyperlink w:anchor="_Toc23526298" w:history="1">
        <w:r w:rsidR="00B32A97" w:rsidRPr="00CB4292">
          <w:rPr>
            <w:rStyle w:val="a7"/>
          </w:rPr>
          <w:t>致</w:t>
        </w:r>
        <w:r w:rsidR="00B32A97" w:rsidRPr="00CB4292">
          <w:rPr>
            <w:rStyle w:val="a7"/>
          </w:rPr>
          <w:t xml:space="preserve">  </w:t>
        </w:r>
        <w:r w:rsidR="00B32A97" w:rsidRPr="00CB4292">
          <w:rPr>
            <w:rStyle w:val="a7"/>
          </w:rPr>
          <w:t>谢</w:t>
        </w:r>
        <w:r w:rsidR="00B32A97">
          <w:rPr>
            <w:webHidden/>
          </w:rPr>
          <w:tab/>
        </w:r>
        <w:r w:rsidR="00B32A97">
          <w:rPr>
            <w:webHidden/>
          </w:rPr>
          <w:fldChar w:fldCharType="begin"/>
        </w:r>
        <w:r w:rsidR="00B32A97">
          <w:rPr>
            <w:webHidden/>
          </w:rPr>
          <w:instrText xml:space="preserve"> PAGEREF _Toc23526298 \h </w:instrText>
        </w:r>
        <w:r w:rsidR="00B32A97">
          <w:rPr>
            <w:webHidden/>
          </w:rPr>
        </w:r>
        <w:r w:rsidR="00B32A97">
          <w:rPr>
            <w:webHidden/>
          </w:rPr>
          <w:fldChar w:fldCharType="separate"/>
        </w:r>
        <w:r w:rsidR="00B32A97">
          <w:rPr>
            <w:webHidden/>
          </w:rPr>
          <w:t>I</w:t>
        </w:r>
        <w:r w:rsidR="00B32A97">
          <w:rPr>
            <w:webHidden/>
          </w:rPr>
          <w:fldChar w:fldCharType="end"/>
        </w:r>
      </w:hyperlink>
    </w:p>
    <w:p w:rsidR="00B32A97" w:rsidRDefault="00B32A97">
      <w:pPr>
        <w:pStyle w:val="11"/>
        <w:rPr>
          <w:rFonts w:asciiTheme="minorHAnsi" w:eastAsiaTheme="minorEastAsia" w:hAnsiTheme="minorHAnsi" w:cstheme="minorBidi"/>
          <w:sz w:val="21"/>
          <w:szCs w:val="22"/>
        </w:rPr>
      </w:pPr>
      <w:hyperlink w:anchor="_Toc23526299" w:history="1">
        <w:r w:rsidRPr="00CB4292">
          <w:rPr>
            <w:rStyle w:val="a7"/>
          </w:rPr>
          <w:t>摘</w:t>
        </w:r>
        <w:r w:rsidRPr="00CB4292">
          <w:rPr>
            <w:rStyle w:val="a7"/>
          </w:rPr>
          <w:t xml:space="preserve">  </w:t>
        </w:r>
        <w:r w:rsidRPr="00CB4292">
          <w:rPr>
            <w:rStyle w:val="a7"/>
          </w:rPr>
          <w:t>要</w:t>
        </w:r>
        <w:r>
          <w:rPr>
            <w:webHidden/>
          </w:rPr>
          <w:tab/>
        </w:r>
        <w:r>
          <w:rPr>
            <w:webHidden/>
          </w:rPr>
          <w:fldChar w:fldCharType="begin"/>
        </w:r>
        <w:r>
          <w:rPr>
            <w:webHidden/>
          </w:rPr>
          <w:instrText xml:space="preserve"> PAGEREF _Toc23526299 \h </w:instrText>
        </w:r>
        <w:r>
          <w:rPr>
            <w:webHidden/>
          </w:rPr>
        </w:r>
        <w:r>
          <w:rPr>
            <w:webHidden/>
          </w:rPr>
          <w:fldChar w:fldCharType="separate"/>
        </w:r>
        <w:r>
          <w:rPr>
            <w:webHidden/>
          </w:rPr>
          <w:t>III</w:t>
        </w:r>
        <w:r>
          <w:rPr>
            <w:webHidden/>
          </w:rPr>
          <w:fldChar w:fldCharType="end"/>
        </w:r>
      </w:hyperlink>
    </w:p>
    <w:p w:rsidR="00B32A97" w:rsidRDefault="00B32A97">
      <w:pPr>
        <w:pStyle w:val="11"/>
        <w:rPr>
          <w:rFonts w:asciiTheme="minorHAnsi" w:eastAsiaTheme="minorEastAsia" w:hAnsiTheme="minorHAnsi" w:cstheme="minorBidi"/>
          <w:sz w:val="21"/>
          <w:szCs w:val="22"/>
        </w:rPr>
      </w:pPr>
      <w:hyperlink w:anchor="_Toc23526300" w:history="1">
        <w:r w:rsidRPr="00CB4292">
          <w:rPr>
            <w:rStyle w:val="a7"/>
            <w:rFonts w:eastAsia="黑体"/>
            <w:b/>
            <w:bCs/>
            <w:kern w:val="44"/>
          </w:rPr>
          <w:t>Abstract</w:t>
        </w:r>
        <w:r>
          <w:rPr>
            <w:webHidden/>
          </w:rPr>
          <w:tab/>
        </w:r>
        <w:r>
          <w:rPr>
            <w:webHidden/>
          </w:rPr>
          <w:fldChar w:fldCharType="begin"/>
        </w:r>
        <w:r>
          <w:rPr>
            <w:webHidden/>
          </w:rPr>
          <w:instrText xml:space="preserve"> PAGEREF _Toc23526300 \h </w:instrText>
        </w:r>
        <w:r>
          <w:rPr>
            <w:webHidden/>
          </w:rPr>
        </w:r>
        <w:r>
          <w:rPr>
            <w:webHidden/>
          </w:rPr>
          <w:fldChar w:fldCharType="separate"/>
        </w:r>
        <w:r>
          <w:rPr>
            <w:webHidden/>
          </w:rPr>
          <w:t>V</w:t>
        </w:r>
        <w:r>
          <w:rPr>
            <w:webHidden/>
          </w:rPr>
          <w:fldChar w:fldCharType="end"/>
        </w:r>
      </w:hyperlink>
    </w:p>
    <w:p w:rsidR="00B32A97" w:rsidRDefault="00B32A97">
      <w:pPr>
        <w:pStyle w:val="11"/>
        <w:rPr>
          <w:rFonts w:asciiTheme="minorHAnsi" w:eastAsiaTheme="minorEastAsia" w:hAnsiTheme="minorHAnsi" w:cstheme="minorBidi"/>
          <w:sz w:val="21"/>
          <w:szCs w:val="22"/>
        </w:rPr>
      </w:pPr>
      <w:hyperlink w:anchor="_Toc23526301" w:history="1">
        <w:r w:rsidRPr="00CB4292">
          <w:rPr>
            <w:rStyle w:val="a7"/>
          </w:rPr>
          <w:t xml:space="preserve">1 </w:t>
        </w:r>
        <w:r w:rsidRPr="00CB4292">
          <w:rPr>
            <w:rStyle w:val="a7"/>
          </w:rPr>
          <w:t>引言</w:t>
        </w:r>
        <w:r>
          <w:rPr>
            <w:webHidden/>
          </w:rPr>
          <w:tab/>
        </w:r>
        <w:r>
          <w:rPr>
            <w:webHidden/>
          </w:rPr>
          <w:fldChar w:fldCharType="begin"/>
        </w:r>
        <w:r>
          <w:rPr>
            <w:webHidden/>
          </w:rPr>
          <w:instrText xml:space="preserve"> PAGEREF _Toc23526301 \h </w:instrText>
        </w:r>
        <w:r>
          <w:rPr>
            <w:webHidden/>
          </w:rPr>
        </w:r>
        <w:r>
          <w:rPr>
            <w:webHidden/>
          </w:rPr>
          <w:fldChar w:fldCharType="separate"/>
        </w:r>
        <w:r>
          <w:rPr>
            <w:webHidden/>
          </w:rPr>
          <w:t>1</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02" w:history="1">
        <w:r w:rsidRPr="00CB4292">
          <w:rPr>
            <w:rStyle w:val="a7"/>
          </w:rPr>
          <w:t xml:space="preserve">1.1 </w:t>
        </w:r>
        <w:r w:rsidRPr="00CB4292">
          <w:rPr>
            <w:rStyle w:val="a7"/>
          </w:rPr>
          <w:t>课题研究背景及意义</w:t>
        </w:r>
        <w:r>
          <w:rPr>
            <w:webHidden/>
          </w:rPr>
          <w:tab/>
        </w:r>
        <w:r>
          <w:rPr>
            <w:webHidden/>
          </w:rPr>
          <w:fldChar w:fldCharType="begin"/>
        </w:r>
        <w:r>
          <w:rPr>
            <w:webHidden/>
          </w:rPr>
          <w:instrText xml:space="preserve"> PAGEREF _Toc23526302 \h </w:instrText>
        </w:r>
        <w:r>
          <w:rPr>
            <w:webHidden/>
          </w:rPr>
        </w:r>
        <w:r>
          <w:rPr>
            <w:webHidden/>
          </w:rPr>
          <w:fldChar w:fldCharType="separate"/>
        </w:r>
        <w:r>
          <w:rPr>
            <w:webHidden/>
          </w:rPr>
          <w:t>1</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03" w:history="1">
        <w:r w:rsidRPr="00CB4292">
          <w:rPr>
            <w:rStyle w:val="a7"/>
          </w:rPr>
          <w:t xml:space="preserve">1.2 </w:t>
        </w:r>
        <w:r w:rsidRPr="00CB4292">
          <w:rPr>
            <w:rStyle w:val="a7"/>
          </w:rPr>
          <w:t>研究内容</w:t>
        </w:r>
        <w:r>
          <w:rPr>
            <w:webHidden/>
          </w:rPr>
          <w:tab/>
        </w:r>
        <w:r>
          <w:rPr>
            <w:webHidden/>
          </w:rPr>
          <w:fldChar w:fldCharType="begin"/>
        </w:r>
        <w:r>
          <w:rPr>
            <w:webHidden/>
          </w:rPr>
          <w:instrText xml:space="preserve"> PAGEREF _Toc23526303 \h </w:instrText>
        </w:r>
        <w:r>
          <w:rPr>
            <w:webHidden/>
          </w:rPr>
        </w:r>
        <w:r>
          <w:rPr>
            <w:webHidden/>
          </w:rPr>
          <w:fldChar w:fldCharType="separate"/>
        </w:r>
        <w:r>
          <w:rPr>
            <w:webHidden/>
          </w:rPr>
          <w:t>6</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04" w:history="1">
        <w:r w:rsidRPr="00CB4292">
          <w:rPr>
            <w:rStyle w:val="a7"/>
          </w:rPr>
          <w:t xml:space="preserve">1.3 </w:t>
        </w:r>
        <w:r w:rsidRPr="00CB4292">
          <w:rPr>
            <w:rStyle w:val="a7"/>
          </w:rPr>
          <w:t>论文组织结构</w:t>
        </w:r>
        <w:r>
          <w:rPr>
            <w:webHidden/>
          </w:rPr>
          <w:tab/>
        </w:r>
        <w:r>
          <w:rPr>
            <w:webHidden/>
          </w:rPr>
          <w:fldChar w:fldCharType="begin"/>
        </w:r>
        <w:r>
          <w:rPr>
            <w:webHidden/>
          </w:rPr>
          <w:instrText xml:space="preserve"> PAGEREF _Toc23526304 \h </w:instrText>
        </w:r>
        <w:r>
          <w:rPr>
            <w:webHidden/>
          </w:rPr>
        </w:r>
        <w:r>
          <w:rPr>
            <w:webHidden/>
          </w:rPr>
          <w:fldChar w:fldCharType="separate"/>
        </w:r>
        <w:r>
          <w:rPr>
            <w:webHidden/>
          </w:rPr>
          <w:t>6</w:t>
        </w:r>
        <w:r>
          <w:rPr>
            <w:webHidden/>
          </w:rPr>
          <w:fldChar w:fldCharType="end"/>
        </w:r>
      </w:hyperlink>
    </w:p>
    <w:p w:rsidR="00B32A97" w:rsidRDefault="00B32A97">
      <w:pPr>
        <w:pStyle w:val="11"/>
        <w:rPr>
          <w:rFonts w:asciiTheme="minorHAnsi" w:eastAsiaTheme="minorEastAsia" w:hAnsiTheme="minorHAnsi" w:cstheme="minorBidi"/>
          <w:sz w:val="21"/>
          <w:szCs w:val="22"/>
        </w:rPr>
      </w:pPr>
      <w:hyperlink w:anchor="_Toc23526305" w:history="1">
        <w:r w:rsidRPr="00CB4292">
          <w:rPr>
            <w:rStyle w:val="a7"/>
          </w:rPr>
          <w:t xml:space="preserve">2 </w:t>
        </w:r>
        <w:r w:rsidRPr="00CB4292">
          <w:rPr>
            <w:rStyle w:val="a7"/>
          </w:rPr>
          <w:t>研究综述</w:t>
        </w:r>
        <w:r>
          <w:rPr>
            <w:webHidden/>
          </w:rPr>
          <w:tab/>
        </w:r>
        <w:r>
          <w:rPr>
            <w:webHidden/>
          </w:rPr>
          <w:fldChar w:fldCharType="begin"/>
        </w:r>
        <w:r>
          <w:rPr>
            <w:webHidden/>
          </w:rPr>
          <w:instrText xml:space="preserve"> PAGEREF _Toc23526305 \h </w:instrText>
        </w:r>
        <w:r>
          <w:rPr>
            <w:webHidden/>
          </w:rPr>
        </w:r>
        <w:r>
          <w:rPr>
            <w:webHidden/>
          </w:rPr>
          <w:fldChar w:fldCharType="separate"/>
        </w:r>
        <w:r>
          <w:rPr>
            <w:webHidden/>
          </w:rPr>
          <w:t>8</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06" w:history="1">
        <w:r w:rsidRPr="00CB4292">
          <w:rPr>
            <w:rStyle w:val="a7"/>
          </w:rPr>
          <w:t xml:space="preserve">2.1 </w:t>
        </w:r>
        <w:r w:rsidRPr="00CB4292">
          <w:rPr>
            <w:rStyle w:val="a7"/>
          </w:rPr>
          <w:t>断代综述</w:t>
        </w:r>
        <w:r>
          <w:rPr>
            <w:webHidden/>
          </w:rPr>
          <w:tab/>
        </w:r>
        <w:r>
          <w:rPr>
            <w:webHidden/>
          </w:rPr>
          <w:fldChar w:fldCharType="begin"/>
        </w:r>
        <w:r>
          <w:rPr>
            <w:webHidden/>
          </w:rPr>
          <w:instrText xml:space="preserve"> PAGEREF _Toc23526306 \h </w:instrText>
        </w:r>
        <w:r>
          <w:rPr>
            <w:webHidden/>
          </w:rPr>
        </w:r>
        <w:r>
          <w:rPr>
            <w:webHidden/>
          </w:rPr>
          <w:fldChar w:fldCharType="separate"/>
        </w:r>
        <w:r>
          <w:rPr>
            <w:webHidden/>
          </w:rPr>
          <w:t>8</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07" w:history="1">
        <w:r w:rsidRPr="00CB4292">
          <w:rPr>
            <w:rStyle w:val="a7"/>
          </w:rPr>
          <w:t xml:space="preserve">2.2 </w:t>
        </w:r>
        <w:r w:rsidRPr="00CB4292">
          <w:rPr>
            <w:rStyle w:val="a7"/>
          </w:rPr>
          <w:t>断句综述</w:t>
        </w:r>
        <w:r>
          <w:rPr>
            <w:webHidden/>
          </w:rPr>
          <w:tab/>
        </w:r>
        <w:r>
          <w:rPr>
            <w:webHidden/>
          </w:rPr>
          <w:fldChar w:fldCharType="begin"/>
        </w:r>
        <w:r>
          <w:rPr>
            <w:webHidden/>
          </w:rPr>
          <w:instrText xml:space="preserve"> PAGEREF _Toc23526307 \h </w:instrText>
        </w:r>
        <w:r>
          <w:rPr>
            <w:webHidden/>
          </w:rPr>
        </w:r>
        <w:r>
          <w:rPr>
            <w:webHidden/>
          </w:rPr>
          <w:fldChar w:fldCharType="separate"/>
        </w:r>
        <w:r>
          <w:rPr>
            <w:webHidden/>
          </w:rPr>
          <w:t>9</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08" w:history="1">
        <w:r w:rsidRPr="00CB4292">
          <w:rPr>
            <w:rStyle w:val="a7"/>
          </w:rPr>
          <w:t xml:space="preserve">2.3 </w:t>
        </w:r>
        <w:r w:rsidRPr="00CB4292">
          <w:rPr>
            <w:rStyle w:val="a7"/>
          </w:rPr>
          <w:t>分词综述</w:t>
        </w:r>
        <w:r>
          <w:rPr>
            <w:webHidden/>
          </w:rPr>
          <w:tab/>
        </w:r>
        <w:r>
          <w:rPr>
            <w:webHidden/>
          </w:rPr>
          <w:fldChar w:fldCharType="begin"/>
        </w:r>
        <w:r>
          <w:rPr>
            <w:webHidden/>
          </w:rPr>
          <w:instrText xml:space="preserve"> PAGEREF _Toc23526308 \h </w:instrText>
        </w:r>
        <w:r>
          <w:rPr>
            <w:webHidden/>
          </w:rPr>
        </w:r>
        <w:r>
          <w:rPr>
            <w:webHidden/>
          </w:rPr>
          <w:fldChar w:fldCharType="separate"/>
        </w:r>
        <w:r>
          <w:rPr>
            <w:webHidden/>
          </w:rPr>
          <w:t>13</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09" w:history="1">
        <w:r w:rsidRPr="00CB4292">
          <w:rPr>
            <w:rStyle w:val="a7"/>
          </w:rPr>
          <w:t xml:space="preserve">2.4 </w:t>
        </w:r>
        <w:r w:rsidRPr="00CB4292">
          <w:rPr>
            <w:rStyle w:val="a7"/>
          </w:rPr>
          <w:t>词性标注综述</w:t>
        </w:r>
        <w:r>
          <w:rPr>
            <w:webHidden/>
          </w:rPr>
          <w:tab/>
        </w:r>
        <w:r>
          <w:rPr>
            <w:webHidden/>
          </w:rPr>
          <w:fldChar w:fldCharType="begin"/>
        </w:r>
        <w:r>
          <w:rPr>
            <w:webHidden/>
          </w:rPr>
          <w:instrText xml:space="preserve"> PAGEREF _Toc23526309 \h </w:instrText>
        </w:r>
        <w:r>
          <w:rPr>
            <w:webHidden/>
          </w:rPr>
        </w:r>
        <w:r>
          <w:rPr>
            <w:webHidden/>
          </w:rPr>
          <w:fldChar w:fldCharType="separate"/>
        </w:r>
        <w:r>
          <w:rPr>
            <w:webHidden/>
          </w:rPr>
          <w:t>17</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10" w:history="1">
        <w:r w:rsidRPr="00CB4292">
          <w:rPr>
            <w:rStyle w:val="a7"/>
          </w:rPr>
          <w:t xml:space="preserve">2.5 </w:t>
        </w:r>
        <w:r w:rsidRPr="00CB4292">
          <w:rPr>
            <w:rStyle w:val="a7"/>
          </w:rPr>
          <w:t>基于统计模型的词性标注方法</w:t>
        </w:r>
        <w:r>
          <w:rPr>
            <w:webHidden/>
          </w:rPr>
          <w:tab/>
        </w:r>
        <w:r>
          <w:rPr>
            <w:webHidden/>
          </w:rPr>
          <w:fldChar w:fldCharType="begin"/>
        </w:r>
        <w:r>
          <w:rPr>
            <w:webHidden/>
          </w:rPr>
          <w:instrText xml:space="preserve"> PAGEREF _Toc23526310 \h </w:instrText>
        </w:r>
        <w:r>
          <w:rPr>
            <w:webHidden/>
          </w:rPr>
        </w:r>
        <w:r>
          <w:rPr>
            <w:webHidden/>
          </w:rPr>
          <w:fldChar w:fldCharType="separate"/>
        </w:r>
        <w:r>
          <w:rPr>
            <w:webHidden/>
          </w:rPr>
          <w:t>18</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11" w:history="1">
        <w:r w:rsidRPr="00CB4292">
          <w:rPr>
            <w:rStyle w:val="a7"/>
          </w:rPr>
          <w:t xml:space="preserve">2.6 </w:t>
        </w:r>
        <w:r w:rsidRPr="00CB4292">
          <w:rPr>
            <w:rStyle w:val="a7"/>
          </w:rPr>
          <w:t>基于规则的词性标注方法</w:t>
        </w:r>
        <w:r>
          <w:rPr>
            <w:webHidden/>
          </w:rPr>
          <w:tab/>
        </w:r>
        <w:r>
          <w:rPr>
            <w:webHidden/>
          </w:rPr>
          <w:fldChar w:fldCharType="begin"/>
        </w:r>
        <w:r>
          <w:rPr>
            <w:webHidden/>
          </w:rPr>
          <w:instrText xml:space="preserve"> PAGEREF _Toc23526311 \h </w:instrText>
        </w:r>
        <w:r>
          <w:rPr>
            <w:webHidden/>
          </w:rPr>
        </w:r>
        <w:r>
          <w:rPr>
            <w:webHidden/>
          </w:rPr>
          <w:fldChar w:fldCharType="separate"/>
        </w:r>
        <w:r>
          <w:rPr>
            <w:webHidden/>
          </w:rPr>
          <w:t>18</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12" w:history="1">
        <w:r w:rsidRPr="00CB4292">
          <w:rPr>
            <w:rStyle w:val="a7"/>
          </w:rPr>
          <w:t xml:space="preserve">2.7 </w:t>
        </w:r>
        <w:r w:rsidRPr="00CB4292">
          <w:rPr>
            <w:rStyle w:val="a7"/>
          </w:rPr>
          <w:t>本章小结</w:t>
        </w:r>
        <w:r>
          <w:rPr>
            <w:webHidden/>
          </w:rPr>
          <w:tab/>
        </w:r>
        <w:r>
          <w:rPr>
            <w:webHidden/>
          </w:rPr>
          <w:fldChar w:fldCharType="begin"/>
        </w:r>
        <w:r>
          <w:rPr>
            <w:webHidden/>
          </w:rPr>
          <w:instrText xml:space="preserve"> PAGEREF _Toc23526312 \h </w:instrText>
        </w:r>
        <w:r>
          <w:rPr>
            <w:webHidden/>
          </w:rPr>
        </w:r>
        <w:r>
          <w:rPr>
            <w:webHidden/>
          </w:rPr>
          <w:fldChar w:fldCharType="separate"/>
        </w:r>
        <w:r>
          <w:rPr>
            <w:webHidden/>
          </w:rPr>
          <w:t>19</w:t>
        </w:r>
        <w:r>
          <w:rPr>
            <w:webHidden/>
          </w:rPr>
          <w:fldChar w:fldCharType="end"/>
        </w:r>
      </w:hyperlink>
    </w:p>
    <w:p w:rsidR="00B32A97" w:rsidRDefault="00B32A97">
      <w:pPr>
        <w:pStyle w:val="11"/>
        <w:rPr>
          <w:rFonts w:asciiTheme="minorHAnsi" w:eastAsiaTheme="minorEastAsia" w:hAnsiTheme="minorHAnsi" w:cstheme="minorBidi"/>
          <w:sz w:val="21"/>
          <w:szCs w:val="22"/>
        </w:rPr>
      </w:pPr>
      <w:hyperlink w:anchor="_Toc23526313" w:history="1">
        <w:r w:rsidRPr="00CB4292">
          <w:rPr>
            <w:rStyle w:val="a7"/>
          </w:rPr>
          <w:t xml:space="preserve">3 </w:t>
        </w:r>
        <w:r w:rsidRPr="00CB4292">
          <w:rPr>
            <w:rStyle w:val="a7"/>
          </w:rPr>
          <w:t>古代文本断代模型</w:t>
        </w:r>
        <w:r>
          <w:rPr>
            <w:webHidden/>
          </w:rPr>
          <w:tab/>
        </w:r>
        <w:r>
          <w:rPr>
            <w:webHidden/>
          </w:rPr>
          <w:fldChar w:fldCharType="begin"/>
        </w:r>
        <w:r>
          <w:rPr>
            <w:webHidden/>
          </w:rPr>
          <w:instrText xml:space="preserve"> PAGEREF _Toc23526313 \h </w:instrText>
        </w:r>
        <w:r>
          <w:rPr>
            <w:webHidden/>
          </w:rPr>
        </w:r>
        <w:r>
          <w:rPr>
            <w:webHidden/>
          </w:rPr>
          <w:fldChar w:fldCharType="separate"/>
        </w:r>
        <w:r>
          <w:rPr>
            <w:webHidden/>
          </w:rPr>
          <w:t>20</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14" w:history="1">
        <w:r w:rsidRPr="00CB4292">
          <w:rPr>
            <w:rStyle w:val="a7"/>
          </w:rPr>
          <w:t xml:space="preserve">3.1 </w:t>
        </w:r>
        <w:r w:rsidRPr="00CB4292">
          <w:rPr>
            <w:rStyle w:val="a7"/>
          </w:rPr>
          <w:t>模型结构</w:t>
        </w:r>
        <w:r>
          <w:rPr>
            <w:webHidden/>
          </w:rPr>
          <w:tab/>
        </w:r>
        <w:r>
          <w:rPr>
            <w:webHidden/>
          </w:rPr>
          <w:fldChar w:fldCharType="begin"/>
        </w:r>
        <w:r>
          <w:rPr>
            <w:webHidden/>
          </w:rPr>
          <w:instrText xml:space="preserve"> PAGEREF _Toc23526314 \h </w:instrText>
        </w:r>
        <w:r>
          <w:rPr>
            <w:webHidden/>
          </w:rPr>
        </w:r>
        <w:r>
          <w:rPr>
            <w:webHidden/>
          </w:rPr>
          <w:fldChar w:fldCharType="separate"/>
        </w:r>
        <w:r>
          <w:rPr>
            <w:webHidden/>
          </w:rPr>
          <w:t>20</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15" w:history="1">
        <w:r w:rsidRPr="00CB4292">
          <w:rPr>
            <w:rStyle w:val="a7"/>
          </w:rPr>
          <w:t xml:space="preserve">3.2 </w:t>
        </w:r>
        <w:r w:rsidRPr="00CB4292">
          <w:rPr>
            <w:rStyle w:val="a7"/>
          </w:rPr>
          <w:t>嵌入层</w:t>
        </w:r>
        <w:r>
          <w:rPr>
            <w:webHidden/>
          </w:rPr>
          <w:tab/>
        </w:r>
        <w:r>
          <w:rPr>
            <w:webHidden/>
          </w:rPr>
          <w:fldChar w:fldCharType="begin"/>
        </w:r>
        <w:r>
          <w:rPr>
            <w:webHidden/>
          </w:rPr>
          <w:instrText xml:space="preserve"> PAGEREF _Toc23526315 \h </w:instrText>
        </w:r>
        <w:r>
          <w:rPr>
            <w:webHidden/>
          </w:rPr>
        </w:r>
        <w:r>
          <w:rPr>
            <w:webHidden/>
          </w:rPr>
          <w:fldChar w:fldCharType="separate"/>
        </w:r>
        <w:r>
          <w:rPr>
            <w:webHidden/>
          </w:rPr>
          <w:t>21</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16" w:history="1">
        <w:r w:rsidRPr="00CB4292">
          <w:rPr>
            <w:rStyle w:val="a7"/>
          </w:rPr>
          <w:t xml:space="preserve">3.3 </w:t>
        </w:r>
        <w:r w:rsidRPr="00CB4292">
          <w:rPr>
            <w:rStyle w:val="a7"/>
          </w:rPr>
          <w:t>长短期记忆神经网络层</w:t>
        </w:r>
        <w:r>
          <w:rPr>
            <w:webHidden/>
          </w:rPr>
          <w:tab/>
        </w:r>
        <w:r>
          <w:rPr>
            <w:webHidden/>
          </w:rPr>
          <w:fldChar w:fldCharType="begin"/>
        </w:r>
        <w:r>
          <w:rPr>
            <w:webHidden/>
          </w:rPr>
          <w:instrText xml:space="preserve"> PAGEREF _Toc23526316 \h </w:instrText>
        </w:r>
        <w:r>
          <w:rPr>
            <w:webHidden/>
          </w:rPr>
        </w:r>
        <w:r>
          <w:rPr>
            <w:webHidden/>
          </w:rPr>
          <w:fldChar w:fldCharType="separate"/>
        </w:r>
        <w:r>
          <w:rPr>
            <w:webHidden/>
          </w:rPr>
          <w:t>22</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17" w:history="1">
        <w:r w:rsidRPr="00CB4292">
          <w:rPr>
            <w:rStyle w:val="a7"/>
          </w:rPr>
          <w:t xml:space="preserve">3.4 </w:t>
        </w:r>
        <w:r w:rsidRPr="00CB4292">
          <w:rPr>
            <w:rStyle w:val="a7"/>
          </w:rPr>
          <w:t>输出层</w:t>
        </w:r>
        <w:r>
          <w:rPr>
            <w:webHidden/>
          </w:rPr>
          <w:tab/>
        </w:r>
        <w:r>
          <w:rPr>
            <w:webHidden/>
          </w:rPr>
          <w:fldChar w:fldCharType="begin"/>
        </w:r>
        <w:r>
          <w:rPr>
            <w:webHidden/>
          </w:rPr>
          <w:instrText xml:space="preserve"> PAGEREF _Toc23526317 \h </w:instrText>
        </w:r>
        <w:r>
          <w:rPr>
            <w:webHidden/>
          </w:rPr>
        </w:r>
        <w:r>
          <w:rPr>
            <w:webHidden/>
          </w:rPr>
          <w:fldChar w:fldCharType="separate"/>
        </w:r>
        <w:r>
          <w:rPr>
            <w:webHidden/>
          </w:rPr>
          <w:t>23</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18" w:history="1">
        <w:r w:rsidRPr="00CB4292">
          <w:rPr>
            <w:rStyle w:val="a7"/>
          </w:rPr>
          <w:t xml:space="preserve">3.5 </w:t>
        </w:r>
        <w:r w:rsidRPr="00CB4292">
          <w:rPr>
            <w:rStyle w:val="a7"/>
          </w:rPr>
          <w:t>实验</w:t>
        </w:r>
        <w:r>
          <w:rPr>
            <w:webHidden/>
          </w:rPr>
          <w:tab/>
        </w:r>
        <w:r>
          <w:rPr>
            <w:webHidden/>
          </w:rPr>
          <w:fldChar w:fldCharType="begin"/>
        </w:r>
        <w:r>
          <w:rPr>
            <w:webHidden/>
          </w:rPr>
          <w:instrText xml:space="preserve"> PAGEREF _Toc23526318 \h </w:instrText>
        </w:r>
        <w:r>
          <w:rPr>
            <w:webHidden/>
          </w:rPr>
        </w:r>
        <w:r>
          <w:rPr>
            <w:webHidden/>
          </w:rPr>
          <w:fldChar w:fldCharType="separate"/>
        </w:r>
        <w:r>
          <w:rPr>
            <w:webHidden/>
          </w:rPr>
          <w:t>24</w:t>
        </w:r>
        <w:r>
          <w:rPr>
            <w:webHidden/>
          </w:rPr>
          <w:fldChar w:fldCharType="end"/>
        </w:r>
      </w:hyperlink>
    </w:p>
    <w:p w:rsidR="00B32A97" w:rsidRDefault="00B32A97">
      <w:pPr>
        <w:pStyle w:val="11"/>
        <w:rPr>
          <w:rFonts w:asciiTheme="minorHAnsi" w:eastAsiaTheme="minorEastAsia" w:hAnsiTheme="minorHAnsi" w:cstheme="minorBidi"/>
          <w:sz w:val="21"/>
          <w:szCs w:val="22"/>
        </w:rPr>
      </w:pPr>
      <w:hyperlink w:anchor="_Toc23526319" w:history="1">
        <w:r w:rsidRPr="00CB4292">
          <w:rPr>
            <w:rStyle w:val="a7"/>
          </w:rPr>
          <w:t xml:space="preserve">4 </w:t>
        </w:r>
        <w:r w:rsidRPr="00CB4292">
          <w:rPr>
            <w:rStyle w:val="a7"/>
          </w:rPr>
          <w:t>基于</w:t>
        </w:r>
        <w:r w:rsidRPr="00CB4292">
          <w:rPr>
            <w:rStyle w:val="a7"/>
          </w:rPr>
          <w:t xml:space="preserve">Bi-LSTM </w:t>
        </w:r>
        <w:r w:rsidRPr="00CB4292">
          <w:rPr>
            <w:rStyle w:val="a7"/>
          </w:rPr>
          <w:t>的古代汉语断句模型</w:t>
        </w:r>
        <w:r>
          <w:rPr>
            <w:webHidden/>
          </w:rPr>
          <w:tab/>
        </w:r>
        <w:r>
          <w:rPr>
            <w:webHidden/>
          </w:rPr>
          <w:fldChar w:fldCharType="begin"/>
        </w:r>
        <w:r>
          <w:rPr>
            <w:webHidden/>
          </w:rPr>
          <w:instrText xml:space="preserve"> PAGEREF _Toc23526319 \h </w:instrText>
        </w:r>
        <w:r>
          <w:rPr>
            <w:webHidden/>
          </w:rPr>
        </w:r>
        <w:r>
          <w:rPr>
            <w:webHidden/>
          </w:rPr>
          <w:fldChar w:fldCharType="separate"/>
        </w:r>
        <w:r>
          <w:rPr>
            <w:webHidden/>
          </w:rPr>
          <w:t>31</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20" w:history="1">
        <w:r w:rsidRPr="00CB4292">
          <w:rPr>
            <w:rStyle w:val="a7"/>
          </w:rPr>
          <w:t xml:space="preserve">4.1 </w:t>
        </w:r>
        <w:r w:rsidRPr="00CB4292">
          <w:rPr>
            <w:rStyle w:val="a7"/>
          </w:rPr>
          <w:t>数据来源及预处理</w:t>
        </w:r>
        <w:r>
          <w:rPr>
            <w:webHidden/>
          </w:rPr>
          <w:tab/>
        </w:r>
        <w:r>
          <w:rPr>
            <w:webHidden/>
          </w:rPr>
          <w:fldChar w:fldCharType="begin"/>
        </w:r>
        <w:r>
          <w:rPr>
            <w:webHidden/>
          </w:rPr>
          <w:instrText xml:space="preserve"> PAGEREF _Toc23526320 \h </w:instrText>
        </w:r>
        <w:r>
          <w:rPr>
            <w:webHidden/>
          </w:rPr>
        </w:r>
        <w:r>
          <w:rPr>
            <w:webHidden/>
          </w:rPr>
          <w:fldChar w:fldCharType="separate"/>
        </w:r>
        <w:r>
          <w:rPr>
            <w:webHidden/>
          </w:rPr>
          <w:t>31</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21" w:history="1">
        <w:r w:rsidRPr="00CB4292">
          <w:rPr>
            <w:rStyle w:val="a7"/>
          </w:rPr>
          <w:t xml:space="preserve">4.2 </w:t>
        </w:r>
        <w:r w:rsidRPr="00CB4292">
          <w:rPr>
            <w:rStyle w:val="a7"/>
          </w:rPr>
          <w:t>模型构建</w:t>
        </w:r>
        <w:r>
          <w:rPr>
            <w:webHidden/>
          </w:rPr>
          <w:tab/>
        </w:r>
        <w:r>
          <w:rPr>
            <w:webHidden/>
          </w:rPr>
          <w:fldChar w:fldCharType="begin"/>
        </w:r>
        <w:r>
          <w:rPr>
            <w:webHidden/>
          </w:rPr>
          <w:instrText xml:space="preserve"> PAGEREF _Toc23526321 \h </w:instrText>
        </w:r>
        <w:r>
          <w:rPr>
            <w:webHidden/>
          </w:rPr>
        </w:r>
        <w:r>
          <w:rPr>
            <w:webHidden/>
          </w:rPr>
          <w:fldChar w:fldCharType="separate"/>
        </w:r>
        <w:r>
          <w:rPr>
            <w:webHidden/>
          </w:rPr>
          <w:t>31</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22" w:history="1">
        <w:r w:rsidRPr="00CB4292">
          <w:rPr>
            <w:rStyle w:val="a7"/>
          </w:rPr>
          <w:t xml:space="preserve">4.3 </w:t>
        </w:r>
        <w:r w:rsidRPr="00CB4292">
          <w:rPr>
            <w:rStyle w:val="a7"/>
          </w:rPr>
          <w:t>实验及效果展示</w:t>
        </w:r>
        <w:r>
          <w:rPr>
            <w:webHidden/>
          </w:rPr>
          <w:tab/>
        </w:r>
        <w:r>
          <w:rPr>
            <w:webHidden/>
          </w:rPr>
          <w:fldChar w:fldCharType="begin"/>
        </w:r>
        <w:r>
          <w:rPr>
            <w:webHidden/>
          </w:rPr>
          <w:instrText xml:space="preserve"> PAGEREF _Toc23526322 \h </w:instrText>
        </w:r>
        <w:r>
          <w:rPr>
            <w:webHidden/>
          </w:rPr>
        </w:r>
        <w:r>
          <w:rPr>
            <w:webHidden/>
          </w:rPr>
          <w:fldChar w:fldCharType="separate"/>
        </w:r>
        <w:r>
          <w:rPr>
            <w:webHidden/>
          </w:rPr>
          <w:t>32</w:t>
        </w:r>
        <w:r>
          <w:rPr>
            <w:webHidden/>
          </w:rPr>
          <w:fldChar w:fldCharType="end"/>
        </w:r>
      </w:hyperlink>
    </w:p>
    <w:p w:rsidR="00B32A97" w:rsidRDefault="00B32A97">
      <w:pPr>
        <w:pStyle w:val="11"/>
        <w:rPr>
          <w:rFonts w:asciiTheme="minorHAnsi" w:eastAsiaTheme="minorEastAsia" w:hAnsiTheme="minorHAnsi" w:cstheme="minorBidi"/>
          <w:sz w:val="21"/>
          <w:szCs w:val="22"/>
        </w:rPr>
      </w:pPr>
      <w:hyperlink w:anchor="_Toc23526323" w:history="1">
        <w:r w:rsidRPr="00CB4292">
          <w:rPr>
            <w:rStyle w:val="a7"/>
          </w:rPr>
          <w:t xml:space="preserve">5 </w:t>
        </w:r>
        <w:r w:rsidRPr="00CB4292">
          <w:rPr>
            <w:rStyle w:val="a7"/>
          </w:rPr>
          <w:t>基于</w:t>
        </w:r>
        <w:r w:rsidRPr="00CB4292">
          <w:rPr>
            <w:rStyle w:val="a7"/>
          </w:rPr>
          <w:t xml:space="preserve">Bi-LSTM </w:t>
        </w:r>
        <w:r w:rsidRPr="00CB4292">
          <w:rPr>
            <w:rStyle w:val="a7"/>
          </w:rPr>
          <w:t>的古代汉语切分系统</w:t>
        </w:r>
        <w:r>
          <w:rPr>
            <w:webHidden/>
          </w:rPr>
          <w:tab/>
        </w:r>
        <w:r>
          <w:rPr>
            <w:webHidden/>
          </w:rPr>
          <w:fldChar w:fldCharType="begin"/>
        </w:r>
        <w:r>
          <w:rPr>
            <w:webHidden/>
          </w:rPr>
          <w:instrText xml:space="preserve"> PAGEREF _Toc23526323 \h </w:instrText>
        </w:r>
        <w:r>
          <w:rPr>
            <w:webHidden/>
          </w:rPr>
        </w:r>
        <w:r>
          <w:rPr>
            <w:webHidden/>
          </w:rPr>
          <w:fldChar w:fldCharType="separate"/>
        </w:r>
        <w:r>
          <w:rPr>
            <w:webHidden/>
          </w:rPr>
          <w:t>33</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24" w:history="1">
        <w:r w:rsidRPr="00CB4292">
          <w:rPr>
            <w:rStyle w:val="a7"/>
          </w:rPr>
          <w:t xml:space="preserve">5.1 </w:t>
        </w:r>
        <w:r w:rsidRPr="00CB4292">
          <w:rPr>
            <w:rStyle w:val="a7"/>
          </w:rPr>
          <w:t>数据来源及预处理</w:t>
        </w:r>
        <w:r>
          <w:rPr>
            <w:webHidden/>
          </w:rPr>
          <w:tab/>
        </w:r>
        <w:r>
          <w:rPr>
            <w:webHidden/>
          </w:rPr>
          <w:fldChar w:fldCharType="begin"/>
        </w:r>
        <w:r>
          <w:rPr>
            <w:webHidden/>
          </w:rPr>
          <w:instrText xml:space="preserve"> PAGEREF _Toc23526324 \h </w:instrText>
        </w:r>
        <w:r>
          <w:rPr>
            <w:webHidden/>
          </w:rPr>
        </w:r>
        <w:r>
          <w:rPr>
            <w:webHidden/>
          </w:rPr>
          <w:fldChar w:fldCharType="separate"/>
        </w:r>
        <w:r>
          <w:rPr>
            <w:webHidden/>
          </w:rPr>
          <w:t>33</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25" w:history="1">
        <w:r w:rsidRPr="00CB4292">
          <w:rPr>
            <w:rStyle w:val="a7"/>
          </w:rPr>
          <w:t xml:space="preserve">5.2 </w:t>
        </w:r>
        <w:r w:rsidRPr="00CB4292">
          <w:rPr>
            <w:rStyle w:val="a7"/>
          </w:rPr>
          <w:t>分类模型的评估标准</w:t>
        </w:r>
        <w:r>
          <w:rPr>
            <w:webHidden/>
          </w:rPr>
          <w:tab/>
        </w:r>
        <w:r>
          <w:rPr>
            <w:webHidden/>
          </w:rPr>
          <w:fldChar w:fldCharType="begin"/>
        </w:r>
        <w:r>
          <w:rPr>
            <w:webHidden/>
          </w:rPr>
          <w:instrText xml:space="preserve"> PAGEREF _Toc23526325 \h </w:instrText>
        </w:r>
        <w:r>
          <w:rPr>
            <w:webHidden/>
          </w:rPr>
        </w:r>
        <w:r>
          <w:rPr>
            <w:webHidden/>
          </w:rPr>
          <w:fldChar w:fldCharType="separate"/>
        </w:r>
        <w:r>
          <w:rPr>
            <w:webHidden/>
          </w:rPr>
          <w:t>35</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26" w:history="1">
        <w:r w:rsidRPr="00CB4292">
          <w:rPr>
            <w:rStyle w:val="a7"/>
          </w:rPr>
          <w:t xml:space="preserve">5.3 </w:t>
        </w:r>
        <w:r w:rsidRPr="00CB4292">
          <w:rPr>
            <w:rStyle w:val="a7"/>
          </w:rPr>
          <w:t>模型架构</w:t>
        </w:r>
        <w:r>
          <w:rPr>
            <w:webHidden/>
          </w:rPr>
          <w:tab/>
        </w:r>
        <w:r>
          <w:rPr>
            <w:webHidden/>
          </w:rPr>
          <w:fldChar w:fldCharType="begin"/>
        </w:r>
        <w:r>
          <w:rPr>
            <w:webHidden/>
          </w:rPr>
          <w:instrText xml:space="preserve"> PAGEREF _Toc23526326 \h </w:instrText>
        </w:r>
        <w:r>
          <w:rPr>
            <w:webHidden/>
          </w:rPr>
        </w:r>
        <w:r>
          <w:rPr>
            <w:webHidden/>
          </w:rPr>
          <w:fldChar w:fldCharType="separate"/>
        </w:r>
        <w:r>
          <w:rPr>
            <w:webHidden/>
          </w:rPr>
          <w:t>36</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27" w:history="1">
        <w:r w:rsidRPr="00CB4292">
          <w:rPr>
            <w:rStyle w:val="a7"/>
          </w:rPr>
          <w:t xml:space="preserve">5.4 </w:t>
        </w:r>
        <w:r w:rsidRPr="00CB4292">
          <w:rPr>
            <w:rStyle w:val="a7"/>
          </w:rPr>
          <w:t>实验及性能分析</w:t>
        </w:r>
        <w:r>
          <w:rPr>
            <w:webHidden/>
          </w:rPr>
          <w:tab/>
        </w:r>
        <w:r>
          <w:rPr>
            <w:webHidden/>
          </w:rPr>
          <w:fldChar w:fldCharType="begin"/>
        </w:r>
        <w:r>
          <w:rPr>
            <w:webHidden/>
          </w:rPr>
          <w:instrText xml:space="preserve"> PAGEREF _Toc23526327 \h </w:instrText>
        </w:r>
        <w:r>
          <w:rPr>
            <w:webHidden/>
          </w:rPr>
        </w:r>
        <w:r>
          <w:rPr>
            <w:webHidden/>
          </w:rPr>
          <w:fldChar w:fldCharType="separate"/>
        </w:r>
        <w:r>
          <w:rPr>
            <w:webHidden/>
          </w:rPr>
          <w:t>40</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28" w:history="1">
        <w:r w:rsidRPr="00CB4292">
          <w:rPr>
            <w:rStyle w:val="a7"/>
          </w:rPr>
          <w:t xml:space="preserve">5.5 </w:t>
        </w:r>
        <w:r w:rsidRPr="00CB4292">
          <w:rPr>
            <w:rStyle w:val="a7"/>
          </w:rPr>
          <w:t>词性标注</w:t>
        </w:r>
        <w:r>
          <w:rPr>
            <w:webHidden/>
          </w:rPr>
          <w:tab/>
        </w:r>
        <w:r>
          <w:rPr>
            <w:webHidden/>
          </w:rPr>
          <w:fldChar w:fldCharType="begin"/>
        </w:r>
        <w:r>
          <w:rPr>
            <w:webHidden/>
          </w:rPr>
          <w:instrText xml:space="preserve"> PAGEREF _Toc23526328 \h </w:instrText>
        </w:r>
        <w:r>
          <w:rPr>
            <w:webHidden/>
          </w:rPr>
        </w:r>
        <w:r>
          <w:rPr>
            <w:webHidden/>
          </w:rPr>
          <w:fldChar w:fldCharType="separate"/>
        </w:r>
        <w:r>
          <w:rPr>
            <w:webHidden/>
          </w:rPr>
          <w:t>44</w:t>
        </w:r>
        <w:r>
          <w:rPr>
            <w:webHidden/>
          </w:rPr>
          <w:fldChar w:fldCharType="end"/>
        </w:r>
      </w:hyperlink>
    </w:p>
    <w:p w:rsidR="00B32A97" w:rsidRDefault="00B32A97">
      <w:pPr>
        <w:pStyle w:val="11"/>
        <w:rPr>
          <w:rFonts w:asciiTheme="minorHAnsi" w:eastAsiaTheme="minorEastAsia" w:hAnsiTheme="minorHAnsi" w:cstheme="minorBidi"/>
          <w:sz w:val="21"/>
          <w:szCs w:val="22"/>
        </w:rPr>
      </w:pPr>
      <w:hyperlink w:anchor="_Toc23526329" w:history="1">
        <w:r w:rsidRPr="00CB4292">
          <w:rPr>
            <w:rStyle w:val="a7"/>
          </w:rPr>
          <w:t xml:space="preserve">6 </w:t>
        </w:r>
        <w:r w:rsidRPr="00CB4292">
          <w:rPr>
            <w:rStyle w:val="a7"/>
          </w:rPr>
          <w:t>总结与展望</w:t>
        </w:r>
        <w:r>
          <w:rPr>
            <w:webHidden/>
          </w:rPr>
          <w:tab/>
        </w:r>
        <w:r>
          <w:rPr>
            <w:webHidden/>
          </w:rPr>
          <w:fldChar w:fldCharType="begin"/>
        </w:r>
        <w:r>
          <w:rPr>
            <w:webHidden/>
          </w:rPr>
          <w:instrText xml:space="preserve"> PAGEREF _Toc23526329 \h </w:instrText>
        </w:r>
        <w:r>
          <w:rPr>
            <w:webHidden/>
          </w:rPr>
        </w:r>
        <w:r>
          <w:rPr>
            <w:webHidden/>
          </w:rPr>
          <w:fldChar w:fldCharType="separate"/>
        </w:r>
        <w:r>
          <w:rPr>
            <w:webHidden/>
          </w:rPr>
          <w:t>47</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30" w:history="1">
        <w:r w:rsidRPr="00CB4292">
          <w:rPr>
            <w:rStyle w:val="a7"/>
          </w:rPr>
          <w:t xml:space="preserve">6.1 </w:t>
        </w:r>
        <w:r w:rsidRPr="00CB4292">
          <w:rPr>
            <w:rStyle w:val="a7"/>
          </w:rPr>
          <w:t>总结</w:t>
        </w:r>
        <w:r>
          <w:rPr>
            <w:webHidden/>
          </w:rPr>
          <w:tab/>
        </w:r>
        <w:r>
          <w:rPr>
            <w:webHidden/>
          </w:rPr>
          <w:fldChar w:fldCharType="begin"/>
        </w:r>
        <w:r>
          <w:rPr>
            <w:webHidden/>
          </w:rPr>
          <w:instrText xml:space="preserve"> PAGEREF _Toc23526330 \h </w:instrText>
        </w:r>
        <w:r>
          <w:rPr>
            <w:webHidden/>
          </w:rPr>
        </w:r>
        <w:r>
          <w:rPr>
            <w:webHidden/>
          </w:rPr>
          <w:fldChar w:fldCharType="separate"/>
        </w:r>
        <w:r>
          <w:rPr>
            <w:webHidden/>
          </w:rPr>
          <w:t>47</w:t>
        </w:r>
        <w:r>
          <w:rPr>
            <w:webHidden/>
          </w:rPr>
          <w:fldChar w:fldCharType="end"/>
        </w:r>
      </w:hyperlink>
    </w:p>
    <w:p w:rsidR="00B32A97" w:rsidRDefault="00B32A97">
      <w:pPr>
        <w:pStyle w:val="33"/>
        <w:ind w:left="840"/>
        <w:rPr>
          <w:rFonts w:asciiTheme="minorHAnsi" w:eastAsiaTheme="minorEastAsia" w:hAnsiTheme="minorHAnsi" w:cstheme="minorBidi"/>
          <w:sz w:val="21"/>
          <w:szCs w:val="22"/>
        </w:rPr>
      </w:pPr>
      <w:hyperlink w:anchor="_Toc23526331" w:history="1">
        <w:r w:rsidRPr="00CB4292">
          <w:rPr>
            <w:rStyle w:val="a7"/>
          </w:rPr>
          <w:t xml:space="preserve">6.2 </w:t>
        </w:r>
        <w:r w:rsidRPr="00CB4292">
          <w:rPr>
            <w:rStyle w:val="a7"/>
          </w:rPr>
          <w:t>展望</w:t>
        </w:r>
        <w:r>
          <w:rPr>
            <w:webHidden/>
          </w:rPr>
          <w:tab/>
        </w:r>
        <w:r>
          <w:rPr>
            <w:webHidden/>
          </w:rPr>
          <w:fldChar w:fldCharType="begin"/>
        </w:r>
        <w:r>
          <w:rPr>
            <w:webHidden/>
          </w:rPr>
          <w:instrText xml:space="preserve"> PAGEREF _Toc23526331 \h </w:instrText>
        </w:r>
        <w:r>
          <w:rPr>
            <w:webHidden/>
          </w:rPr>
        </w:r>
        <w:r>
          <w:rPr>
            <w:webHidden/>
          </w:rPr>
          <w:fldChar w:fldCharType="separate"/>
        </w:r>
        <w:r>
          <w:rPr>
            <w:webHidden/>
          </w:rPr>
          <w:t>47</w:t>
        </w:r>
        <w:r>
          <w:rPr>
            <w:webHidden/>
          </w:rPr>
          <w:fldChar w:fldCharType="end"/>
        </w:r>
      </w:hyperlink>
    </w:p>
    <w:p w:rsidR="00B32A97" w:rsidRDefault="00B32A97">
      <w:pPr>
        <w:pStyle w:val="11"/>
        <w:rPr>
          <w:rFonts w:asciiTheme="minorHAnsi" w:eastAsiaTheme="minorEastAsia" w:hAnsiTheme="minorHAnsi" w:cstheme="minorBidi"/>
          <w:sz w:val="21"/>
          <w:szCs w:val="22"/>
        </w:rPr>
      </w:pPr>
      <w:hyperlink w:anchor="_Toc23526332" w:history="1">
        <w:r w:rsidRPr="00CB4292">
          <w:rPr>
            <w:rStyle w:val="a7"/>
          </w:rPr>
          <w:t>参考文献</w:t>
        </w:r>
        <w:r>
          <w:rPr>
            <w:webHidden/>
          </w:rPr>
          <w:tab/>
        </w:r>
        <w:r>
          <w:rPr>
            <w:webHidden/>
          </w:rPr>
          <w:fldChar w:fldCharType="begin"/>
        </w:r>
        <w:r>
          <w:rPr>
            <w:webHidden/>
          </w:rPr>
          <w:instrText xml:space="preserve"> PAGEREF _Toc23526332 \h </w:instrText>
        </w:r>
        <w:r>
          <w:rPr>
            <w:webHidden/>
          </w:rPr>
        </w:r>
        <w:r>
          <w:rPr>
            <w:webHidden/>
          </w:rPr>
          <w:fldChar w:fldCharType="separate"/>
        </w:r>
        <w:r>
          <w:rPr>
            <w:webHidden/>
          </w:rPr>
          <w:t>49</w:t>
        </w:r>
        <w:r>
          <w:rPr>
            <w:webHidden/>
          </w:rPr>
          <w:fldChar w:fldCharType="end"/>
        </w:r>
      </w:hyperlink>
    </w:p>
    <w:p w:rsidR="00B32A97" w:rsidRDefault="00B32A97">
      <w:pPr>
        <w:pStyle w:val="11"/>
        <w:rPr>
          <w:rFonts w:asciiTheme="minorHAnsi" w:eastAsiaTheme="minorEastAsia" w:hAnsiTheme="minorHAnsi" w:cstheme="minorBidi"/>
          <w:sz w:val="21"/>
          <w:szCs w:val="22"/>
        </w:rPr>
      </w:pPr>
      <w:hyperlink w:anchor="_Toc23526333" w:history="1">
        <w:r w:rsidRPr="00CB4292">
          <w:rPr>
            <w:rStyle w:val="a7"/>
          </w:rPr>
          <w:t>作者简历及在学研究成果</w:t>
        </w:r>
        <w:r>
          <w:rPr>
            <w:webHidden/>
          </w:rPr>
          <w:tab/>
        </w:r>
        <w:r>
          <w:rPr>
            <w:webHidden/>
          </w:rPr>
          <w:fldChar w:fldCharType="begin"/>
        </w:r>
        <w:r>
          <w:rPr>
            <w:webHidden/>
          </w:rPr>
          <w:instrText xml:space="preserve"> PAGEREF _Toc23526333 \h </w:instrText>
        </w:r>
        <w:r>
          <w:rPr>
            <w:webHidden/>
          </w:rPr>
        </w:r>
        <w:r>
          <w:rPr>
            <w:webHidden/>
          </w:rPr>
          <w:fldChar w:fldCharType="separate"/>
        </w:r>
        <w:r>
          <w:rPr>
            <w:webHidden/>
          </w:rPr>
          <w:t>55</w:t>
        </w:r>
        <w:r>
          <w:rPr>
            <w:webHidden/>
          </w:rPr>
          <w:fldChar w:fldCharType="end"/>
        </w:r>
      </w:hyperlink>
    </w:p>
    <w:p w:rsidR="00B32A97" w:rsidRDefault="00B32A97">
      <w:pPr>
        <w:pStyle w:val="11"/>
        <w:rPr>
          <w:rFonts w:asciiTheme="minorHAnsi" w:eastAsiaTheme="minorEastAsia" w:hAnsiTheme="minorHAnsi" w:cstheme="minorBidi"/>
          <w:sz w:val="21"/>
          <w:szCs w:val="22"/>
        </w:rPr>
      </w:pPr>
      <w:hyperlink w:anchor="_Toc23526334" w:history="1">
        <w:r w:rsidRPr="00CB4292">
          <w:rPr>
            <w:rStyle w:val="a7"/>
          </w:rPr>
          <w:t>独创性说明</w:t>
        </w:r>
        <w:r>
          <w:rPr>
            <w:webHidden/>
          </w:rPr>
          <w:tab/>
        </w:r>
        <w:r>
          <w:rPr>
            <w:webHidden/>
          </w:rPr>
          <w:fldChar w:fldCharType="begin"/>
        </w:r>
        <w:r>
          <w:rPr>
            <w:webHidden/>
          </w:rPr>
          <w:instrText xml:space="preserve"> PAGEREF _Toc23526334 \h </w:instrText>
        </w:r>
        <w:r>
          <w:rPr>
            <w:webHidden/>
          </w:rPr>
        </w:r>
        <w:r>
          <w:rPr>
            <w:webHidden/>
          </w:rPr>
          <w:fldChar w:fldCharType="separate"/>
        </w:r>
        <w:r>
          <w:rPr>
            <w:webHidden/>
          </w:rPr>
          <w:t>57</w:t>
        </w:r>
        <w:r>
          <w:rPr>
            <w:webHidden/>
          </w:rPr>
          <w:fldChar w:fldCharType="end"/>
        </w:r>
      </w:hyperlink>
    </w:p>
    <w:p w:rsidR="00B32A97" w:rsidRDefault="00B32A97">
      <w:pPr>
        <w:pStyle w:val="11"/>
        <w:rPr>
          <w:rFonts w:asciiTheme="minorHAnsi" w:eastAsiaTheme="minorEastAsia" w:hAnsiTheme="minorHAnsi" w:cstheme="minorBidi"/>
          <w:sz w:val="21"/>
          <w:szCs w:val="22"/>
        </w:rPr>
      </w:pPr>
      <w:hyperlink w:anchor="_Toc23526335" w:history="1">
        <w:r w:rsidRPr="00CB4292">
          <w:rPr>
            <w:rStyle w:val="a7"/>
          </w:rPr>
          <w:t>关于论文使用授权的说明</w:t>
        </w:r>
        <w:r>
          <w:rPr>
            <w:webHidden/>
          </w:rPr>
          <w:tab/>
        </w:r>
        <w:r>
          <w:rPr>
            <w:webHidden/>
          </w:rPr>
          <w:fldChar w:fldCharType="begin"/>
        </w:r>
        <w:r>
          <w:rPr>
            <w:webHidden/>
          </w:rPr>
          <w:instrText xml:space="preserve"> PAGEREF _Toc23526335 \h </w:instrText>
        </w:r>
        <w:r>
          <w:rPr>
            <w:webHidden/>
          </w:rPr>
        </w:r>
        <w:r>
          <w:rPr>
            <w:webHidden/>
          </w:rPr>
          <w:fldChar w:fldCharType="separate"/>
        </w:r>
        <w:r>
          <w:rPr>
            <w:webHidden/>
          </w:rPr>
          <w:t>57</w:t>
        </w:r>
        <w:r>
          <w:rPr>
            <w:webHidden/>
          </w:rPr>
          <w:fldChar w:fldCharType="end"/>
        </w:r>
      </w:hyperlink>
    </w:p>
    <w:p w:rsidR="00B32A97" w:rsidRDefault="00B32A97">
      <w:pPr>
        <w:pStyle w:val="11"/>
        <w:rPr>
          <w:rFonts w:asciiTheme="minorHAnsi" w:eastAsiaTheme="minorEastAsia" w:hAnsiTheme="minorHAnsi" w:cstheme="minorBidi"/>
          <w:sz w:val="21"/>
          <w:szCs w:val="22"/>
        </w:rPr>
      </w:pPr>
      <w:hyperlink w:anchor="_Toc23526336" w:history="1">
        <w:r w:rsidRPr="00CB4292">
          <w:rPr>
            <w:rStyle w:val="a7"/>
          </w:rPr>
          <w:t>学位论文数据集</w:t>
        </w:r>
        <w:r>
          <w:rPr>
            <w:webHidden/>
          </w:rPr>
          <w:tab/>
        </w:r>
        <w:r>
          <w:rPr>
            <w:webHidden/>
          </w:rPr>
          <w:fldChar w:fldCharType="begin"/>
        </w:r>
        <w:r>
          <w:rPr>
            <w:webHidden/>
          </w:rPr>
          <w:instrText xml:space="preserve"> PAGEREF _Toc23526336 \h </w:instrText>
        </w:r>
        <w:r>
          <w:rPr>
            <w:webHidden/>
          </w:rPr>
        </w:r>
        <w:r>
          <w:rPr>
            <w:webHidden/>
          </w:rPr>
          <w:fldChar w:fldCharType="separate"/>
        </w:r>
        <w:r>
          <w:rPr>
            <w:webHidden/>
          </w:rPr>
          <w:t>59</w:t>
        </w:r>
        <w:r>
          <w:rPr>
            <w:webHidden/>
          </w:rPr>
          <w:fldChar w:fldCharType="end"/>
        </w:r>
      </w:hyperlink>
    </w:p>
    <w:p w:rsidR="001A53CB" w:rsidRPr="001A53CB" w:rsidRDefault="001A53CB" w:rsidP="000550D5">
      <w:pPr>
        <w:ind w:firstLine="480"/>
        <w:sectPr w:rsidR="001A53CB" w:rsidRPr="001A53CB" w:rsidSect="00E35DE5">
          <w:type w:val="oddPage"/>
          <w:pgSz w:w="11906" w:h="16838" w:code="9"/>
          <w:pgMar w:top="1701" w:right="1701" w:bottom="1134" w:left="1701" w:header="851" w:footer="992" w:gutter="567"/>
          <w:pgNumType w:fmt="upperRoman"/>
          <w:cols w:space="425"/>
          <w:docGrid w:linePitch="312"/>
        </w:sectPr>
      </w:pPr>
      <w:r w:rsidRPr="001A53CB">
        <w:fldChar w:fldCharType="end"/>
      </w:r>
    </w:p>
    <w:p w:rsidR="00C37647" w:rsidRDefault="00122287" w:rsidP="00E8071B">
      <w:pPr>
        <w:pStyle w:val="bt1"/>
      </w:pPr>
      <w:bookmarkStart w:id="11" w:name="_Toc466240540"/>
      <w:bookmarkStart w:id="12" w:name="_Toc466441850"/>
      <w:bookmarkStart w:id="13" w:name="_Toc23526301"/>
      <w:bookmarkEnd w:id="8"/>
      <w:bookmarkEnd w:id="9"/>
      <w:r>
        <w:rPr>
          <w:rFonts w:hint="eastAsia"/>
        </w:rPr>
        <w:lastRenderedPageBreak/>
        <w:t>引言</w:t>
      </w:r>
      <w:bookmarkEnd w:id="11"/>
      <w:bookmarkEnd w:id="12"/>
      <w:bookmarkEnd w:id="13"/>
    </w:p>
    <w:p w:rsidR="006D22E5" w:rsidRDefault="002E4A74" w:rsidP="00533F0A">
      <w:pPr>
        <w:pStyle w:val="31"/>
      </w:pPr>
      <w:bookmarkStart w:id="14" w:name="_Toc466240541"/>
      <w:bookmarkStart w:id="15" w:name="_Toc466441851"/>
      <w:bookmarkStart w:id="16" w:name="_Toc23526302"/>
      <w:r>
        <w:rPr>
          <w:rFonts w:hint="eastAsia"/>
        </w:rPr>
        <w:t>课题研究背景及意义</w:t>
      </w:r>
      <w:bookmarkEnd w:id="14"/>
      <w:bookmarkEnd w:id="15"/>
      <w:bookmarkEnd w:id="16"/>
    </w:p>
    <w:p w:rsidR="007757B5" w:rsidRDefault="00AE2DFF" w:rsidP="007757B5">
      <w:pPr>
        <w:spacing w:line="360" w:lineRule="auto"/>
        <w:ind w:firstLineChars="200" w:firstLine="420"/>
        <w:rPr>
          <w:spacing w:val="8"/>
          <w:kern w:val="0"/>
          <w:sz w:val="24"/>
        </w:rPr>
      </w:pPr>
      <w:r w:rsidRPr="00AE2DFF">
        <w:rPr>
          <w:rFonts w:hint="eastAsia"/>
        </w:rPr>
        <w:t>数</w:t>
      </w:r>
      <w:r w:rsidR="007757B5">
        <w:rPr>
          <w:rFonts w:hint="eastAsia"/>
          <w:spacing w:val="8"/>
          <w:kern w:val="0"/>
          <w:sz w:val="24"/>
        </w:rPr>
        <w:t>随着科技不断发展，人工智能与生活的结合已逐渐成为潮流，人工智能领域也再度成为各大行业关注的焦点。“</w:t>
      </w:r>
      <w:r w:rsidR="007757B5">
        <w:rPr>
          <w:rFonts w:hint="eastAsia"/>
          <w:spacing w:val="8"/>
          <w:kern w:val="0"/>
          <w:sz w:val="24"/>
        </w:rPr>
        <w:t>AI+</w:t>
      </w:r>
      <w:r w:rsidR="007757B5">
        <w:rPr>
          <w:rFonts w:hint="eastAsia"/>
          <w:spacing w:val="8"/>
          <w:kern w:val="0"/>
          <w:sz w:val="24"/>
        </w:rPr>
        <w:t>”逐渐和“互联网</w:t>
      </w:r>
      <w:r w:rsidR="007757B5">
        <w:rPr>
          <w:rFonts w:hint="eastAsia"/>
          <w:spacing w:val="8"/>
          <w:kern w:val="0"/>
          <w:sz w:val="24"/>
        </w:rPr>
        <w:t>+</w:t>
      </w:r>
      <w:r w:rsidR="007757B5">
        <w:rPr>
          <w:rFonts w:hint="eastAsia"/>
          <w:spacing w:val="8"/>
          <w:kern w:val="0"/>
          <w:sz w:val="24"/>
        </w:rPr>
        <w:t>”一起推动整个社会科技的发展。人工智能企图了解智能的实质，并生产出一种新的能以人类智能相似的方式做出反应的智能机器，该领域的研究包括机器人、语言识别、图像识别和自然语言处理等。人工智能从诞生以来，理论和技术日益成熟，应用领域也不断扩大，其中自然语言处理（</w:t>
      </w:r>
      <w:r w:rsidR="007757B5">
        <w:rPr>
          <w:rFonts w:hint="eastAsia"/>
          <w:spacing w:val="8"/>
          <w:kern w:val="0"/>
          <w:sz w:val="24"/>
        </w:rPr>
        <w:t>NLP</w:t>
      </w:r>
      <w:r w:rsidR="007757B5">
        <w:rPr>
          <w:rFonts w:hint="eastAsia"/>
          <w:spacing w:val="8"/>
          <w:kern w:val="0"/>
          <w:sz w:val="24"/>
        </w:rPr>
        <w:t>）是计算机科学，人工智能，语言学和人类（自然）语言之间的相互作用的领域，它融语言学、计算机科学、数学于一体。这一领域的研究将涉及自然语言即对人们经常使用的语言进行各种分析处理，所以它对于各种语言学的研究有着重要的意义。</w:t>
      </w:r>
    </w:p>
    <w:p w:rsidR="00A36492" w:rsidRPr="00A36492" w:rsidRDefault="000632FE" w:rsidP="00A90CF0">
      <w:pPr>
        <w:spacing w:line="360" w:lineRule="auto"/>
        <w:ind w:firstLineChars="200" w:firstLine="512"/>
        <w:rPr>
          <w:spacing w:val="8"/>
          <w:kern w:val="0"/>
          <w:sz w:val="24"/>
        </w:rPr>
      </w:pPr>
      <w:r w:rsidRPr="000632FE">
        <w:rPr>
          <w:rFonts w:hint="eastAsia"/>
          <w:spacing w:val="8"/>
          <w:kern w:val="0"/>
          <w:sz w:val="24"/>
        </w:rPr>
        <w:t>自然语言处理是计算机科学领域与人工智能领域中的一个重要方向。它研究能实现人与计算机之间用自然语言进行有效通信的各种理论和方法。自然语言处理是一门融语言学、计算机科学、数学于一体的科学。这一领域的研究涉及自然语言，即人类使用的语言，所以它与语言学的研究有着密切的联系，是将语言、文字进行信息化的基础。中文自然语言处理是自然语言处理的一个重要部分，中文相比于英文有</w:t>
      </w:r>
      <w:r w:rsidR="000E7352">
        <w:rPr>
          <w:rFonts w:hint="eastAsia"/>
          <w:spacing w:val="8"/>
          <w:kern w:val="0"/>
          <w:sz w:val="24"/>
        </w:rPr>
        <w:t>历史更悠久、</w:t>
      </w:r>
      <w:r w:rsidRPr="000632FE">
        <w:rPr>
          <w:rFonts w:hint="eastAsia"/>
          <w:spacing w:val="8"/>
          <w:kern w:val="0"/>
          <w:sz w:val="24"/>
        </w:rPr>
        <w:t>词边界较难鉴定、句法更灵活等</w:t>
      </w:r>
      <w:r w:rsidR="000E7352">
        <w:rPr>
          <w:rFonts w:hint="eastAsia"/>
          <w:spacing w:val="8"/>
          <w:kern w:val="0"/>
          <w:sz w:val="24"/>
        </w:rPr>
        <w:t>众多</w:t>
      </w:r>
      <w:r w:rsidRPr="000632FE">
        <w:rPr>
          <w:rFonts w:hint="eastAsia"/>
          <w:spacing w:val="8"/>
          <w:kern w:val="0"/>
          <w:sz w:val="24"/>
        </w:rPr>
        <w:t>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Pr>
          <w:rFonts w:hint="eastAsia"/>
          <w:spacing w:val="8"/>
          <w:kern w:val="0"/>
          <w:sz w:val="24"/>
        </w:rPr>
        <w:t>对于古汉语文章书籍的组织、采录、收集、整理、纂修、审定也逐渐</w:t>
      </w:r>
      <w:r w:rsidR="008C10DD" w:rsidRPr="008C10DD">
        <w:rPr>
          <w:rFonts w:hint="eastAsia"/>
          <w:spacing w:val="8"/>
          <w:kern w:val="0"/>
          <w:sz w:val="24"/>
        </w:rPr>
        <w:t>转移到了计算机上。古代汉语，是与现代汉语相对而言的，古代汉族群众的语言。广义的古代汉语的书面语有两个系统：一个是先秦口语为基础形成的上古汉语书面语及其后人用这种书面语写成的作品，也就是我们所说</w:t>
      </w:r>
      <w:r w:rsidR="008C10DD" w:rsidRPr="008C10DD">
        <w:rPr>
          <w:rFonts w:hint="eastAsia"/>
          <w:spacing w:val="8"/>
          <w:kern w:val="0"/>
          <w:sz w:val="24"/>
        </w:rPr>
        <w:lastRenderedPageBreak/>
        <w:t>的文言；另一个是六朝以后在北方方言的基础上形成的古代白话</w:t>
      </w:r>
      <w:r w:rsidR="008C10DD" w:rsidRPr="008C10DD">
        <w:rPr>
          <w:rFonts w:hint="eastAsia"/>
          <w:spacing w:val="8"/>
          <w:kern w:val="0"/>
          <w:sz w:val="24"/>
        </w:rPr>
        <w:t>[2]</w:t>
      </w:r>
      <w:r w:rsidR="008C10DD" w:rsidRPr="008C10DD">
        <w:rPr>
          <w:rFonts w:hint="eastAsia"/>
          <w:spacing w:val="8"/>
          <w:kern w:val="0"/>
          <w:sz w:val="24"/>
        </w:rPr>
        <w:t>，狭义的古代汉语书面语就是指文言文。由于古汉语的专业性，古汉语自然文本的采录、处理和分析过程大多由专业的古汉语研究者来操作，整个过程十分消耗人力物力。自然语言处理技术与古汉语处理的结合使人们可以用处理一般文本的方式处理晦涩的古汉语，而无需再花大量的时间和精力去学习和检索不符合现代人习惯的古汉语语法。</w:t>
      </w:r>
      <w:r w:rsidRPr="000632FE">
        <w:rPr>
          <w:rFonts w:hint="eastAsia"/>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0632FE">
        <w:rPr>
          <w:rFonts w:hint="eastAsia"/>
          <w:spacing w:val="8"/>
          <w:kern w:val="0"/>
          <w:sz w:val="24"/>
        </w:rPr>
        <w:t>14</w:t>
      </w:r>
      <w:r w:rsidRPr="000632FE">
        <w:rPr>
          <w:rFonts w:hint="eastAsia"/>
          <w:spacing w:val="8"/>
          <w:kern w:val="0"/>
          <w:sz w:val="24"/>
        </w:rPr>
        <w:t>世纪的殷商后期，这时形成了初步的甲骨文，距今已延续了三千多年，而这三千多年的演变过程中，中文的字义、词义和句法等也在不断的动态变化中。以古文翻译来说，“汤”，原指一切热水，现在仅指食物煮后所得的汁水或烹调后汁特别多的副食，又如“治”的本义是平治水患，所以字从“水”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Default="00A90CF0" w:rsidP="00BB3D47">
      <w:pPr>
        <w:spacing w:line="360" w:lineRule="auto"/>
        <w:ind w:firstLineChars="200" w:firstLine="512"/>
        <w:rPr>
          <w:spacing w:val="8"/>
          <w:kern w:val="0"/>
          <w:sz w:val="24"/>
        </w:rPr>
      </w:pPr>
      <w:r>
        <w:rPr>
          <w:rFonts w:hint="eastAsia"/>
          <w:spacing w:val="8"/>
          <w:kern w:val="0"/>
          <w:sz w:val="24"/>
        </w:rPr>
        <w:t>清代以来中国文人也在古文断代领域进行不断的探索，</w:t>
      </w:r>
      <w:r w:rsidR="005B689A">
        <w:rPr>
          <w:rFonts w:hint="eastAsia"/>
          <w:spacing w:val="8"/>
          <w:kern w:val="0"/>
          <w:sz w:val="24"/>
        </w:rPr>
        <w:t>包括</w:t>
      </w:r>
      <w:r w:rsidR="005B689A" w:rsidRPr="0014257B">
        <w:rPr>
          <w:rFonts w:hint="eastAsia"/>
          <w:color w:val="FF0000"/>
          <w:spacing w:val="8"/>
          <w:kern w:val="0"/>
          <w:sz w:val="24"/>
        </w:rPr>
        <w:t>。。。等在义理方面的研究，还有。。</w:t>
      </w:r>
      <w:r w:rsidR="005B689A">
        <w:rPr>
          <w:rFonts w:hint="eastAsia"/>
          <w:spacing w:val="8"/>
          <w:kern w:val="0"/>
          <w:sz w:val="24"/>
        </w:rPr>
        <w:t>利用现代汉语方法</w:t>
      </w:r>
      <w:r w:rsidR="00BD13C1">
        <w:rPr>
          <w:rFonts w:hint="eastAsia"/>
          <w:spacing w:val="8"/>
          <w:kern w:val="0"/>
          <w:sz w:val="24"/>
        </w:rPr>
        <w:t>进行研究。以上</w:t>
      </w:r>
      <w:r w:rsidR="00A36492" w:rsidRPr="00A36492">
        <w:rPr>
          <w:rFonts w:hint="eastAsia"/>
          <w:spacing w:val="8"/>
          <w:kern w:val="0"/>
          <w:sz w:val="24"/>
        </w:rPr>
        <w:t>方法无论是从内容还是从词法上，都</w:t>
      </w:r>
      <w:r w:rsidR="003256C5">
        <w:rPr>
          <w:rFonts w:hint="eastAsia"/>
          <w:spacing w:val="8"/>
          <w:kern w:val="0"/>
          <w:sz w:val="24"/>
        </w:rPr>
        <w:t>充分</w:t>
      </w:r>
      <w:r w:rsidR="00A36492" w:rsidRPr="00A36492">
        <w:rPr>
          <w:rFonts w:hint="eastAsia"/>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断代的深度学习模型。模型</w:t>
      </w:r>
      <w:r w:rsidR="00D906C5">
        <w:rPr>
          <w:rFonts w:hint="eastAsia"/>
          <w:spacing w:val="8"/>
          <w:kern w:val="0"/>
          <w:sz w:val="24"/>
        </w:rPr>
        <w:t>从古籍中自动</w:t>
      </w:r>
      <w:r w:rsidR="00A36492" w:rsidRPr="00A36492">
        <w:rPr>
          <w:rFonts w:hint="eastAsia"/>
          <w:spacing w:val="8"/>
          <w:kern w:val="0"/>
          <w:sz w:val="24"/>
        </w:rPr>
        <w:t>提取出的高维信息中不仅包含</w:t>
      </w:r>
      <w:r w:rsidR="00A36492" w:rsidRPr="00A36492">
        <w:rPr>
          <w:rFonts w:hint="eastAsia"/>
          <w:spacing w:val="8"/>
          <w:kern w:val="0"/>
          <w:sz w:val="24"/>
        </w:rPr>
        <w:lastRenderedPageBreak/>
        <w:t>虚词的词法信息，也包含了其他所有词类的词法信息，以此作为参考再进行后续的研究将大大的解放学者们的时间和精力。本</w:t>
      </w:r>
      <w:r w:rsidR="00D906C5">
        <w:rPr>
          <w:rFonts w:hint="eastAsia"/>
          <w:spacing w:val="8"/>
          <w:kern w:val="0"/>
          <w:sz w:val="24"/>
        </w:rPr>
        <w:t>部分</w:t>
      </w:r>
      <w:r w:rsidR="00A36492" w:rsidRPr="00A36492">
        <w:rPr>
          <w:rFonts w:hint="eastAsia"/>
          <w:spacing w:val="8"/>
          <w:kern w:val="0"/>
          <w:sz w:val="24"/>
        </w:rPr>
        <w:t>所研究的模型在文本</w:t>
      </w:r>
      <w:r w:rsidR="00D906C5">
        <w:rPr>
          <w:rFonts w:hint="eastAsia"/>
          <w:spacing w:val="8"/>
          <w:kern w:val="0"/>
          <w:sz w:val="24"/>
        </w:rPr>
        <w:t>断代</w:t>
      </w:r>
      <w:r w:rsidR="00A36492" w:rsidRPr="00A36492">
        <w:rPr>
          <w:rFonts w:hint="eastAsia"/>
          <w:spacing w:val="8"/>
          <w:kern w:val="0"/>
          <w:sz w:val="24"/>
        </w:rPr>
        <w:t>方向将有重要的实践意义。</w:t>
      </w:r>
    </w:p>
    <w:p w:rsidR="007757B5" w:rsidRDefault="000632FE" w:rsidP="00806960">
      <w:pPr>
        <w:spacing w:line="360" w:lineRule="auto"/>
        <w:ind w:firstLineChars="200" w:firstLine="512"/>
        <w:rPr>
          <w:color w:val="FF0000"/>
          <w:spacing w:val="8"/>
          <w:kern w:val="0"/>
          <w:sz w:val="24"/>
          <w:bdr w:val="single" w:sz="4" w:space="0" w:color="auto"/>
        </w:rPr>
      </w:pPr>
      <w:r w:rsidRPr="000632FE">
        <w:rPr>
          <w:rFonts w:hint="eastAsia"/>
          <w:spacing w:val="8"/>
          <w:kern w:val="0"/>
          <w:sz w:val="24"/>
        </w:rPr>
        <w:t>本文</w:t>
      </w:r>
      <w:r w:rsidR="001A458F">
        <w:rPr>
          <w:rFonts w:hint="eastAsia"/>
          <w:spacing w:val="8"/>
          <w:kern w:val="0"/>
          <w:sz w:val="24"/>
        </w:rPr>
        <w:t>的第一部分主要内容</w:t>
      </w:r>
      <w:r w:rsidRPr="000632FE">
        <w:rPr>
          <w:rFonts w:hint="eastAsia"/>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0632FE">
        <w:rPr>
          <w:rFonts w:hint="eastAsia"/>
          <w:spacing w:val="8"/>
          <w:kern w:val="0"/>
          <w:sz w:val="24"/>
        </w:rPr>
        <w:t>CNN</w:t>
      </w:r>
      <w:r w:rsidRPr="000632FE">
        <w:rPr>
          <w:rFonts w:hint="eastAsia"/>
          <w:spacing w:val="8"/>
          <w:kern w:val="0"/>
          <w:sz w:val="24"/>
        </w:rPr>
        <w:t>、</w:t>
      </w:r>
      <w:r w:rsidRPr="000632FE">
        <w:rPr>
          <w:rFonts w:hint="eastAsia"/>
          <w:spacing w:val="8"/>
          <w:kern w:val="0"/>
          <w:sz w:val="24"/>
        </w:rPr>
        <w:t>RNN</w:t>
      </w:r>
      <w:r w:rsidRPr="000632FE">
        <w:rPr>
          <w:rFonts w:hint="eastAsia"/>
          <w:spacing w:val="8"/>
          <w:kern w:val="0"/>
          <w:sz w:val="24"/>
        </w:rPr>
        <w:t>、</w:t>
      </w:r>
      <w:r w:rsidRPr="000632FE">
        <w:rPr>
          <w:rFonts w:hint="eastAsia"/>
          <w:spacing w:val="8"/>
          <w:kern w:val="0"/>
          <w:sz w:val="24"/>
        </w:rPr>
        <w:t>self-Attention</w:t>
      </w:r>
      <w:r w:rsidRPr="000632FE">
        <w:rPr>
          <w:rFonts w:hint="eastAsia"/>
          <w:spacing w:val="8"/>
          <w:kern w:val="0"/>
          <w:sz w:val="24"/>
        </w:rPr>
        <w:t>的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提取特征。结合深度学习方法来解决特定领域问题是近年来的一个趋势，</w:t>
      </w:r>
      <w:r w:rsidRPr="0014257B">
        <w:rPr>
          <w:rFonts w:hint="eastAsia"/>
          <w:color w:val="FF0000"/>
          <w:spacing w:val="8"/>
          <w:kern w:val="0"/>
          <w:sz w:val="24"/>
        </w:rPr>
        <w:t>***</w:t>
      </w:r>
      <w:r w:rsidRPr="0014257B">
        <w:rPr>
          <w:rFonts w:hint="eastAsia"/>
          <w:color w:val="FF0000"/>
          <w:spacing w:val="8"/>
          <w:kern w:val="0"/>
          <w:sz w:val="24"/>
        </w:rPr>
        <w:t>和</w:t>
      </w:r>
      <w:r w:rsidRPr="0014257B">
        <w:rPr>
          <w:rFonts w:hint="eastAsia"/>
          <w:color w:val="FF0000"/>
          <w:spacing w:val="8"/>
          <w:kern w:val="0"/>
          <w:sz w:val="24"/>
        </w:rPr>
        <w:t>***</w:t>
      </w:r>
      <w:r w:rsidRPr="0014257B">
        <w:rPr>
          <w:rFonts w:hint="eastAsia"/>
          <w:color w:val="FF0000"/>
          <w:spacing w:val="8"/>
          <w:kern w:val="0"/>
          <w:sz w:val="24"/>
        </w:rPr>
        <w:t>分</w:t>
      </w:r>
      <w:r w:rsidRPr="000632FE">
        <w:rPr>
          <w:rFonts w:hint="eastAsia"/>
          <w:spacing w:val="8"/>
          <w:kern w:val="0"/>
          <w:sz w:val="24"/>
        </w:rPr>
        <w:t>别将</w:t>
      </w:r>
      <w:r w:rsidRPr="000632FE">
        <w:rPr>
          <w:rFonts w:hint="eastAsia"/>
          <w:spacing w:val="8"/>
          <w:kern w:val="0"/>
          <w:sz w:val="24"/>
        </w:rPr>
        <w:t>cnn</w:t>
      </w:r>
      <w:r w:rsidRPr="000632FE">
        <w:rPr>
          <w:rFonts w:hint="eastAsia"/>
          <w:spacing w:val="8"/>
          <w:kern w:val="0"/>
          <w:sz w:val="24"/>
        </w:rPr>
        <w:t>和</w:t>
      </w:r>
      <w:r w:rsidRPr="000632FE">
        <w:rPr>
          <w:rFonts w:hint="eastAsia"/>
          <w:spacing w:val="8"/>
          <w:kern w:val="0"/>
          <w:sz w:val="24"/>
        </w:rPr>
        <w:t>RNN</w:t>
      </w:r>
      <w:r w:rsidRPr="000632FE">
        <w:rPr>
          <w:rFonts w:hint="eastAsia"/>
          <w:spacing w:val="8"/>
          <w:kern w:val="0"/>
          <w:sz w:val="24"/>
        </w:rPr>
        <w:t>应用到自然语言处理中，</w:t>
      </w:r>
      <w:r w:rsidRPr="000632FE">
        <w:rPr>
          <w:rFonts w:hint="eastAsia"/>
          <w:spacing w:val="8"/>
          <w:kern w:val="0"/>
          <w:sz w:val="24"/>
        </w:rPr>
        <w:t>18</w:t>
      </w:r>
      <w:r w:rsidRPr="000632FE">
        <w:rPr>
          <w:rFonts w:hint="eastAsia"/>
          <w:spacing w:val="8"/>
          <w:kern w:val="0"/>
          <w:sz w:val="24"/>
        </w:rPr>
        <w:t>年</w:t>
      </w:r>
      <w:r w:rsidRPr="000632FE">
        <w:rPr>
          <w:rFonts w:hint="eastAsia"/>
          <w:spacing w:val="8"/>
          <w:kern w:val="0"/>
          <w:sz w:val="24"/>
        </w:rPr>
        <w:t>Google</w:t>
      </w:r>
      <w:r w:rsidRPr="000632FE">
        <w:rPr>
          <w:rFonts w:hint="eastAsia"/>
          <w:spacing w:val="8"/>
          <w:kern w:val="0"/>
          <w:sz w:val="24"/>
        </w:rPr>
        <w:t>提出基于</w:t>
      </w:r>
      <w:r w:rsidRPr="000632FE">
        <w:rPr>
          <w:rFonts w:hint="eastAsia"/>
          <w:spacing w:val="8"/>
          <w:kern w:val="0"/>
          <w:sz w:val="24"/>
        </w:rPr>
        <w:t>self-attention</w:t>
      </w:r>
      <w:r w:rsidRPr="000632FE">
        <w:rPr>
          <w:rFonts w:hint="eastAsia"/>
          <w:spacing w:val="8"/>
          <w:kern w:val="0"/>
          <w:sz w:val="24"/>
        </w:rPr>
        <w:t>机制的</w:t>
      </w:r>
      <w:r w:rsidRPr="000632FE">
        <w:rPr>
          <w:rFonts w:hint="eastAsia"/>
          <w:spacing w:val="8"/>
          <w:kern w:val="0"/>
          <w:sz w:val="24"/>
        </w:rPr>
        <w:t>bert</w:t>
      </w:r>
      <w:r w:rsidRPr="000632FE">
        <w:rPr>
          <w:rFonts w:hint="eastAsia"/>
          <w:spacing w:val="8"/>
          <w:kern w:val="0"/>
          <w:sz w:val="24"/>
        </w:rPr>
        <w:t>模型，大有一统</w:t>
      </w:r>
      <w:r w:rsidRPr="000632FE">
        <w:rPr>
          <w:rFonts w:hint="eastAsia"/>
          <w:spacing w:val="8"/>
          <w:kern w:val="0"/>
          <w:sz w:val="24"/>
        </w:rPr>
        <w:t>NLP</w:t>
      </w:r>
      <w:r w:rsidRPr="000632FE">
        <w:rPr>
          <w:rFonts w:hint="eastAsia"/>
          <w:spacing w:val="8"/>
          <w:kern w:val="0"/>
          <w:sz w:val="24"/>
        </w:rPr>
        <w:t>领域之势。但是</w:t>
      </w:r>
      <w:r w:rsidRPr="000632FE">
        <w:rPr>
          <w:rFonts w:hint="eastAsia"/>
          <w:spacing w:val="8"/>
          <w:kern w:val="0"/>
          <w:sz w:val="24"/>
        </w:rPr>
        <w:t>bert</w:t>
      </w:r>
      <w:r w:rsidRPr="000632FE">
        <w:rPr>
          <w:rFonts w:hint="eastAsia"/>
          <w:spacing w:val="8"/>
          <w:kern w:val="0"/>
          <w:sz w:val="24"/>
        </w:rPr>
        <w:t>模型主要面向现代语言，其成功主要依赖于当下互联网时代的海量信息化的文本，例如</w:t>
      </w:r>
      <w:r w:rsidRPr="000632FE">
        <w:rPr>
          <w:rFonts w:hint="eastAsia"/>
          <w:spacing w:val="8"/>
          <w:kern w:val="0"/>
          <w:sz w:val="24"/>
        </w:rPr>
        <w:t>wiki</w:t>
      </w:r>
      <w:r w:rsidRPr="000632FE">
        <w:rPr>
          <w:rFonts w:hint="eastAsia"/>
          <w:spacing w:val="8"/>
          <w:kern w:val="0"/>
          <w:sz w:val="24"/>
        </w:rPr>
        <w:t>百科、各类新闻媒体以及网络评论留言等，通过数以</w:t>
      </w:r>
      <w:r w:rsidRPr="000632FE">
        <w:rPr>
          <w:rFonts w:hint="eastAsia"/>
          <w:spacing w:val="8"/>
          <w:kern w:val="0"/>
          <w:sz w:val="24"/>
        </w:rPr>
        <w:t>T</w:t>
      </w:r>
      <w:r w:rsidRPr="000632FE">
        <w:rPr>
          <w:rFonts w:hint="eastAsia"/>
          <w:spacing w:val="8"/>
          <w:kern w:val="0"/>
          <w:sz w:val="24"/>
        </w:rPr>
        <w:t>计的训练集才得以训练出</w:t>
      </w:r>
      <w:r w:rsidRPr="000632FE">
        <w:rPr>
          <w:rFonts w:hint="eastAsia"/>
          <w:spacing w:val="8"/>
          <w:kern w:val="0"/>
          <w:sz w:val="24"/>
        </w:rPr>
        <w:t>bert</w:t>
      </w:r>
      <w:r w:rsidRPr="000632FE">
        <w:rPr>
          <w:rFonts w:hint="eastAsia"/>
          <w:spacing w:val="8"/>
          <w:kern w:val="0"/>
          <w:sz w:val="24"/>
        </w:rPr>
        <w:t>模型中</w:t>
      </w:r>
      <w:r w:rsidRPr="000632FE">
        <w:rPr>
          <w:rFonts w:hint="eastAsia"/>
          <w:spacing w:val="8"/>
          <w:kern w:val="0"/>
          <w:sz w:val="24"/>
        </w:rPr>
        <w:t>200M</w:t>
      </w:r>
      <w:r w:rsidRPr="000632FE">
        <w:rPr>
          <w:rFonts w:hint="eastAsia"/>
          <w:spacing w:val="8"/>
          <w:kern w:val="0"/>
          <w:sz w:val="24"/>
        </w:rPr>
        <w:t>的模型参数，然而这一切在语料资源相对缺乏的古汉语领域并不适用。因此，本文提出使</w:t>
      </w:r>
      <w:r w:rsidRPr="00AC1C59">
        <w:rPr>
          <w:rFonts w:hint="eastAsia"/>
          <w:spacing w:val="8"/>
          <w:kern w:val="0"/>
          <w:sz w:val="24"/>
        </w:rPr>
        <w:t>用</w:t>
      </w:r>
      <w:r w:rsidRPr="00AC1C59">
        <w:rPr>
          <w:rFonts w:hint="eastAsia"/>
          <w:spacing w:val="8"/>
          <w:kern w:val="0"/>
          <w:sz w:val="24"/>
        </w:rPr>
        <w:t>LSTM</w:t>
      </w:r>
      <w:r w:rsidRPr="00AC1C59">
        <w:rPr>
          <w:rFonts w:hint="eastAsia"/>
          <w:spacing w:val="8"/>
          <w:kern w:val="0"/>
          <w:sz w:val="24"/>
        </w:rPr>
        <w:t>深度学习网络模型解决自动化古籍时间断定即古汉语文本分类任务，该模型主要有两个优点，一是不借助人工提取规则特征，二所需数据量比基于</w:t>
      </w:r>
      <w:r w:rsidRPr="00AC1C59">
        <w:rPr>
          <w:rFonts w:hint="eastAsia"/>
          <w:spacing w:val="8"/>
          <w:kern w:val="0"/>
          <w:sz w:val="24"/>
        </w:rPr>
        <w:t>self-attention</w:t>
      </w:r>
      <w:r w:rsidRPr="00AC1C59">
        <w:rPr>
          <w:rFonts w:hint="eastAsia"/>
          <w:spacing w:val="8"/>
          <w:kern w:val="0"/>
          <w:sz w:val="24"/>
        </w:rPr>
        <w:t>机制的模型相对较少。</w:t>
      </w:r>
      <w:r w:rsidR="000B675B" w:rsidRPr="00AC1C59">
        <w:rPr>
          <w:rFonts w:hint="eastAsia"/>
          <w:spacing w:val="8"/>
          <w:kern w:val="0"/>
          <w:sz w:val="24"/>
        </w:rPr>
        <w:t>在判断好年代的基础上，可以对古代汉语进行更有针对性的进行跟深层次的处理和研究</w:t>
      </w:r>
      <w:r w:rsidR="00AC1C59" w:rsidRPr="00AC1C59">
        <w:rPr>
          <w:rFonts w:hint="eastAsia"/>
          <w:spacing w:val="8"/>
          <w:kern w:val="0"/>
          <w:sz w:val="24"/>
        </w:rPr>
        <w:t>，例如</w:t>
      </w:r>
      <w:r w:rsidR="00223162">
        <w:rPr>
          <w:rFonts w:hint="eastAsia"/>
          <w:spacing w:val="8"/>
          <w:kern w:val="0"/>
          <w:sz w:val="24"/>
        </w:rPr>
        <w:t>后面要提到的</w:t>
      </w:r>
      <w:r w:rsidR="00AC1C59" w:rsidRPr="00AC1C59">
        <w:rPr>
          <w:rFonts w:hint="eastAsia"/>
          <w:spacing w:val="8"/>
          <w:kern w:val="0"/>
          <w:sz w:val="24"/>
        </w:rPr>
        <w:t>中国古汉语特有的断句任务以及中文自然语言处理特有的分词任务等。</w:t>
      </w:r>
    </w:p>
    <w:p w:rsidR="005E64EF" w:rsidRPr="005E64EF" w:rsidRDefault="00223162" w:rsidP="00B35A99">
      <w:pPr>
        <w:spacing w:line="360" w:lineRule="auto"/>
        <w:ind w:firstLineChars="200" w:firstLine="512"/>
        <w:rPr>
          <w:color w:val="000000" w:themeColor="text1"/>
          <w:spacing w:val="8"/>
          <w:kern w:val="0"/>
          <w:sz w:val="24"/>
        </w:rPr>
      </w:pPr>
      <w:r w:rsidRPr="00223162">
        <w:rPr>
          <w:rFonts w:hint="eastAsia"/>
          <w:color w:val="000000" w:themeColor="text1"/>
          <w:spacing w:val="8"/>
          <w:kern w:val="0"/>
          <w:sz w:val="24"/>
        </w:rPr>
        <w:t>断句在古代叫“句读”。古人称文辞语意已尽处为“句”</w:t>
      </w:r>
      <w:r w:rsidRPr="00223162">
        <w:rPr>
          <w:rFonts w:hint="eastAsia"/>
          <w:color w:val="000000" w:themeColor="text1"/>
          <w:spacing w:val="8"/>
          <w:kern w:val="0"/>
          <w:sz w:val="24"/>
        </w:rPr>
        <w:t>,</w:t>
      </w:r>
      <w:r w:rsidRPr="00223162">
        <w:rPr>
          <w:rFonts w:hint="eastAsia"/>
          <w:color w:val="000000" w:themeColor="text1"/>
          <w:spacing w:val="8"/>
          <w:kern w:val="0"/>
          <w:sz w:val="24"/>
        </w:rPr>
        <w:t>语意未尽的停顿处为“读”。古书是不加句读的</w:t>
      </w:r>
      <w:r>
        <w:rPr>
          <w:rFonts w:hint="eastAsia"/>
          <w:color w:val="000000" w:themeColor="text1"/>
          <w:spacing w:val="8"/>
          <w:kern w:val="0"/>
          <w:sz w:val="24"/>
        </w:rPr>
        <w:t>，</w:t>
      </w:r>
      <w:r w:rsidRPr="00223162">
        <w:rPr>
          <w:rFonts w:hint="eastAsia"/>
          <w:color w:val="000000" w:themeColor="text1"/>
          <w:spacing w:val="8"/>
          <w:kern w:val="0"/>
          <w:sz w:val="24"/>
        </w:rPr>
        <w:t>只是一个字一个字地排列</w:t>
      </w:r>
      <w:r>
        <w:rPr>
          <w:rFonts w:hint="eastAsia"/>
          <w:color w:val="000000" w:themeColor="text1"/>
          <w:spacing w:val="8"/>
          <w:kern w:val="0"/>
          <w:sz w:val="24"/>
        </w:rPr>
        <w:t>，</w:t>
      </w:r>
      <w:r w:rsidRPr="00223162">
        <w:rPr>
          <w:rFonts w:hint="eastAsia"/>
          <w:color w:val="000000" w:themeColor="text1"/>
          <w:spacing w:val="8"/>
          <w:kern w:val="0"/>
          <w:sz w:val="24"/>
        </w:rPr>
        <w:t>读</w:t>
      </w:r>
      <w:r w:rsidRPr="00223162">
        <w:rPr>
          <w:rFonts w:hint="eastAsia"/>
          <w:color w:val="000000" w:themeColor="text1"/>
          <w:spacing w:val="8"/>
          <w:kern w:val="0"/>
          <w:sz w:val="24"/>
        </w:rPr>
        <w:lastRenderedPageBreak/>
        <w:t>者边读边断</w:t>
      </w:r>
      <w:r>
        <w:rPr>
          <w:rFonts w:hint="eastAsia"/>
          <w:color w:val="000000" w:themeColor="text1"/>
          <w:spacing w:val="8"/>
          <w:kern w:val="0"/>
          <w:sz w:val="24"/>
        </w:rPr>
        <w:t>，</w:t>
      </w:r>
      <w:r w:rsidRPr="00223162">
        <w:rPr>
          <w:rFonts w:hint="eastAsia"/>
          <w:color w:val="000000" w:themeColor="text1"/>
          <w:spacing w:val="8"/>
          <w:kern w:val="0"/>
          <w:sz w:val="24"/>
        </w:rPr>
        <w:t>直至终篇。</w:t>
      </w:r>
      <w:r w:rsidR="005E64EF" w:rsidRPr="005E64EF">
        <w:rPr>
          <w:rFonts w:hint="eastAsia"/>
          <w:color w:val="000000" w:themeColor="text1"/>
          <w:spacing w:val="8"/>
          <w:kern w:val="0"/>
          <w:sz w:val="24"/>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研究一种针对古汉语的断句模型十分必要的。</w:t>
      </w:r>
    </w:p>
    <w:p w:rsidR="00947792" w:rsidRPr="00947792" w:rsidRDefault="004D351A" w:rsidP="00B35A99">
      <w:pPr>
        <w:spacing w:line="360" w:lineRule="auto"/>
        <w:ind w:firstLineChars="200" w:firstLine="512"/>
        <w:rPr>
          <w:spacing w:val="8"/>
          <w:kern w:val="0"/>
          <w:sz w:val="24"/>
        </w:rPr>
      </w:pPr>
      <w:r>
        <w:rPr>
          <w:rFonts w:hint="eastAsia"/>
          <w:spacing w:val="8"/>
          <w:kern w:val="0"/>
          <w:sz w:val="24"/>
        </w:rPr>
        <w:t>中文自然语言处理</w:t>
      </w:r>
      <w:r w:rsidR="00947792" w:rsidRPr="00947792">
        <w:rPr>
          <w:rFonts w:hint="eastAsia"/>
          <w:spacing w:val="8"/>
          <w:kern w:val="0"/>
          <w:sz w:val="24"/>
        </w:rPr>
        <w:t>是对汉语的各级语言单位</w:t>
      </w:r>
      <w:r w:rsidR="00947792" w:rsidRPr="00947792">
        <w:rPr>
          <w:rFonts w:hint="eastAsia"/>
          <w:spacing w:val="8"/>
          <w:kern w:val="0"/>
          <w:sz w:val="24"/>
        </w:rPr>
        <w:t>(</w:t>
      </w:r>
      <w:r w:rsidR="00947792" w:rsidRPr="00947792">
        <w:rPr>
          <w:rFonts w:hint="eastAsia"/>
          <w:spacing w:val="8"/>
          <w:kern w:val="0"/>
          <w:sz w:val="24"/>
        </w:rPr>
        <w:t>字、词、语句、文章等</w:t>
      </w:r>
      <w:r w:rsidR="00947792" w:rsidRPr="00947792">
        <w:rPr>
          <w:rFonts w:hint="eastAsia"/>
          <w:spacing w:val="8"/>
          <w:kern w:val="0"/>
          <w:sz w:val="24"/>
        </w:rPr>
        <w:t>)</w:t>
      </w:r>
      <w:r w:rsidR="00947792" w:rsidRPr="00947792">
        <w:rPr>
          <w:rFonts w:hint="eastAsia"/>
          <w:spacing w:val="8"/>
          <w:kern w:val="0"/>
          <w:sz w:val="24"/>
        </w:rPr>
        <w:t>进行自动加工处理，使计算机可以分析和处理中文自然文本的技术</w:t>
      </w:r>
      <w:r w:rsidR="00947792" w:rsidRPr="00947792">
        <w:rPr>
          <w:rFonts w:hint="eastAsia"/>
          <w:spacing w:val="8"/>
          <w:kern w:val="0"/>
          <w:sz w:val="24"/>
          <w:vertAlign w:val="superscript"/>
        </w:rPr>
        <w:t>[1]</w:t>
      </w:r>
      <w:r w:rsidR="00947792" w:rsidRPr="00947792">
        <w:rPr>
          <w:rFonts w:hint="eastAsia"/>
          <w:spacing w:val="8"/>
          <w:kern w:val="0"/>
          <w:sz w:val="24"/>
        </w:rPr>
        <w:t>。计算机在进行中文自然语言处理时一般是以词为最小单位的，更深层次的语言语义分析，比如</w:t>
      </w:r>
      <w:r w:rsidR="00947792" w:rsidRPr="00947792">
        <w:rPr>
          <w:rFonts w:hint="eastAsia"/>
          <w:spacing w:val="8"/>
          <w:kern w:val="0"/>
          <w:sz w:val="24"/>
        </w:rPr>
        <w:t>POS tagging</w:t>
      </w:r>
      <w:r w:rsidR="00C82E7F">
        <w:rPr>
          <w:rFonts w:hint="eastAsia"/>
          <w:spacing w:val="8"/>
          <w:kern w:val="0"/>
          <w:sz w:val="24"/>
        </w:rPr>
        <w:t>，</w:t>
      </w:r>
      <w:r w:rsidR="00947792" w:rsidRPr="00947792">
        <w:rPr>
          <w:rFonts w:hint="eastAsia"/>
          <w:spacing w:val="8"/>
          <w:kern w:val="0"/>
          <w:sz w:val="24"/>
        </w:rPr>
        <w:t xml:space="preserve"> chunking</w:t>
      </w:r>
      <w:r w:rsidR="00C82E7F">
        <w:rPr>
          <w:rFonts w:hint="eastAsia"/>
          <w:spacing w:val="8"/>
          <w:kern w:val="0"/>
          <w:sz w:val="24"/>
        </w:rPr>
        <w:t>，</w:t>
      </w:r>
      <w:r w:rsidR="00947792" w:rsidRPr="00947792">
        <w:rPr>
          <w:rFonts w:hint="eastAsia"/>
          <w:spacing w:val="8"/>
          <w:kern w:val="0"/>
          <w:sz w:val="24"/>
        </w:rPr>
        <w:t xml:space="preserve"> parsing</w:t>
      </w:r>
      <w:r w:rsidR="00947792" w:rsidRPr="00947792">
        <w:rPr>
          <w:rFonts w:hint="eastAsia"/>
          <w:spacing w:val="8"/>
          <w:kern w:val="0"/>
          <w:sz w:val="24"/>
        </w:rPr>
        <w:t>都是以中文分词技术为基础的。我们知道，在英文文本中，单词之间是以空格作为自然分界符的。中文和英文比起来，有其自身的特点，就是中文以字为基本书写单位，句子和段落通过分界符来划界，但是词语之间没有一个形式上分界符。也就是说，从形式上看，中文没有“词</w:t>
      </w:r>
      <w:r w:rsidR="00947792" w:rsidRPr="00947792">
        <w:rPr>
          <w:rFonts w:hint="eastAsia"/>
          <w:spacing w:val="8"/>
          <w:kern w:val="0"/>
          <w:sz w:val="24"/>
        </w:rPr>
        <w:t>"</w:t>
      </w:r>
      <w:r w:rsidR="00947792" w:rsidRPr="00947792">
        <w:rPr>
          <w:rFonts w:hint="eastAsia"/>
          <w:spacing w:val="8"/>
          <w:kern w:val="0"/>
          <w:sz w:val="24"/>
        </w:rPr>
        <w:t>这个单位</w:t>
      </w:r>
      <w:r w:rsidR="00947792" w:rsidRPr="00947792">
        <w:rPr>
          <w:rFonts w:hint="eastAsia"/>
          <w:spacing w:val="8"/>
          <w:kern w:val="0"/>
          <w:sz w:val="24"/>
          <w:vertAlign w:val="superscript"/>
        </w:rPr>
        <w:t>[3]</w:t>
      </w:r>
      <w:r w:rsidR="00947792" w:rsidRPr="00947792">
        <w:rPr>
          <w:rFonts w:hint="eastAsia"/>
          <w:spacing w:val="8"/>
          <w:kern w:val="0"/>
          <w:sz w:val="24"/>
        </w:rPr>
        <w:t>。所以中文分词是汉语自然文本处理的基础问题之一</w:t>
      </w:r>
      <w:r w:rsidR="0014257B">
        <w:rPr>
          <w:rFonts w:hint="eastAsia"/>
          <w:spacing w:val="8"/>
          <w:kern w:val="0"/>
          <w:sz w:val="24"/>
        </w:rPr>
        <w:t>，</w:t>
      </w:r>
      <w:r w:rsidR="00947792" w:rsidRPr="00947792">
        <w:rPr>
          <w:rFonts w:hint="eastAsia"/>
          <w:spacing w:val="8"/>
          <w:kern w:val="0"/>
          <w:sz w:val="24"/>
        </w:rPr>
        <w:t>中文分词技术是做中文自然语言处理必不可少的一项关键技术。</w:t>
      </w:r>
      <w:r>
        <w:rPr>
          <w:rFonts w:hint="eastAsia"/>
          <w:spacing w:val="8"/>
          <w:kern w:val="0"/>
          <w:sz w:val="24"/>
        </w:rPr>
        <w:t>本文的第</w:t>
      </w:r>
      <w:r w:rsidR="008D59D2">
        <w:rPr>
          <w:rFonts w:hint="eastAsia"/>
          <w:spacing w:val="8"/>
          <w:kern w:val="0"/>
          <w:sz w:val="24"/>
        </w:rPr>
        <w:t>三</w:t>
      </w:r>
      <w:r>
        <w:rPr>
          <w:rFonts w:hint="eastAsia"/>
          <w:spacing w:val="8"/>
          <w:kern w:val="0"/>
          <w:sz w:val="24"/>
        </w:rPr>
        <w:t>部分主要内容主要针对</w:t>
      </w:r>
      <w:r w:rsidR="001C3413">
        <w:rPr>
          <w:rFonts w:hint="eastAsia"/>
          <w:spacing w:val="8"/>
          <w:kern w:val="0"/>
          <w:sz w:val="24"/>
        </w:rPr>
        <w:t>中文分词和词性标注进行论述。</w:t>
      </w:r>
      <w:r w:rsidR="00947792" w:rsidRPr="00947792">
        <w:rPr>
          <w:rFonts w:hint="eastAsia"/>
          <w:spacing w:val="8"/>
          <w:kern w:val="0"/>
          <w:sz w:val="24"/>
        </w:rPr>
        <w:t>中文分词相关研究开始于</w:t>
      </w:r>
      <w:r w:rsidR="00947792" w:rsidRPr="00947792">
        <w:rPr>
          <w:rFonts w:hint="eastAsia"/>
          <w:spacing w:val="8"/>
          <w:kern w:val="0"/>
          <w:sz w:val="24"/>
        </w:rPr>
        <w:t>20</w:t>
      </w:r>
      <w:r w:rsidR="00947792" w:rsidRPr="00947792">
        <w:rPr>
          <w:rFonts w:hint="eastAsia"/>
          <w:spacing w:val="8"/>
          <w:kern w:val="0"/>
          <w:sz w:val="24"/>
        </w:rPr>
        <w:t>世纪</w:t>
      </w:r>
      <w:r w:rsidR="00947792" w:rsidRPr="00947792">
        <w:rPr>
          <w:rFonts w:hint="eastAsia"/>
          <w:spacing w:val="8"/>
          <w:kern w:val="0"/>
          <w:sz w:val="24"/>
        </w:rPr>
        <w:t>80</w:t>
      </w:r>
      <w:r w:rsidR="00947792" w:rsidRPr="00947792">
        <w:rPr>
          <w:rFonts w:hint="eastAsia"/>
          <w:spacing w:val="8"/>
          <w:kern w:val="0"/>
          <w:sz w:val="24"/>
        </w:rPr>
        <w:t>年代初，自</w:t>
      </w:r>
      <w:r w:rsidR="00947792" w:rsidRPr="00947792">
        <w:rPr>
          <w:rFonts w:hint="eastAsia"/>
          <w:spacing w:val="8"/>
          <w:kern w:val="0"/>
          <w:sz w:val="24"/>
        </w:rPr>
        <w:t>2003</w:t>
      </w:r>
      <w:r w:rsidR="00947792" w:rsidRPr="00947792">
        <w:rPr>
          <w:rFonts w:hint="eastAsia"/>
          <w:spacing w:val="8"/>
          <w:kern w:val="0"/>
          <w:sz w:val="24"/>
        </w:rPr>
        <w:t>年国际中文分词评测活动</w:t>
      </w:r>
      <w:r w:rsidR="00947792" w:rsidRPr="00947792">
        <w:rPr>
          <w:rFonts w:hint="eastAsia"/>
          <w:spacing w:val="8"/>
          <w:kern w:val="0"/>
          <w:sz w:val="24"/>
        </w:rPr>
        <w:t>Bakeoff</w:t>
      </w:r>
      <w:r w:rsidR="00947792" w:rsidRPr="00947792">
        <w:rPr>
          <w:rFonts w:hint="eastAsia"/>
          <w:spacing w:val="8"/>
          <w:kern w:val="0"/>
          <w:sz w:val="24"/>
        </w:rPr>
        <w:t>正式开展至今，中文自动分词技术有了长足的进步。中文分词技术发展到目前为止已经提出很多各具特色的方法，包括基于字典匹配、基于规则的方法、基于统计的方法和基于神经网络的方法等。经过多年的探索发展，中文分词技术已经进入了实用化阶段，广泛应用于机器翻译、信息检索、语义识别等领域</w:t>
      </w:r>
      <w:r w:rsidR="00947792" w:rsidRPr="00947792">
        <w:rPr>
          <w:rFonts w:hint="eastAsia"/>
          <w:spacing w:val="8"/>
          <w:kern w:val="0"/>
          <w:sz w:val="24"/>
          <w:vertAlign w:val="superscript"/>
        </w:rPr>
        <w:t>[4]</w:t>
      </w:r>
      <w:r w:rsidR="00947792" w:rsidRPr="00947792">
        <w:rPr>
          <w:rFonts w:hint="eastAsia"/>
          <w:spacing w:val="8"/>
          <w:kern w:val="0"/>
          <w:sz w:val="24"/>
        </w:rPr>
        <w:t>。</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古汉语分词研究可以服务于古汉语学术研究，是古汉语自然语言处理领域后续的机器翻译、情感分析和语义识别等工作的基础；与此同时，词语的标注是</w:t>
      </w:r>
      <w:r w:rsidRPr="00947792">
        <w:rPr>
          <w:rFonts w:hint="eastAsia"/>
          <w:spacing w:val="8"/>
          <w:kern w:val="0"/>
          <w:sz w:val="24"/>
        </w:rPr>
        <w:t>NLP</w:t>
      </w:r>
      <w:r w:rsidRPr="00947792">
        <w:rPr>
          <w:rFonts w:hint="eastAsia"/>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w:t>
      </w:r>
      <w:r w:rsidRPr="00947792">
        <w:rPr>
          <w:rFonts w:hint="eastAsia"/>
          <w:spacing w:val="8"/>
          <w:kern w:val="0"/>
          <w:sz w:val="24"/>
        </w:rPr>
        <w:lastRenderedPageBreak/>
        <w:t>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是’做谓语；从词汇构成方面来看，现代汉语以</w:t>
      </w:r>
      <w:r w:rsidRPr="00947792">
        <w:rPr>
          <w:rFonts w:hint="eastAsia"/>
          <w:spacing w:val="8"/>
          <w:kern w:val="0"/>
          <w:sz w:val="24"/>
        </w:rPr>
        <w:t>Bakeoff-2003</w:t>
      </w:r>
      <w:r w:rsidRPr="00947792">
        <w:rPr>
          <w:rFonts w:hint="eastAsia"/>
          <w:spacing w:val="8"/>
          <w:kern w:val="0"/>
          <w:sz w:val="24"/>
        </w:rPr>
        <w:t>和</w:t>
      </w:r>
      <w:r w:rsidRPr="00947792">
        <w:rPr>
          <w:rFonts w:hint="eastAsia"/>
          <w:spacing w:val="8"/>
          <w:kern w:val="0"/>
          <w:sz w:val="24"/>
        </w:rPr>
        <w:t>Bakeoff-2005</w:t>
      </w:r>
      <w:r w:rsidRPr="00947792">
        <w:rPr>
          <w:rFonts w:hint="eastAsia"/>
          <w:spacing w:val="8"/>
          <w:kern w:val="0"/>
          <w:sz w:val="24"/>
        </w:rPr>
        <w:t>训练语料库词为例，表一说明现代汉语中单音词和双音词占语料库的绝大部分，其中单音词占</w:t>
      </w:r>
      <w:r w:rsidRPr="00947792">
        <w:rPr>
          <w:rFonts w:hint="eastAsia"/>
          <w:spacing w:val="8"/>
          <w:kern w:val="0"/>
          <w:sz w:val="24"/>
        </w:rPr>
        <w:t>54%</w:t>
      </w:r>
      <w:r w:rsidRPr="00947792">
        <w:rPr>
          <w:rFonts w:hint="eastAsia"/>
          <w:spacing w:val="8"/>
          <w:kern w:val="0"/>
          <w:sz w:val="24"/>
        </w:rPr>
        <w:t>，双音词占</w:t>
      </w:r>
      <w:r w:rsidRPr="00947792">
        <w:rPr>
          <w:rFonts w:hint="eastAsia"/>
          <w:spacing w:val="8"/>
          <w:kern w:val="0"/>
          <w:sz w:val="24"/>
        </w:rPr>
        <w:t>39.3%</w:t>
      </w:r>
      <w:r w:rsidRPr="00947792">
        <w:rPr>
          <w:rFonts w:hint="eastAsia"/>
          <w:spacing w:val="8"/>
          <w:kern w:val="0"/>
          <w:sz w:val="24"/>
          <w:vertAlign w:val="superscript"/>
        </w:rPr>
        <w:t>[4]</w:t>
      </w:r>
      <w:r w:rsidRPr="00947792">
        <w:rPr>
          <w:rFonts w:hint="eastAsia"/>
          <w:spacing w:val="8"/>
          <w:kern w:val="0"/>
          <w:sz w:val="24"/>
        </w:rPr>
        <w:t>。古汉语这边以上古、中古汉语训练集为例，其中单音节词占所有词的比例仅为</w:t>
      </w:r>
      <w:r w:rsidRPr="00947792">
        <w:rPr>
          <w:rFonts w:hint="eastAsia"/>
          <w:spacing w:val="8"/>
          <w:kern w:val="0"/>
          <w:sz w:val="24"/>
        </w:rPr>
        <w:t>25%</w:t>
      </w:r>
      <w:r w:rsidRPr="00947792">
        <w:rPr>
          <w:rFonts w:hint="eastAsia"/>
          <w:spacing w:val="8"/>
          <w:kern w:val="0"/>
          <w:sz w:val="24"/>
        </w:rPr>
        <w:t>，但是其使用频率为</w:t>
      </w:r>
      <w:r w:rsidRPr="00947792">
        <w:rPr>
          <w:rFonts w:hint="eastAsia"/>
          <w:spacing w:val="8"/>
          <w:kern w:val="0"/>
          <w:sz w:val="24"/>
        </w:rPr>
        <w:t>80%</w:t>
      </w:r>
      <w:r w:rsidRPr="00947792">
        <w:rPr>
          <w:rFonts w:hint="eastAsia"/>
          <w:spacing w:val="8"/>
          <w:kern w:val="0"/>
          <w:sz w:val="24"/>
        </w:rPr>
        <w:t>，远远高于双音节及其他多音节词。</w:t>
      </w:r>
    </w:p>
    <w:p w:rsidR="00947792" w:rsidRPr="00947792" w:rsidRDefault="00947792" w:rsidP="00947792">
      <w:pPr>
        <w:tabs>
          <w:tab w:val="center" w:pos="2338"/>
        </w:tabs>
        <w:spacing w:before="24"/>
        <w:ind w:firstLine="440"/>
        <w:jc w:val="center"/>
        <w:rPr>
          <w:rFonts w:eastAsia="黑体"/>
          <w:sz w:val="22"/>
          <w:szCs w:val="18"/>
        </w:rPr>
      </w:pPr>
      <w:r w:rsidRPr="00947792">
        <w:rPr>
          <w:rFonts w:eastAsia="黑体" w:hint="eastAsia"/>
          <w:sz w:val="22"/>
          <w:szCs w:val="18"/>
        </w:rPr>
        <w:t>表</w:t>
      </w:r>
      <w:r w:rsidRPr="00947792">
        <w:rPr>
          <w:rFonts w:eastAsia="黑体" w:hint="eastAsia"/>
          <w:b/>
          <w:bCs/>
          <w:sz w:val="22"/>
          <w:szCs w:val="18"/>
        </w:rPr>
        <w:t xml:space="preserve">1 </w:t>
      </w:r>
      <w:r w:rsidRPr="00947792">
        <w:rPr>
          <w:rFonts w:eastAsia="黑体" w:hint="eastAsia"/>
          <w:sz w:val="22"/>
          <w:szCs w:val="18"/>
        </w:rPr>
        <w:t>Bakeoff-2003</w:t>
      </w:r>
      <w:r w:rsidRPr="00947792">
        <w:rPr>
          <w:rFonts w:eastAsia="黑体" w:hint="eastAsia"/>
          <w:sz w:val="22"/>
          <w:szCs w:val="18"/>
        </w:rPr>
        <w:t>和</w:t>
      </w:r>
      <w:r w:rsidRPr="00947792">
        <w:rPr>
          <w:rFonts w:eastAsia="黑体" w:hint="eastAsia"/>
          <w:sz w:val="22"/>
          <w:szCs w:val="18"/>
        </w:rPr>
        <w:t>Bakeoff-2005</w:t>
      </w:r>
      <w:r w:rsidRPr="00947792">
        <w:rPr>
          <w:rFonts w:eastAsia="黑体" w:hint="eastAsia"/>
          <w:sz w:val="22"/>
          <w:szCs w:val="18"/>
        </w:rPr>
        <w:t>训练语料库词长频率分布</w:t>
      </w:r>
    </w:p>
    <w:tbl>
      <w:tblPr>
        <w:tblW w:w="4564" w:type="dxa"/>
        <w:jc w:val="center"/>
        <w:tblBorders>
          <w:top w:val="single" w:sz="6" w:space="0" w:color="auto"/>
          <w:bottom w:val="single" w:sz="6" w:space="0" w:color="auto"/>
        </w:tblBorders>
        <w:tblLayout w:type="fixed"/>
        <w:tblLook w:val="04A0" w:firstRow="1" w:lastRow="0" w:firstColumn="1" w:lastColumn="0" w:noHBand="0" w:noVBand="1"/>
      </w:tblPr>
      <w:tblGrid>
        <w:gridCol w:w="1141"/>
        <w:gridCol w:w="1141"/>
        <w:gridCol w:w="1141"/>
        <w:gridCol w:w="1141"/>
      </w:tblGrid>
      <w:tr w:rsidR="00947792" w:rsidRPr="00947792" w:rsidTr="001A7845">
        <w:trPr>
          <w:jc w:val="center"/>
        </w:trPr>
        <w:tc>
          <w:tcPr>
            <w:tcW w:w="1141"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词长</w:t>
            </w:r>
          </w:p>
        </w:tc>
        <w:tc>
          <w:tcPr>
            <w:tcW w:w="1141"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AS2003</w:t>
            </w:r>
          </w:p>
        </w:tc>
        <w:tc>
          <w:tcPr>
            <w:tcW w:w="1141"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AS2005</w:t>
            </w:r>
          </w:p>
        </w:tc>
        <w:tc>
          <w:tcPr>
            <w:tcW w:w="1141"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CityU2003</w:t>
            </w:r>
          </w:p>
        </w:tc>
      </w:tr>
      <w:tr w:rsidR="00947792" w:rsidRPr="00947792" w:rsidTr="001A7845">
        <w:trPr>
          <w:jc w:val="center"/>
        </w:trPr>
        <w:tc>
          <w:tcPr>
            <w:tcW w:w="1141"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1</w:t>
            </w:r>
          </w:p>
        </w:tc>
        <w:tc>
          <w:tcPr>
            <w:tcW w:w="1141"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0.5447</w:t>
            </w:r>
          </w:p>
        </w:tc>
        <w:tc>
          <w:tcPr>
            <w:tcW w:w="1141"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0.5712</w:t>
            </w:r>
          </w:p>
        </w:tc>
        <w:tc>
          <w:tcPr>
            <w:tcW w:w="1141"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0.4940</w:t>
            </w:r>
          </w:p>
        </w:tc>
      </w:tr>
      <w:tr w:rsidR="00947792" w:rsidRPr="00947792" w:rsidTr="001A7845">
        <w:trPr>
          <w:jc w:val="center"/>
        </w:trPr>
        <w:tc>
          <w:tcPr>
            <w:tcW w:w="1141" w:type="dxa"/>
          </w:tcPr>
          <w:p w:rsidR="00947792" w:rsidRPr="00947792" w:rsidRDefault="00947792" w:rsidP="00947792">
            <w:pPr>
              <w:ind w:firstLine="400"/>
              <w:jc w:val="center"/>
              <w:rPr>
                <w:rFonts w:cs="黑体"/>
                <w:sz w:val="20"/>
                <w:szCs w:val="15"/>
              </w:rPr>
            </w:pPr>
            <w:r w:rsidRPr="00947792">
              <w:rPr>
                <w:rFonts w:cs="黑体" w:hint="eastAsia"/>
                <w:sz w:val="20"/>
                <w:szCs w:val="15"/>
              </w:rPr>
              <w:t>2</w:t>
            </w:r>
          </w:p>
        </w:tc>
        <w:tc>
          <w:tcPr>
            <w:tcW w:w="1141" w:type="dxa"/>
          </w:tcPr>
          <w:p w:rsidR="00947792" w:rsidRPr="00947792" w:rsidRDefault="00947792" w:rsidP="00947792">
            <w:pPr>
              <w:ind w:firstLine="400"/>
              <w:jc w:val="center"/>
              <w:rPr>
                <w:rFonts w:cs="黑体"/>
                <w:sz w:val="20"/>
                <w:szCs w:val="15"/>
              </w:rPr>
            </w:pPr>
            <w:r w:rsidRPr="00947792">
              <w:rPr>
                <w:rFonts w:cs="黑体" w:hint="eastAsia"/>
                <w:sz w:val="20"/>
                <w:szCs w:val="15"/>
              </w:rPr>
              <w:t>0.3938</w:t>
            </w:r>
          </w:p>
        </w:tc>
        <w:tc>
          <w:tcPr>
            <w:tcW w:w="1141" w:type="dxa"/>
          </w:tcPr>
          <w:p w:rsidR="00947792" w:rsidRPr="00947792" w:rsidRDefault="00947792" w:rsidP="00947792">
            <w:pPr>
              <w:ind w:firstLine="400"/>
              <w:jc w:val="center"/>
              <w:rPr>
                <w:rFonts w:cs="黑体"/>
                <w:sz w:val="20"/>
                <w:szCs w:val="15"/>
              </w:rPr>
            </w:pPr>
            <w:r w:rsidRPr="00947792">
              <w:rPr>
                <w:rFonts w:cs="黑体" w:hint="eastAsia"/>
                <w:sz w:val="20"/>
                <w:szCs w:val="15"/>
              </w:rPr>
              <w:t>0.3787</w:t>
            </w:r>
          </w:p>
        </w:tc>
        <w:tc>
          <w:tcPr>
            <w:tcW w:w="1141" w:type="dxa"/>
          </w:tcPr>
          <w:p w:rsidR="00947792" w:rsidRPr="00947792" w:rsidRDefault="00947792" w:rsidP="00947792">
            <w:pPr>
              <w:ind w:firstLine="400"/>
              <w:jc w:val="center"/>
              <w:rPr>
                <w:rFonts w:cs="黑体"/>
                <w:sz w:val="20"/>
                <w:szCs w:val="15"/>
              </w:rPr>
            </w:pPr>
            <w:r w:rsidRPr="00947792">
              <w:rPr>
                <w:rFonts w:cs="黑体" w:hint="eastAsia"/>
                <w:sz w:val="20"/>
                <w:szCs w:val="15"/>
              </w:rPr>
              <w:t>0.4271</w:t>
            </w:r>
          </w:p>
        </w:tc>
      </w:tr>
      <w:tr w:rsidR="00947792" w:rsidRPr="00947792" w:rsidTr="001A7845">
        <w:trPr>
          <w:jc w:val="center"/>
        </w:trPr>
        <w:tc>
          <w:tcPr>
            <w:tcW w:w="1141" w:type="dxa"/>
          </w:tcPr>
          <w:p w:rsidR="00947792" w:rsidRPr="00947792" w:rsidRDefault="00947792" w:rsidP="00947792">
            <w:pPr>
              <w:ind w:firstLine="400"/>
              <w:jc w:val="center"/>
              <w:rPr>
                <w:rFonts w:cs="黑体"/>
                <w:sz w:val="20"/>
                <w:szCs w:val="15"/>
              </w:rPr>
            </w:pPr>
            <w:r w:rsidRPr="00947792">
              <w:rPr>
                <w:rFonts w:cs="黑体" w:hint="eastAsia"/>
                <w:sz w:val="20"/>
                <w:szCs w:val="15"/>
              </w:rPr>
              <w:t>≥</w:t>
            </w:r>
            <w:r w:rsidRPr="00947792">
              <w:rPr>
                <w:rFonts w:cs="黑体" w:hint="eastAsia"/>
                <w:sz w:val="20"/>
                <w:szCs w:val="15"/>
              </w:rPr>
              <w:t>3</w:t>
            </w:r>
          </w:p>
        </w:tc>
        <w:tc>
          <w:tcPr>
            <w:tcW w:w="1141" w:type="dxa"/>
          </w:tcPr>
          <w:p w:rsidR="00947792" w:rsidRPr="00947792" w:rsidRDefault="00947792" w:rsidP="00947792">
            <w:pPr>
              <w:ind w:firstLine="400"/>
              <w:jc w:val="center"/>
              <w:rPr>
                <w:rFonts w:cs="黑体"/>
                <w:sz w:val="20"/>
                <w:szCs w:val="15"/>
              </w:rPr>
            </w:pPr>
            <w:r w:rsidRPr="00947792">
              <w:rPr>
                <w:rFonts w:cs="黑体" w:hint="eastAsia"/>
                <w:sz w:val="20"/>
                <w:szCs w:val="15"/>
              </w:rPr>
              <w:t>0.0615</w:t>
            </w:r>
          </w:p>
        </w:tc>
        <w:tc>
          <w:tcPr>
            <w:tcW w:w="1141" w:type="dxa"/>
          </w:tcPr>
          <w:p w:rsidR="00947792" w:rsidRPr="00947792" w:rsidRDefault="00947792" w:rsidP="00947792">
            <w:pPr>
              <w:ind w:firstLine="400"/>
              <w:jc w:val="center"/>
              <w:rPr>
                <w:rFonts w:cs="黑体"/>
                <w:sz w:val="20"/>
                <w:szCs w:val="15"/>
              </w:rPr>
            </w:pPr>
            <w:r w:rsidRPr="00947792">
              <w:rPr>
                <w:rFonts w:cs="黑体" w:hint="eastAsia"/>
                <w:sz w:val="20"/>
                <w:szCs w:val="15"/>
              </w:rPr>
              <w:t>0.0501</w:t>
            </w:r>
          </w:p>
        </w:tc>
        <w:tc>
          <w:tcPr>
            <w:tcW w:w="1141" w:type="dxa"/>
          </w:tcPr>
          <w:p w:rsidR="00947792" w:rsidRPr="00947792" w:rsidRDefault="00947792" w:rsidP="00947792">
            <w:pPr>
              <w:ind w:firstLine="400"/>
              <w:jc w:val="center"/>
              <w:rPr>
                <w:rFonts w:cs="黑体"/>
                <w:sz w:val="20"/>
                <w:szCs w:val="15"/>
              </w:rPr>
            </w:pPr>
            <w:r w:rsidRPr="00947792">
              <w:rPr>
                <w:rFonts w:cs="黑体" w:hint="eastAsia"/>
                <w:sz w:val="20"/>
                <w:szCs w:val="15"/>
              </w:rPr>
              <w:t>0.0789</w:t>
            </w:r>
          </w:p>
        </w:tc>
      </w:tr>
    </w:tbl>
    <w:p w:rsidR="00947792" w:rsidRPr="007757B5" w:rsidRDefault="00947792" w:rsidP="00954DEF">
      <w:pPr>
        <w:pStyle w:val="u5"/>
        <w:spacing w:before="24" w:after="24"/>
        <w:ind w:firstLine="512"/>
      </w:pPr>
      <w:r w:rsidRPr="00947792">
        <w:rPr>
          <w:rFonts w:cs="Times New Roman" w:hint="eastAsia"/>
          <w:spacing w:val="8"/>
          <w:kern w:val="0"/>
          <w:szCs w:val="24"/>
        </w:rPr>
        <w:t>基于古汉语与现代汉语的以上不同，尤其是词频、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上述领域均寸步难行。所以本文决定针对古代汉语分词及标注系统做专题性的研究。</w:t>
      </w:r>
    </w:p>
    <w:p w:rsidR="008B7CC1" w:rsidRDefault="008B7CC1" w:rsidP="002E7950">
      <w:pPr>
        <w:pStyle w:val="u5"/>
        <w:spacing w:before="24" w:after="24"/>
        <w:ind w:firstLineChars="177" w:firstLine="425"/>
        <w:jc w:val="center"/>
      </w:pPr>
    </w:p>
    <w:p w:rsidR="002C2FB9" w:rsidRDefault="00233396" w:rsidP="00533F0A">
      <w:pPr>
        <w:pStyle w:val="31"/>
      </w:pPr>
      <w:bookmarkStart w:id="17" w:name="_Toc466240542"/>
      <w:bookmarkStart w:id="18" w:name="_Toc466441852"/>
      <w:bookmarkStart w:id="19" w:name="_Toc23526303"/>
      <w:r>
        <w:rPr>
          <w:rFonts w:hint="eastAsia"/>
        </w:rPr>
        <w:lastRenderedPageBreak/>
        <w:t>研究</w:t>
      </w:r>
      <w:bookmarkEnd w:id="17"/>
      <w:r w:rsidR="00CD235E">
        <w:rPr>
          <w:rFonts w:hint="eastAsia"/>
        </w:rPr>
        <w:t>内容</w:t>
      </w:r>
      <w:bookmarkEnd w:id="18"/>
      <w:bookmarkEnd w:id="19"/>
    </w:p>
    <w:p w:rsidR="00817772" w:rsidRPr="00C74C7E" w:rsidRDefault="001C290E" w:rsidP="00C74C7E">
      <w:pPr>
        <w:pStyle w:val="u5"/>
        <w:spacing w:before="24" w:after="24"/>
        <w:ind w:firstLine="480"/>
      </w:pPr>
      <w:r w:rsidRPr="00C74C7E">
        <w:rPr>
          <w:rFonts w:hint="eastAsia"/>
        </w:rPr>
        <w:t>本课题的研究目的是利用现有成熟的基于深度学习的自然语言处理技术</w:t>
      </w:r>
      <w:r w:rsidR="00EB23C2" w:rsidRPr="00C74C7E">
        <w:rPr>
          <w:rFonts w:hint="eastAsia"/>
        </w:rPr>
        <w:t>对中国古汉语建立一系列模型，</w:t>
      </w:r>
      <w:r w:rsidR="003C37E3" w:rsidRPr="00C74C7E">
        <w:rPr>
          <w:rFonts w:hint="eastAsia"/>
        </w:rPr>
        <w:t>旨在完成古代汉语的自动断代、断句及</w:t>
      </w:r>
      <w:r w:rsidR="00DE0214" w:rsidRPr="00C74C7E">
        <w:rPr>
          <w:rFonts w:hint="eastAsia"/>
        </w:rPr>
        <w:t>分词标注任务，</w:t>
      </w:r>
      <w:r w:rsidR="00EB23C2" w:rsidRPr="00C74C7E">
        <w:rPr>
          <w:rFonts w:hint="eastAsia"/>
        </w:rPr>
        <w:t>解放部分古汉语工作者的</w:t>
      </w:r>
      <w:r w:rsidR="003C37E3" w:rsidRPr="00C74C7E">
        <w:rPr>
          <w:rFonts w:hint="eastAsia"/>
        </w:rPr>
        <w:t>繁琐劳动，将</w:t>
      </w:r>
      <w:r w:rsidR="00DE0214" w:rsidRPr="00C74C7E">
        <w:rPr>
          <w:rFonts w:hint="eastAsia"/>
        </w:rPr>
        <w:t>这</w:t>
      </w:r>
      <w:r w:rsidR="003C37E3" w:rsidRPr="00C74C7E">
        <w:rPr>
          <w:rFonts w:hint="eastAsia"/>
        </w:rPr>
        <w:t>部分繁琐</w:t>
      </w:r>
      <w:r w:rsidR="00DE0214" w:rsidRPr="00C74C7E">
        <w:rPr>
          <w:rFonts w:hint="eastAsia"/>
        </w:rPr>
        <w:t>工作</w:t>
      </w:r>
      <w:r w:rsidR="003C37E3" w:rsidRPr="00C74C7E">
        <w:rPr>
          <w:rFonts w:hint="eastAsia"/>
        </w:rPr>
        <w:t>机器去完成，</w:t>
      </w:r>
      <w:r w:rsidR="00EB23C2" w:rsidRPr="00C74C7E">
        <w:rPr>
          <w:rFonts w:hint="eastAsia"/>
        </w:rPr>
        <w:t>从而加速古汉语信息化过程。</w:t>
      </w:r>
      <w:r w:rsidR="00603EB4" w:rsidRPr="00C74C7E">
        <w:rPr>
          <w:rFonts w:hint="eastAsia"/>
        </w:rPr>
        <w:t>研究内容从课题研究目的入手，可分为以下几个方面：</w:t>
      </w:r>
      <w:r w:rsidR="00496D3E" w:rsidRPr="00C74C7E">
        <w:rPr>
          <w:rFonts w:hint="eastAsia"/>
        </w:rPr>
        <w:t xml:space="preserve"> </w:t>
      </w:r>
    </w:p>
    <w:p w:rsidR="002F16A0" w:rsidRPr="002F16A0" w:rsidRDefault="002F16A0" w:rsidP="002F16A0">
      <w:pPr>
        <w:pStyle w:val="u5"/>
        <w:spacing w:before="24" w:after="24"/>
        <w:ind w:firstLine="480"/>
      </w:pPr>
      <w:r w:rsidRPr="002F16A0">
        <w:rPr>
          <w:rFonts w:hint="eastAsia"/>
        </w:rPr>
        <w:t>（</w:t>
      </w:r>
      <w:r w:rsidRPr="002F16A0">
        <w:rPr>
          <w:rFonts w:hint="eastAsia"/>
        </w:rPr>
        <w:t>1</w:t>
      </w:r>
      <w:r w:rsidRPr="002F16A0">
        <w:rPr>
          <w:rFonts w:hint="eastAsia"/>
        </w:rPr>
        <w:t>）</w:t>
      </w:r>
      <w:r w:rsidR="004E2442">
        <w:rPr>
          <w:rFonts w:hint="eastAsia"/>
        </w:rPr>
        <w:t>为解决古代书籍断代的问题，本文提出</w:t>
      </w:r>
      <w:r w:rsidRPr="002F16A0">
        <w:rPr>
          <w:rFonts w:hint="eastAsia"/>
        </w:rPr>
        <w:t>使用</w:t>
      </w:r>
      <w:r w:rsidR="00E0343D">
        <w:rPr>
          <w:rFonts w:hint="eastAsia"/>
        </w:rPr>
        <w:t>双向</w:t>
      </w:r>
      <w:r w:rsidRPr="002F16A0">
        <w:rPr>
          <w:rFonts w:hint="eastAsia"/>
        </w:rPr>
        <w:t>长短期记忆神经网络作为主体构建古代文本断代模型。</w:t>
      </w:r>
      <w:r w:rsidR="00E0343D">
        <w:rPr>
          <w:rFonts w:hint="eastAsia"/>
        </w:rPr>
        <w:t>整理</w:t>
      </w:r>
      <w:r w:rsidR="004E2442">
        <w:rPr>
          <w:rFonts w:hint="eastAsia"/>
        </w:rPr>
        <w:t>互联网上现有</w:t>
      </w:r>
      <w:r w:rsidR="00E0343D">
        <w:rPr>
          <w:rFonts w:hint="eastAsia"/>
        </w:rPr>
        <w:t>的</w:t>
      </w:r>
      <w:r w:rsidR="004E2442">
        <w:rPr>
          <w:rFonts w:hint="eastAsia"/>
        </w:rPr>
        <w:t>已知年代的文本作为训练集对模型进行训练。</w:t>
      </w:r>
      <w:r w:rsidR="00442A02">
        <w:rPr>
          <w:rFonts w:hint="eastAsia"/>
        </w:rPr>
        <w:t>利用</w:t>
      </w:r>
      <w:r w:rsidR="00442A02">
        <w:t>Word2Vec</w:t>
      </w:r>
      <w:r w:rsidR="00442A02">
        <w:rPr>
          <w:rFonts w:hint="eastAsia"/>
        </w:rPr>
        <w:t>模型将</w:t>
      </w:r>
      <w:r w:rsidRPr="002F16A0">
        <w:rPr>
          <w:rFonts w:hint="eastAsia"/>
        </w:rPr>
        <w:t>文本中的每一个字被转换成一串高维向量，然后将文本包含的所有</w:t>
      </w:r>
      <w:r w:rsidR="00442A02">
        <w:rPr>
          <w:rFonts w:hint="eastAsia"/>
        </w:rPr>
        <w:t>文字的字</w:t>
      </w:r>
      <w:r w:rsidRPr="002F16A0">
        <w:rPr>
          <w:rFonts w:hint="eastAsia"/>
        </w:rPr>
        <w:t>向量送入模型分析它们之间的非线性关系。最终，模型会输出一个该段文本的年代类别标签。实验结果表明利用</w:t>
      </w:r>
      <w:r w:rsidRPr="002F16A0">
        <w:rPr>
          <w:rFonts w:hint="eastAsia"/>
        </w:rPr>
        <w:t>Bi-LSTM</w:t>
      </w:r>
      <w:r w:rsidRPr="002F16A0">
        <w:rPr>
          <w:rFonts w:hint="eastAsia"/>
        </w:rPr>
        <w:t>神经网络构造的模型能够很好的完成断代任务，断代的正确率能达到</w:t>
      </w:r>
      <w:r w:rsidRPr="002F16A0">
        <w:rPr>
          <w:rFonts w:hint="eastAsia"/>
        </w:rPr>
        <w:t>80%</w:t>
      </w:r>
      <w:r w:rsidRPr="002F16A0">
        <w:rPr>
          <w:rFonts w:hint="eastAsia"/>
        </w:rPr>
        <w:t>以上。本文的断代模型提供了一种高效且准确的古文断代方法，这将节省古文研究工作者在文本断代过程中的时间消耗。</w:t>
      </w:r>
    </w:p>
    <w:p w:rsidR="002F16A0" w:rsidRPr="002F16A0" w:rsidRDefault="002F16A0" w:rsidP="002F16A0">
      <w:pPr>
        <w:pStyle w:val="u5"/>
        <w:spacing w:before="24" w:after="24"/>
        <w:ind w:firstLine="480"/>
      </w:pPr>
      <w:r w:rsidRPr="002F16A0">
        <w:rPr>
          <w:rFonts w:hint="eastAsia"/>
        </w:rPr>
        <w:t>（</w:t>
      </w:r>
      <w:r w:rsidRPr="002F16A0">
        <w:rPr>
          <w:rFonts w:hint="eastAsia"/>
        </w:rPr>
        <w:t>2</w:t>
      </w:r>
      <w:r w:rsidRPr="002F16A0">
        <w:rPr>
          <w:rFonts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w:t>
      </w:r>
      <w:r w:rsidR="00915473">
        <w:rPr>
          <w:rFonts w:hint="eastAsia"/>
        </w:rPr>
        <w:t>实现输入一段无断句的文字序列，机器自动为其添加断句的效果</w:t>
      </w:r>
      <w:r w:rsidRPr="002F16A0">
        <w:rPr>
          <w:rFonts w:hint="eastAsia"/>
        </w:rPr>
        <w:t>。</w:t>
      </w:r>
    </w:p>
    <w:p w:rsidR="002F16A0" w:rsidRPr="002F16A0" w:rsidRDefault="002F16A0" w:rsidP="002F16A0">
      <w:pPr>
        <w:pStyle w:val="u5"/>
        <w:spacing w:before="24" w:after="24"/>
        <w:ind w:firstLine="480"/>
      </w:pPr>
      <w:r w:rsidRPr="002F16A0">
        <w:rPr>
          <w:rFonts w:hint="eastAsia"/>
        </w:rPr>
        <w:t>（</w:t>
      </w:r>
      <w:r w:rsidRPr="002F16A0">
        <w:rPr>
          <w:rFonts w:hint="eastAsia"/>
        </w:rPr>
        <w:t>3</w:t>
      </w:r>
      <w:r w:rsidRPr="002F16A0">
        <w:rPr>
          <w:rFonts w:hint="eastAsia"/>
        </w:rPr>
        <w:t>）</w:t>
      </w:r>
      <w:r w:rsidR="00476A14">
        <w:rPr>
          <w:rFonts w:hint="eastAsia"/>
        </w:rPr>
        <w:t>针对古汉语分词及词性标注任务，</w:t>
      </w:r>
      <w:r w:rsidR="007D4716">
        <w:rPr>
          <w:rFonts w:hint="eastAsia"/>
        </w:rPr>
        <w:t>我们需要解决</w:t>
      </w:r>
      <w:r w:rsidRPr="002F16A0">
        <w:rPr>
          <w:rFonts w:hint="eastAsia"/>
        </w:rPr>
        <w:t>训练集获取</w:t>
      </w:r>
      <w:r w:rsidR="007D4716">
        <w:rPr>
          <w:rFonts w:hint="eastAsia"/>
        </w:rPr>
        <w:t>的问题</w:t>
      </w:r>
      <w:r w:rsidRPr="002F16A0">
        <w:rPr>
          <w:rFonts w:hint="eastAsia"/>
        </w:rPr>
        <w:t>，</w:t>
      </w:r>
      <w:r w:rsidR="00663A14">
        <w:rPr>
          <w:rFonts w:hint="eastAsia"/>
        </w:rPr>
        <w:t>分词标注任务</w:t>
      </w:r>
      <w:r w:rsidRPr="002F16A0">
        <w:rPr>
          <w:rFonts w:hint="eastAsia"/>
        </w:rPr>
        <w:t>需要已经分好词</w:t>
      </w:r>
      <w:r w:rsidR="00663A14">
        <w:rPr>
          <w:rFonts w:hint="eastAsia"/>
        </w:rPr>
        <w:t>、标注好词性</w:t>
      </w:r>
      <w:r w:rsidRPr="002F16A0">
        <w:rPr>
          <w:rFonts w:hint="eastAsia"/>
        </w:rPr>
        <w:t>的文本来做模型的训练集，</w:t>
      </w:r>
      <w:r w:rsidR="00663A14">
        <w:rPr>
          <w:rFonts w:hint="eastAsia"/>
        </w:rPr>
        <w:t>但目前目前尚没有公开的具有分词和词性标注的古汉语语料库。因此我们</w:t>
      </w:r>
      <w:r w:rsidRPr="002F16A0">
        <w:rPr>
          <w:rFonts w:hint="eastAsia"/>
        </w:rPr>
        <w:t>通过手工标记部分语料的方法得到了少量的数据集对我们所设计的分词标注模型进行少量的实验，用以验证本文提出的分词标注模型可以较好的完成古汉语分词标注任务。</w:t>
      </w:r>
    </w:p>
    <w:p w:rsidR="00EC1CD6" w:rsidRPr="00000F47" w:rsidRDefault="00371028" w:rsidP="0061261C">
      <w:pPr>
        <w:pStyle w:val="31"/>
      </w:pPr>
      <w:bookmarkStart w:id="20" w:name="_Toc466240545"/>
      <w:bookmarkStart w:id="21" w:name="_Toc466441853"/>
      <w:bookmarkStart w:id="22" w:name="_Toc23526304"/>
      <w:r w:rsidRPr="00000F47">
        <w:rPr>
          <w:rFonts w:hint="eastAsia"/>
        </w:rPr>
        <w:t>论文组织结构</w:t>
      </w:r>
      <w:bookmarkEnd w:id="20"/>
      <w:bookmarkEnd w:id="21"/>
      <w:bookmarkEnd w:id="22"/>
    </w:p>
    <w:p w:rsidR="00371028" w:rsidRPr="00C74C7E" w:rsidRDefault="00371028" w:rsidP="00371028">
      <w:pPr>
        <w:pStyle w:val="u5"/>
        <w:spacing w:before="24" w:after="24"/>
        <w:ind w:firstLine="480"/>
      </w:pPr>
      <w:r w:rsidRPr="00C74C7E">
        <w:rPr>
          <w:rFonts w:hint="eastAsia"/>
        </w:rPr>
        <w:t>论文的整体安排如下：</w:t>
      </w:r>
    </w:p>
    <w:p w:rsidR="00371028" w:rsidRPr="006F6501" w:rsidRDefault="00CE72D1" w:rsidP="00371028">
      <w:pPr>
        <w:pStyle w:val="u5"/>
        <w:spacing w:before="24" w:after="24"/>
        <w:ind w:firstLine="480"/>
      </w:pPr>
      <w:r w:rsidRPr="006F6501">
        <w:rPr>
          <w:rFonts w:hint="eastAsia"/>
        </w:rPr>
        <w:t>第一章</w:t>
      </w:r>
      <w:r w:rsidR="00B84B2D" w:rsidRPr="006F6501">
        <w:rPr>
          <w:rFonts w:hint="eastAsia"/>
        </w:rPr>
        <w:t>作为绪论部分，</w:t>
      </w:r>
      <w:r w:rsidR="00043F89" w:rsidRPr="006F6501">
        <w:rPr>
          <w:rFonts w:hint="eastAsia"/>
        </w:rPr>
        <w:t>首先对论文的研究</w:t>
      </w:r>
      <w:r w:rsidR="006F6501">
        <w:rPr>
          <w:rFonts w:hint="eastAsia"/>
        </w:rPr>
        <w:t>意义</w:t>
      </w:r>
      <w:r w:rsidR="00043F89" w:rsidRPr="006F6501">
        <w:rPr>
          <w:rFonts w:hint="eastAsia"/>
        </w:rPr>
        <w:t>及研究</w:t>
      </w:r>
      <w:r w:rsidR="006F6501">
        <w:rPr>
          <w:rFonts w:hint="eastAsia"/>
        </w:rPr>
        <w:t>背景</w:t>
      </w:r>
      <w:r w:rsidR="00043F89" w:rsidRPr="006F6501">
        <w:rPr>
          <w:rFonts w:hint="eastAsia"/>
        </w:rPr>
        <w:t>进行了简要</w:t>
      </w:r>
      <w:r w:rsidR="00371028" w:rsidRPr="006F6501">
        <w:rPr>
          <w:rFonts w:hint="eastAsia"/>
        </w:rPr>
        <w:t>的阐述</w:t>
      </w:r>
      <w:r w:rsidR="00043F89" w:rsidRPr="006F6501">
        <w:rPr>
          <w:rFonts w:hint="eastAsia"/>
        </w:rPr>
        <w:t>。之后将研究中面临的主要问题和所做的工作</w:t>
      </w:r>
      <w:r w:rsidR="008279F2">
        <w:rPr>
          <w:rFonts w:hint="eastAsia"/>
        </w:rPr>
        <w:t>内容</w:t>
      </w:r>
      <w:r w:rsidR="00043F89" w:rsidRPr="006F6501">
        <w:rPr>
          <w:rFonts w:hint="eastAsia"/>
        </w:rPr>
        <w:t>进行简单的梳理，</w:t>
      </w:r>
      <w:r w:rsidR="008279F2">
        <w:rPr>
          <w:rFonts w:hint="eastAsia"/>
        </w:rPr>
        <w:t>通过系统地归纳总结帮助读者了解论文中面临问题的本质和相对应的解决</w:t>
      </w:r>
      <w:r w:rsidR="00043F89" w:rsidRPr="006F6501">
        <w:rPr>
          <w:rFonts w:hint="eastAsia"/>
        </w:rPr>
        <w:t>方法。最后对论文的大体结构进行简略介绍，方便读者了解整篇文章的</w:t>
      </w:r>
      <w:r w:rsidR="00D33D88" w:rsidRPr="006F6501">
        <w:rPr>
          <w:rFonts w:hint="eastAsia"/>
        </w:rPr>
        <w:t>体系架构。</w:t>
      </w:r>
    </w:p>
    <w:p w:rsidR="00D33D88" w:rsidRPr="00D6316E" w:rsidRDefault="00D33D88" w:rsidP="00371028">
      <w:pPr>
        <w:pStyle w:val="u5"/>
        <w:spacing w:before="24" w:after="24"/>
        <w:ind w:firstLine="480"/>
        <w:rPr>
          <w:u w:val="single"/>
        </w:rPr>
      </w:pPr>
      <w:r w:rsidRPr="008B7181">
        <w:rPr>
          <w:rFonts w:hint="eastAsia"/>
        </w:rPr>
        <w:t>第二章</w:t>
      </w:r>
      <w:r w:rsidR="008B7181">
        <w:rPr>
          <w:rFonts w:hint="eastAsia"/>
        </w:rPr>
        <w:t>对课题相关的研究内容进行了详细介绍和总结</w:t>
      </w:r>
      <w:r w:rsidR="00CE72D1" w:rsidRPr="008B7181">
        <w:rPr>
          <w:rFonts w:hint="eastAsia"/>
        </w:rPr>
        <w:t>。</w:t>
      </w:r>
      <w:r w:rsidR="0068780C" w:rsidRPr="00F90A83">
        <w:rPr>
          <w:rFonts w:hint="eastAsia"/>
        </w:rPr>
        <w:t>除了介绍</w:t>
      </w:r>
      <w:r w:rsidR="008B7181" w:rsidRPr="00F90A83">
        <w:rPr>
          <w:rFonts w:hint="eastAsia"/>
        </w:rPr>
        <w:t>中国古代汉语研究领域里古代文人</w:t>
      </w:r>
      <w:r w:rsidR="0068780C" w:rsidRPr="00F90A83">
        <w:rPr>
          <w:rFonts w:hint="eastAsia"/>
        </w:rPr>
        <w:t>关于</w:t>
      </w:r>
      <w:r w:rsidR="00F90A83" w:rsidRPr="00F90A83">
        <w:rPr>
          <w:rFonts w:hint="eastAsia"/>
        </w:rPr>
        <w:t>著作年代的判断方法外</w:t>
      </w:r>
      <w:r w:rsidR="0068780C" w:rsidRPr="00F90A83">
        <w:rPr>
          <w:rFonts w:hint="eastAsia"/>
        </w:rPr>
        <w:t>，</w:t>
      </w:r>
      <w:r w:rsidR="00F90A83" w:rsidRPr="00F90A83">
        <w:rPr>
          <w:rFonts w:hint="eastAsia"/>
        </w:rPr>
        <w:t>还介绍了自然语言</w:t>
      </w:r>
      <w:r w:rsidR="00F90A83" w:rsidRPr="00F90A83">
        <w:rPr>
          <w:rFonts w:hint="eastAsia"/>
        </w:rPr>
        <w:lastRenderedPageBreak/>
        <w:t>方法在古汉语断代方面的应用；此外还介绍了自然语言处理领域分词及词性标注任务的研究现状，</w:t>
      </w:r>
      <w:r w:rsidR="00CE72D1" w:rsidRPr="00F90A83">
        <w:rPr>
          <w:rFonts w:hint="eastAsia"/>
        </w:rPr>
        <w:t>并对</w:t>
      </w:r>
      <w:r w:rsidR="00F90A83" w:rsidRPr="00F90A83">
        <w:rPr>
          <w:rFonts w:hint="eastAsia"/>
        </w:rPr>
        <w:t>分词及词性标注的</w:t>
      </w:r>
      <w:r w:rsidR="00CE72D1" w:rsidRPr="00F90A83">
        <w:rPr>
          <w:rFonts w:hint="eastAsia"/>
        </w:rPr>
        <w:t>常用方法、算法进行了总结和</w:t>
      </w:r>
      <w:r w:rsidR="00F90A83" w:rsidRPr="00F90A83">
        <w:rPr>
          <w:rFonts w:hint="eastAsia"/>
        </w:rPr>
        <w:t>优劣</w:t>
      </w:r>
      <w:r w:rsidR="00CE72D1" w:rsidRPr="00F90A83">
        <w:rPr>
          <w:rFonts w:hint="eastAsia"/>
        </w:rPr>
        <w:t>分析。</w:t>
      </w:r>
    </w:p>
    <w:p w:rsidR="00F90A83" w:rsidRPr="00000F47" w:rsidRDefault="00117389" w:rsidP="00000F47">
      <w:pPr>
        <w:pStyle w:val="u5"/>
        <w:spacing w:before="24" w:after="24"/>
        <w:ind w:firstLine="480"/>
      </w:pPr>
      <w:r w:rsidRPr="002C0322">
        <w:rPr>
          <w:rFonts w:hint="eastAsia"/>
        </w:rPr>
        <w:t>第三章</w:t>
      </w:r>
      <w:r w:rsidR="00B84B2D" w:rsidRPr="002C0322">
        <w:rPr>
          <w:rFonts w:hint="eastAsia"/>
        </w:rPr>
        <w:t>首先</w:t>
      </w:r>
      <w:r w:rsidR="00386D24" w:rsidRPr="002C0322">
        <w:rPr>
          <w:rFonts w:hint="eastAsia"/>
        </w:rPr>
        <w:t>根据</w:t>
      </w:r>
      <w:r w:rsidR="006100E4" w:rsidRPr="002C0322">
        <w:rPr>
          <w:rFonts w:hint="eastAsia"/>
        </w:rPr>
        <w:t>古汉语语料较少的特点</w:t>
      </w:r>
      <w:r w:rsidR="006A7B0E" w:rsidRPr="002C0322">
        <w:rPr>
          <w:rFonts w:hint="eastAsia"/>
        </w:rPr>
        <w:t>，选择了双向长短期记忆神经网络结构作为模型的主体，并</w:t>
      </w:r>
      <w:r w:rsidR="005970E5" w:rsidRPr="002C0322">
        <w:rPr>
          <w:rFonts w:hint="eastAsia"/>
        </w:rPr>
        <w:t>介绍了断代模型的总体结构框架</w:t>
      </w:r>
      <w:r w:rsidR="00B84B2D" w:rsidRPr="002C0322">
        <w:rPr>
          <w:rFonts w:hint="eastAsia"/>
        </w:rPr>
        <w:t>。之后</w:t>
      </w:r>
      <w:r w:rsidR="009B0331" w:rsidRPr="002C0322">
        <w:rPr>
          <w:rFonts w:hint="eastAsia"/>
        </w:rPr>
        <w:t>针对</w:t>
      </w:r>
      <w:r w:rsidR="005970E5" w:rsidRPr="002C0322">
        <w:rPr>
          <w:rFonts w:hint="eastAsia"/>
        </w:rPr>
        <w:t>断代模型的多层结构，分层依次讲解了每一层的构成及作用</w:t>
      </w:r>
      <w:r w:rsidR="00D85538" w:rsidRPr="002C0322">
        <w:rPr>
          <w:rFonts w:hint="eastAsia"/>
        </w:rPr>
        <w:t>。</w:t>
      </w:r>
      <w:r w:rsidR="001A0ED6" w:rsidRPr="002C0322">
        <w:rPr>
          <w:rFonts w:hint="eastAsia"/>
        </w:rPr>
        <w:t>本章首次将双向长短期记忆神经网络应用到古代汉语的断代问题上去，通过</w:t>
      </w:r>
      <w:r w:rsidR="00597DF2" w:rsidRPr="002C0322">
        <w:rPr>
          <w:rFonts w:hint="eastAsia"/>
        </w:rPr>
        <w:t>两组</w:t>
      </w:r>
      <w:r w:rsidR="001A0ED6" w:rsidRPr="002C0322">
        <w:rPr>
          <w:rFonts w:hint="eastAsia"/>
        </w:rPr>
        <w:t>实验分析了模型的性能</w:t>
      </w:r>
      <w:r w:rsidR="00597DF2" w:rsidRPr="002C0322">
        <w:rPr>
          <w:rFonts w:hint="eastAsia"/>
        </w:rPr>
        <w:t>，并简要分析</w:t>
      </w:r>
      <w:r w:rsidR="002C0322" w:rsidRPr="002C0322">
        <w:rPr>
          <w:rFonts w:hint="eastAsia"/>
        </w:rPr>
        <w:t>出了</w:t>
      </w:r>
      <w:r w:rsidR="00597DF2" w:rsidRPr="002C0322">
        <w:rPr>
          <w:rFonts w:hint="eastAsia"/>
        </w:rPr>
        <w:t>同一时期内同一书籍中及不同书籍之间</w:t>
      </w:r>
      <w:r w:rsidR="002C0322" w:rsidRPr="002C0322">
        <w:rPr>
          <w:rFonts w:hint="eastAsia"/>
        </w:rPr>
        <w:t>具有</w:t>
      </w:r>
      <w:r w:rsidR="00597DF2" w:rsidRPr="002C0322">
        <w:rPr>
          <w:rFonts w:hint="eastAsia"/>
        </w:rPr>
        <w:t>互相独立而统一的</w:t>
      </w:r>
      <w:r w:rsidR="002C0322" w:rsidRPr="002C0322">
        <w:rPr>
          <w:rFonts w:hint="eastAsia"/>
        </w:rPr>
        <w:t>关系。</w:t>
      </w:r>
    </w:p>
    <w:p w:rsidR="00B84B2D" w:rsidRPr="00D52AE5" w:rsidRDefault="004C1AFF" w:rsidP="0090029E">
      <w:pPr>
        <w:pStyle w:val="u5"/>
        <w:spacing w:before="24" w:after="24"/>
        <w:ind w:firstLine="480"/>
      </w:pPr>
      <w:r w:rsidRPr="00D52AE5">
        <w:rPr>
          <w:rFonts w:hint="eastAsia"/>
        </w:rPr>
        <w:t>第四</w:t>
      </w:r>
      <w:r w:rsidR="00AF485B" w:rsidRPr="00D52AE5">
        <w:rPr>
          <w:rFonts w:hint="eastAsia"/>
        </w:rPr>
        <w:t>章</w:t>
      </w:r>
      <w:r w:rsidR="00D52AE5" w:rsidRPr="00CE6978">
        <w:rPr>
          <w:rFonts w:hint="eastAsia"/>
          <w:color w:val="FF0000"/>
        </w:rPr>
        <w:t>对于古代汉语书籍没有标点符号的特点，利用字符标签的形式</w:t>
      </w:r>
      <w:r w:rsidR="00BB748C" w:rsidRPr="00CE6978">
        <w:rPr>
          <w:rFonts w:hint="eastAsia"/>
          <w:color w:val="FF0000"/>
        </w:rPr>
        <w:t>对输入的一句或多句古汉语文本进行标记，</w:t>
      </w:r>
      <w:r w:rsidR="00CE6978" w:rsidRPr="00CE6978">
        <w:rPr>
          <w:rFonts w:hint="eastAsia"/>
          <w:color w:val="FF0000"/>
        </w:rPr>
        <w:t>标记出应该含有标点符号的位置。本部分首先介绍了标记的构成，网络实现，以及实验分析。</w:t>
      </w:r>
    </w:p>
    <w:p w:rsidR="001E4DE8" w:rsidRPr="00D6316E" w:rsidRDefault="00990E4A" w:rsidP="007372DF">
      <w:pPr>
        <w:pStyle w:val="u5"/>
        <w:spacing w:before="24" w:after="24"/>
        <w:ind w:firstLine="480"/>
        <w:rPr>
          <w:szCs w:val="24"/>
          <w:u w:val="single"/>
        </w:rPr>
      </w:pPr>
      <w:r w:rsidRPr="00FD362E">
        <w:rPr>
          <w:rFonts w:hint="eastAsia"/>
          <w:szCs w:val="24"/>
        </w:rPr>
        <w:t>由于</w:t>
      </w:r>
      <w:r w:rsidR="0099565E" w:rsidRPr="00FD362E">
        <w:rPr>
          <w:rFonts w:hint="eastAsia"/>
          <w:szCs w:val="24"/>
        </w:rPr>
        <w:t>第五章</w:t>
      </w:r>
      <w:r w:rsidRPr="00FD362E">
        <w:rPr>
          <w:rFonts w:hint="eastAsia"/>
          <w:szCs w:val="24"/>
        </w:rPr>
        <w:t>模型任务的特殊性，第五章</w:t>
      </w:r>
      <w:r w:rsidR="002377A3" w:rsidRPr="00FD362E">
        <w:rPr>
          <w:rFonts w:hint="eastAsia"/>
          <w:szCs w:val="24"/>
        </w:rPr>
        <w:t>首先阐述了</w:t>
      </w:r>
      <w:r w:rsidR="00565D84" w:rsidRPr="00FD362E">
        <w:rPr>
          <w:rFonts w:hint="eastAsia"/>
          <w:szCs w:val="24"/>
        </w:rPr>
        <w:t>魔性训练集的数据来源及预处理，介绍了</w:t>
      </w:r>
      <w:r w:rsidR="00220F1D" w:rsidRPr="00FD362E">
        <w:rPr>
          <w:rFonts w:hint="eastAsia"/>
          <w:szCs w:val="24"/>
        </w:rPr>
        <w:t>几种</w:t>
      </w:r>
      <w:r w:rsidR="002377A3" w:rsidRPr="00FD362E">
        <w:rPr>
          <w:rFonts w:hint="eastAsia"/>
          <w:szCs w:val="24"/>
        </w:rPr>
        <w:t>模型分类效果的评估标准。</w:t>
      </w:r>
      <w:r w:rsidR="00220F1D" w:rsidRPr="00FD362E">
        <w:rPr>
          <w:rFonts w:hint="eastAsia"/>
          <w:szCs w:val="24"/>
        </w:rPr>
        <w:t>然后</w:t>
      </w:r>
      <w:r w:rsidR="00104631" w:rsidRPr="00FD362E">
        <w:rPr>
          <w:rFonts w:hint="eastAsia"/>
          <w:szCs w:val="24"/>
        </w:rPr>
        <w:t>提出了本章的主要内容：基于双向长短期记忆神经网络的古代汉语分词及词性标注一体化系统。</w:t>
      </w:r>
      <w:r w:rsidR="00AA7C5F" w:rsidRPr="00FD362E">
        <w:rPr>
          <w:rFonts w:hint="eastAsia"/>
          <w:szCs w:val="24"/>
        </w:rPr>
        <w:t>针对一体化系统，本部分创新性的提出了将两种标签进行一体化</w:t>
      </w:r>
      <w:r w:rsidR="00F37C00" w:rsidRPr="00FD362E">
        <w:rPr>
          <w:rFonts w:hint="eastAsia"/>
          <w:szCs w:val="24"/>
        </w:rPr>
        <w:t>输出</w:t>
      </w:r>
      <w:r w:rsidR="00AA7C5F" w:rsidRPr="00FD362E">
        <w:rPr>
          <w:rFonts w:hint="eastAsia"/>
          <w:szCs w:val="24"/>
        </w:rPr>
        <w:t>的</w:t>
      </w:r>
      <w:r w:rsidR="00F37C00" w:rsidRPr="00FD362E">
        <w:rPr>
          <w:rFonts w:hint="eastAsia"/>
          <w:szCs w:val="24"/>
        </w:rPr>
        <w:t>编码</w:t>
      </w:r>
      <w:r w:rsidR="00AA7C5F" w:rsidRPr="00FD362E">
        <w:rPr>
          <w:rFonts w:hint="eastAsia"/>
          <w:szCs w:val="24"/>
        </w:rPr>
        <w:t>方式，使得模型的输出可以同时带有分词及词性标注标签。</w:t>
      </w:r>
      <w:r w:rsidR="00F90A83" w:rsidRPr="00FD362E">
        <w:rPr>
          <w:rFonts w:hint="eastAsia"/>
        </w:rPr>
        <w:t>关于模型</w:t>
      </w:r>
      <w:r w:rsidR="00F37C00" w:rsidRPr="00FD362E">
        <w:rPr>
          <w:rFonts w:hint="eastAsia"/>
        </w:rPr>
        <w:t>分词及词性标注效果的</w:t>
      </w:r>
      <w:r w:rsidR="00C11FFE" w:rsidRPr="00FD362E">
        <w:rPr>
          <w:rFonts w:hint="eastAsia"/>
        </w:rPr>
        <w:t>评估，本文利用少量的手工标记的数据集对模型</w:t>
      </w:r>
      <w:r w:rsidR="00DC23EF" w:rsidRPr="00FD362E">
        <w:rPr>
          <w:rFonts w:hint="eastAsia"/>
        </w:rPr>
        <w:t>分别进行了分词实验和词性标注实验两部分实验，实验证明本部分提出的</w:t>
      </w:r>
      <w:r w:rsidR="00FD362E" w:rsidRPr="00FD362E">
        <w:rPr>
          <w:rFonts w:hint="eastAsia"/>
        </w:rPr>
        <w:t>分词及词性标注一体化系</w:t>
      </w:r>
      <w:r w:rsidR="00FD362E" w:rsidRPr="00FD362E">
        <w:rPr>
          <w:rFonts w:hint="eastAsia"/>
          <w:u w:val="single"/>
        </w:rPr>
        <w:t>统</w:t>
      </w:r>
      <w:r w:rsidR="00FD362E">
        <w:rPr>
          <w:rFonts w:hint="eastAsia"/>
          <w:u w:val="single"/>
        </w:rPr>
        <w:t>在</w:t>
      </w:r>
      <w:r w:rsidR="00FD362E" w:rsidRPr="00FD362E">
        <w:rPr>
          <w:rFonts w:hint="eastAsia"/>
          <w:u w:val="single"/>
        </w:rPr>
        <w:t>古代汉语</w:t>
      </w:r>
      <w:r w:rsidR="00DC23EF">
        <w:rPr>
          <w:rFonts w:hint="eastAsia"/>
          <w:u w:val="single"/>
        </w:rPr>
        <w:t>。</w:t>
      </w:r>
      <w:r w:rsidR="008D5B10" w:rsidRPr="00D6316E">
        <w:rPr>
          <w:rFonts w:hint="eastAsia"/>
          <w:u w:val="single"/>
        </w:rPr>
        <w:t>，</w:t>
      </w:r>
    </w:p>
    <w:p w:rsidR="00EA6DE9" w:rsidRPr="00C74C7E" w:rsidRDefault="00EA6DE9" w:rsidP="007372DF">
      <w:pPr>
        <w:pStyle w:val="u5"/>
        <w:spacing w:before="24" w:after="24"/>
        <w:ind w:firstLine="480"/>
      </w:pPr>
      <w:r w:rsidRPr="00C74C7E">
        <w:rPr>
          <w:rFonts w:hint="eastAsia"/>
        </w:rPr>
        <w:t>第六章对研究工作进行了总结</w:t>
      </w:r>
      <w:r w:rsidR="008B7181">
        <w:rPr>
          <w:rFonts w:hint="eastAsia"/>
        </w:rPr>
        <w:t>分析，并对下一步的研究方向和计划进行</w:t>
      </w:r>
      <w:r w:rsidR="0097783C" w:rsidRPr="00C74C7E">
        <w:rPr>
          <w:rFonts w:hint="eastAsia"/>
        </w:rPr>
        <w:t>阐述。</w:t>
      </w:r>
    </w:p>
    <w:p w:rsidR="0030206D" w:rsidRPr="00EA6DE9" w:rsidRDefault="0030206D" w:rsidP="00371028">
      <w:pPr>
        <w:pStyle w:val="u5"/>
        <w:spacing w:before="24" w:after="24"/>
        <w:ind w:firstLine="480"/>
      </w:pPr>
    </w:p>
    <w:p w:rsidR="00F30C6D" w:rsidRDefault="00741A4F" w:rsidP="00E8071B">
      <w:pPr>
        <w:pStyle w:val="bt1"/>
      </w:pPr>
      <w:bookmarkStart w:id="23" w:name="_Toc466240546"/>
      <w:bookmarkStart w:id="24" w:name="_Toc466441854"/>
      <w:bookmarkStart w:id="25" w:name="_Toc23526305"/>
      <w:r>
        <w:rPr>
          <w:rFonts w:hint="eastAsia"/>
        </w:rPr>
        <w:lastRenderedPageBreak/>
        <w:t>研究综述</w:t>
      </w:r>
      <w:bookmarkEnd w:id="23"/>
      <w:bookmarkEnd w:id="24"/>
      <w:bookmarkEnd w:id="25"/>
    </w:p>
    <w:p w:rsidR="004C113C" w:rsidRDefault="004C113C" w:rsidP="0061261C">
      <w:pPr>
        <w:pStyle w:val="31"/>
      </w:pPr>
      <w:bookmarkStart w:id="26" w:name="_Toc23526306"/>
      <w:r>
        <w:rPr>
          <w:rFonts w:hint="eastAsia"/>
        </w:rPr>
        <w:t>断代综述</w:t>
      </w:r>
      <w:bookmarkEnd w:id="26"/>
    </w:p>
    <w:p w:rsidR="008D1662" w:rsidRPr="00A36492" w:rsidRDefault="008D1662" w:rsidP="008D1662">
      <w:pPr>
        <w:spacing w:line="360" w:lineRule="auto"/>
        <w:ind w:firstLineChars="200" w:firstLine="512"/>
        <w:rPr>
          <w:spacing w:val="8"/>
          <w:kern w:val="0"/>
          <w:sz w:val="24"/>
        </w:rPr>
      </w:pPr>
      <w:r>
        <w:rPr>
          <w:rFonts w:hint="eastAsia"/>
          <w:spacing w:val="8"/>
          <w:kern w:val="0"/>
          <w:sz w:val="24"/>
        </w:rPr>
        <w:t>在古籍断代领域，</w:t>
      </w:r>
      <w:r w:rsidRPr="00A36492">
        <w:rPr>
          <w:rFonts w:hint="eastAsia"/>
          <w:spacing w:val="8"/>
          <w:kern w:val="0"/>
          <w:sz w:val="24"/>
        </w:rPr>
        <w:t>自晚清以来</w:t>
      </w:r>
      <w:r>
        <w:rPr>
          <w:rFonts w:hint="eastAsia"/>
          <w:spacing w:val="8"/>
          <w:kern w:val="0"/>
          <w:sz w:val="24"/>
        </w:rPr>
        <w:t>，</w:t>
      </w:r>
      <w:r w:rsidRPr="00A36492">
        <w:rPr>
          <w:rFonts w:hint="eastAsia"/>
          <w:spacing w:val="8"/>
          <w:kern w:val="0"/>
          <w:sz w:val="24"/>
        </w:rPr>
        <w:t>刘师培、章太炎等学者对古籍的断代停留在古文经学的视角，主要是以书面文献为资料的授受、义理研究，但在这些方向上对于断代的研究结果没有太多的信服力。二十世纪初，瑞典学者高本汉</w:t>
      </w:r>
      <w:r w:rsidRPr="00A36492">
        <w:rPr>
          <w:rFonts w:hint="eastAsia"/>
          <w:spacing w:val="8"/>
          <w:kern w:val="0"/>
          <w:sz w:val="24"/>
        </w:rPr>
        <w:t>(Bernhard Karlgren)</w:t>
      </w:r>
      <w:r w:rsidRPr="00A36492">
        <w:rPr>
          <w:rFonts w:hint="eastAsia"/>
          <w:spacing w:val="8"/>
          <w:kern w:val="0"/>
          <w:sz w:val="24"/>
        </w:rPr>
        <w:t>著《左传真伪考》</w:t>
      </w:r>
      <w:r w:rsidRPr="00A36492">
        <w:rPr>
          <w:rFonts w:hint="eastAsia"/>
          <w:spacing w:val="8"/>
          <w:kern w:val="0"/>
          <w:sz w:val="24"/>
        </w:rPr>
        <w:t>(On the Authenticity and the Nature of Tso Chuan)</w:t>
      </w:r>
      <w:r w:rsidRPr="00A36492">
        <w:rPr>
          <w:rFonts w:hint="eastAsia"/>
          <w:spacing w:val="8"/>
          <w:kern w:val="0"/>
          <w:sz w:val="24"/>
        </w:rPr>
        <w:t>，第一次将西方现代语言学的方法应用到中文古籍的断代和辨伪真伪问题。高本汉利用西方现代语言学方法，考察了《左传》的</w:t>
      </w:r>
      <w:r w:rsidRPr="00A36492">
        <w:rPr>
          <w:rFonts w:hint="eastAsia"/>
          <w:spacing w:val="8"/>
          <w:kern w:val="0"/>
          <w:sz w:val="24"/>
        </w:rPr>
        <w:t>7</w:t>
      </w:r>
      <w:r w:rsidRPr="00A36492">
        <w:rPr>
          <w:rFonts w:hint="eastAsia"/>
          <w:spacing w:val="8"/>
          <w:kern w:val="0"/>
          <w:sz w:val="24"/>
        </w:rPr>
        <w:t>组虚词，分析、归纳《左传》中的语法体系，并将其与先秦其它古籍的语法体系</w:t>
      </w:r>
      <w:r>
        <w:rPr>
          <w:rFonts w:hint="eastAsia"/>
          <w:spacing w:val="8"/>
          <w:kern w:val="0"/>
          <w:sz w:val="24"/>
        </w:rPr>
        <w:t>相对照，以此作为《左传》断代</w:t>
      </w:r>
      <w:r w:rsidRPr="00A36492">
        <w:rPr>
          <w:rFonts w:hint="eastAsia"/>
          <w:spacing w:val="8"/>
          <w:kern w:val="0"/>
          <w:sz w:val="24"/>
        </w:rPr>
        <w:t>的依据。胡适的《左传真伪考》中评价其研究方法“完全用文法学的研究来考订《左传》”，是一种“开山的工作”。依据高本汉的语言学方法，美国汉学家李克考察了《管子》的虚词，除了某些篇章太短无法分析，其它篇章的分析与高本汉总结的“公元前</w:t>
      </w:r>
      <w:r w:rsidRPr="00A36492">
        <w:rPr>
          <w:rFonts w:hint="eastAsia"/>
          <w:spacing w:val="8"/>
          <w:kern w:val="0"/>
          <w:sz w:val="24"/>
        </w:rPr>
        <w:t>3</w:t>
      </w:r>
      <w:r w:rsidRPr="00A36492">
        <w:rPr>
          <w:rFonts w:hint="eastAsia"/>
          <w:spacing w:val="8"/>
          <w:kern w:val="0"/>
          <w:sz w:val="24"/>
        </w:rPr>
        <w:t>世纪的标准语”颇为契合【】。荷兰汉学家戴闻达</w:t>
      </w:r>
      <w:r w:rsidRPr="00A36492">
        <w:rPr>
          <w:rFonts w:hint="eastAsia"/>
          <w:spacing w:val="8"/>
          <w:kern w:val="0"/>
          <w:sz w:val="24"/>
        </w:rPr>
        <w:t>(Duyvendak)</w:t>
      </w:r>
      <w:r w:rsidRPr="00A36492">
        <w:rPr>
          <w:rFonts w:hint="eastAsia"/>
          <w:spacing w:val="8"/>
          <w:kern w:val="0"/>
          <w:sz w:val="24"/>
        </w:rPr>
        <w:t>也依据高本汉归纳的</w:t>
      </w:r>
      <w:r w:rsidRPr="00A36492">
        <w:rPr>
          <w:rFonts w:hint="eastAsia"/>
          <w:spacing w:val="8"/>
          <w:kern w:val="0"/>
          <w:sz w:val="24"/>
        </w:rPr>
        <w:t>(</w:t>
      </w:r>
      <w:r w:rsidRPr="00A36492">
        <w:rPr>
          <w:rFonts w:hint="eastAsia"/>
          <w:spacing w:val="8"/>
          <w:kern w:val="0"/>
          <w:sz w:val="24"/>
        </w:rPr>
        <w:t>先秦经典中</w:t>
      </w:r>
      <w:r w:rsidRPr="00A36492">
        <w:rPr>
          <w:rFonts w:hint="eastAsia"/>
          <w:spacing w:val="8"/>
          <w:kern w:val="0"/>
          <w:sz w:val="24"/>
        </w:rPr>
        <w:t>)</w:t>
      </w:r>
      <w:r w:rsidRPr="00A36492">
        <w:rPr>
          <w:rFonts w:hint="eastAsia"/>
          <w:spacing w:val="8"/>
          <w:kern w:val="0"/>
          <w:sz w:val="24"/>
        </w:rPr>
        <w:t>虚词的语法特征考察《商君书》的真伪，发现辨伪的“标准”仅依赖高本汉归纳的那少数几组虚词还不能奏效，要完成《商君书》的辨伪，还需要考察更多的虚词【】。</w:t>
      </w:r>
      <w:r>
        <w:rPr>
          <w:spacing w:val="8"/>
          <w:kern w:val="0"/>
          <w:sz w:val="24"/>
        </w:rPr>
        <w:t>20</w:t>
      </w:r>
      <w:r w:rsidRPr="00A36492">
        <w:rPr>
          <w:rFonts w:hint="eastAsia"/>
          <w:spacing w:val="8"/>
          <w:kern w:val="0"/>
          <w:sz w:val="24"/>
        </w:rPr>
        <w:t>世纪六七十年代，杜百胜承继高本汉从虚词入手为古籍断代的方法，对虚词做了穷尽式的研究，从历史语言学的角度，描写、分析虚词的语法特征，以确定古籍的年代。在</w:t>
      </w:r>
      <w:r w:rsidRPr="00A36492">
        <w:rPr>
          <w:rFonts w:hint="eastAsia"/>
          <w:spacing w:val="8"/>
          <w:kern w:val="0"/>
          <w:sz w:val="24"/>
        </w:rPr>
        <w:t>2l</w:t>
      </w:r>
      <w:r w:rsidRPr="00A36492">
        <w:rPr>
          <w:rFonts w:hint="eastAsia"/>
          <w:spacing w:val="8"/>
          <w:kern w:val="0"/>
          <w:sz w:val="24"/>
        </w:rPr>
        <w:t>世纪初，尤锐继续从事古籍年代的考订。尤锐将先秦时期便存在的尚未完全定型的文本称为“著作底本”，这是先秦典籍的核心部分，汉以后有窜入，但是居于少数，而这个著作底本在文献成型过程中的里程碑作用不能被轻易忽视。他的研究从高本汉、杜百胜所从事的虚词语法研究转移到词汇的研究。他的论文《战国时期的词汇变化》</w:t>
      </w:r>
      <w:r w:rsidRPr="00A36492">
        <w:rPr>
          <w:rFonts w:hint="eastAsia"/>
          <w:spacing w:val="8"/>
          <w:kern w:val="0"/>
          <w:sz w:val="24"/>
        </w:rPr>
        <w:t>(Lexical Changes in Zhanguo Texts)</w:t>
      </w:r>
      <w:r w:rsidRPr="00A36492">
        <w:rPr>
          <w:rFonts w:hint="eastAsia"/>
          <w:spacing w:val="8"/>
          <w:kern w:val="0"/>
          <w:sz w:val="24"/>
        </w:rPr>
        <w:t>考察了公元前</w:t>
      </w:r>
      <w:r w:rsidRPr="00A36492">
        <w:rPr>
          <w:rFonts w:hint="eastAsia"/>
          <w:spacing w:val="8"/>
          <w:kern w:val="0"/>
          <w:sz w:val="24"/>
        </w:rPr>
        <w:t>5</w:t>
      </w:r>
      <w:r w:rsidRPr="00A36492">
        <w:rPr>
          <w:rFonts w:hint="eastAsia"/>
          <w:spacing w:val="8"/>
          <w:kern w:val="0"/>
          <w:sz w:val="24"/>
        </w:rPr>
        <w:t>世纪到</w:t>
      </w:r>
      <w:r w:rsidRPr="00A36492">
        <w:rPr>
          <w:rFonts w:hint="eastAsia"/>
          <w:spacing w:val="8"/>
          <w:kern w:val="0"/>
          <w:sz w:val="24"/>
        </w:rPr>
        <w:t>3</w:t>
      </w:r>
      <w:r w:rsidRPr="00A36492">
        <w:rPr>
          <w:rFonts w:hint="eastAsia"/>
          <w:spacing w:val="8"/>
          <w:kern w:val="0"/>
          <w:sz w:val="24"/>
        </w:rPr>
        <w:t>世纪的史书和子书中的词汇差异，共选择了</w:t>
      </w:r>
      <w:r w:rsidRPr="00A36492">
        <w:rPr>
          <w:rFonts w:hint="eastAsia"/>
          <w:spacing w:val="8"/>
          <w:kern w:val="0"/>
          <w:sz w:val="24"/>
        </w:rPr>
        <w:t>7</w:t>
      </w:r>
      <w:r w:rsidRPr="00A36492">
        <w:rPr>
          <w:rFonts w:hint="eastAsia"/>
          <w:spacing w:val="8"/>
          <w:kern w:val="0"/>
          <w:sz w:val="24"/>
        </w:rPr>
        <w:t>个有使用时间差异的词汇，用以确定各“著作底本”的年代【】</w:t>
      </w:r>
      <w:r w:rsidRPr="00A36492">
        <w:rPr>
          <w:rFonts w:hint="eastAsia"/>
          <w:spacing w:val="8"/>
          <w:kern w:val="0"/>
          <w:sz w:val="24"/>
        </w:rPr>
        <w:t xml:space="preserve"> </w:t>
      </w:r>
    </w:p>
    <w:p w:rsidR="008D1662" w:rsidRDefault="008D1662" w:rsidP="008D1662">
      <w:pPr>
        <w:spacing w:line="360" w:lineRule="auto"/>
        <w:ind w:firstLineChars="200" w:firstLine="512"/>
        <w:rPr>
          <w:spacing w:val="8"/>
          <w:kern w:val="0"/>
          <w:sz w:val="24"/>
        </w:rPr>
      </w:pPr>
      <w:r w:rsidRPr="00A36492">
        <w:rPr>
          <w:rFonts w:hint="eastAsia"/>
          <w:spacing w:val="8"/>
          <w:kern w:val="0"/>
          <w:sz w:val="24"/>
        </w:rPr>
        <w:t>以上现代语言学方法虽然不局限于义理和授受等思想内容上的研究，</w:t>
      </w:r>
      <w:r w:rsidRPr="00A36492">
        <w:rPr>
          <w:rFonts w:hint="eastAsia"/>
          <w:spacing w:val="8"/>
          <w:kern w:val="0"/>
          <w:sz w:val="24"/>
        </w:rPr>
        <w:lastRenderedPageBreak/>
        <w:t>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4C113C">
        <w:rPr>
          <w:rFonts w:hint="eastAsia"/>
          <w:spacing w:val="8"/>
          <w:kern w:val="0"/>
          <w:sz w:val="24"/>
        </w:rPr>
        <w:t>CNN</w:t>
      </w:r>
      <w:r w:rsidRPr="004C113C">
        <w:rPr>
          <w:rFonts w:hint="eastAsia"/>
          <w:spacing w:val="8"/>
          <w:kern w:val="0"/>
          <w:sz w:val="24"/>
        </w:rPr>
        <w:t>、</w:t>
      </w:r>
      <w:r w:rsidRPr="004C113C">
        <w:rPr>
          <w:rFonts w:hint="eastAsia"/>
          <w:spacing w:val="8"/>
          <w:kern w:val="0"/>
          <w:sz w:val="24"/>
        </w:rPr>
        <w:t>RNN</w:t>
      </w:r>
      <w:r w:rsidRPr="004C113C">
        <w:rPr>
          <w:rFonts w:hint="eastAsia"/>
          <w:spacing w:val="8"/>
          <w:kern w:val="0"/>
          <w:sz w:val="24"/>
        </w:rPr>
        <w:t>、</w:t>
      </w:r>
      <w:r w:rsidRPr="004C113C">
        <w:rPr>
          <w:rFonts w:hint="eastAsia"/>
          <w:spacing w:val="8"/>
          <w:kern w:val="0"/>
          <w:sz w:val="24"/>
        </w:rPr>
        <w:t>self-Attention</w:t>
      </w:r>
      <w:r w:rsidRPr="004C113C">
        <w:rPr>
          <w:rFonts w:hint="eastAsia"/>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结合深度学</w:t>
      </w:r>
      <w:r w:rsidRPr="00A90CF0">
        <w:rPr>
          <w:rFonts w:hint="eastAsia"/>
          <w:color w:val="FF0000"/>
          <w:spacing w:val="8"/>
          <w:kern w:val="0"/>
          <w:sz w:val="24"/>
        </w:rPr>
        <w:t>习方法来解决特定领域问题是近年来的一个趋势，</w:t>
      </w:r>
      <w:r w:rsidRPr="00A90CF0">
        <w:rPr>
          <w:rFonts w:hint="eastAsia"/>
          <w:color w:val="FF0000"/>
          <w:spacing w:val="8"/>
          <w:kern w:val="0"/>
          <w:sz w:val="24"/>
        </w:rPr>
        <w:t>***</w:t>
      </w:r>
      <w:r w:rsidRPr="00A90CF0">
        <w:rPr>
          <w:rFonts w:hint="eastAsia"/>
          <w:color w:val="FF0000"/>
          <w:spacing w:val="8"/>
          <w:kern w:val="0"/>
          <w:sz w:val="24"/>
        </w:rPr>
        <w:t>和</w:t>
      </w:r>
      <w:r w:rsidRPr="00A90CF0">
        <w:rPr>
          <w:rFonts w:hint="eastAsia"/>
          <w:color w:val="FF0000"/>
          <w:spacing w:val="8"/>
          <w:kern w:val="0"/>
          <w:sz w:val="24"/>
        </w:rPr>
        <w:t>***</w:t>
      </w:r>
      <w:r w:rsidRPr="00A90CF0">
        <w:rPr>
          <w:rFonts w:hint="eastAsia"/>
          <w:color w:val="FF0000"/>
          <w:spacing w:val="8"/>
          <w:kern w:val="0"/>
          <w:sz w:val="24"/>
        </w:rPr>
        <w:t>分别将</w:t>
      </w:r>
      <w:r w:rsidRPr="00A90CF0">
        <w:rPr>
          <w:rFonts w:hint="eastAsia"/>
          <w:color w:val="FF0000"/>
          <w:spacing w:val="8"/>
          <w:kern w:val="0"/>
          <w:sz w:val="24"/>
        </w:rPr>
        <w:t>cnn</w:t>
      </w:r>
      <w:r w:rsidRPr="00A90CF0">
        <w:rPr>
          <w:rFonts w:hint="eastAsia"/>
          <w:color w:val="FF0000"/>
          <w:spacing w:val="8"/>
          <w:kern w:val="0"/>
          <w:sz w:val="24"/>
        </w:rPr>
        <w:t>和</w:t>
      </w:r>
      <w:r w:rsidRPr="00A90CF0">
        <w:rPr>
          <w:rFonts w:hint="eastAsia"/>
          <w:color w:val="FF0000"/>
          <w:spacing w:val="8"/>
          <w:kern w:val="0"/>
          <w:sz w:val="24"/>
        </w:rPr>
        <w:t>RNN</w:t>
      </w:r>
      <w:r w:rsidRPr="00A90CF0">
        <w:rPr>
          <w:rFonts w:hint="eastAsia"/>
          <w:color w:val="FF0000"/>
          <w:spacing w:val="8"/>
          <w:kern w:val="0"/>
          <w:sz w:val="24"/>
        </w:rPr>
        <w:t>应用到文本分类中，</w:t>
      </w:r>
      <w:r w:rsidRPr="004C113C">
        <w:rPr>
          <w:rFonts w:hint="eastAsia"/>
          <w:spacing w:val="8"/>
          <w:kern w:val="0"/>
          <w:sz w:val="24"/>
        </w:rPr>
        <w:t>18</w:t>
      </w:r>
      <w:r w:rsidRPr="004C113C">
        <w:rPr>
          <w:rFonts w:hint="eastAsia"/>
          <w:spacing w:val="8"/>
          <w:kern w:val="0"/>
          <w:sz w:val="24"/>
        </w:rPr>
        <w:t>年提出基于</w:t>
      </w:r>
      <w:r w:rsidRPr="004C113C">
        <w:rPr>
          <w:rFonts w:hint="eastAsia"/>
          <w:spacing w:val="8"/>
          <w:kern w:val="0"/>
          <w:sz w:val="24"/>
        </w:rPr>
        <w:t>self-attention</w:t>
      </w:r>
      <w:r w:rsidRPr="004C113C">
        <w:rPr>
          <w:rFonts w:hint="eastAsia"/>
          <w:spacing w:val="8"/>
          <w:kern w:val="0"/>
          <w:sz w:val="24"/>
        </w:rPr>
        <w:t>机制的</w:t>
      </w:r>
      <w:r w:rsidRPr="004C113C">
        <w:rPr>
          <w:rFonts w:hint="eastAsia"/>
          <w:spacing w:val="8"/>
          <w:kern w:val="0"/>
          <w:sz w:val="24"/>
        </w:rPr>
        <w:t>bert</w:t>
      </w:r>
      <w:r w:rsidRPr="004C113C">
        <w:rPr>
          <w:rFonts w:hint="eastAsia"/>
          <w:spacing w:val="8"/>
          <w:kern w:val="0"/>
          <w:sz w:val="24"/>
        </w:rPr>
        <w:t>模型，在不同的</w:t>
      </w:r>
      <w:r w:rsidRPr="004C113C">
        <w:rPr>
          <w:rFonts w:hint="eastAsia"/>
          <w:spacing w:val="8"/>
          <w:kern w:val="0"/>
          <w:sz w:val="24"/>
        </w:rPr>
        <w:t>NLP</w:t>
      </w:r>
      <w:r w:rsidRPr="004C113C">
        <w:rPr>
          <w:rFonts w:hint="eastAsia"/>
          <w:spacing w:val="8"/>
          <w:kern w:val="0"/>
          <w:sz w:val="24"/>
        </w:rPr>
        <w:t>任务中均有很好的表现。但是</w:t>
      </w:r>
      <w:r w:rsidRPr="004C113C">
        <w:rPr>
          <w:rFonts w:hint="eastAsia"/>
          <w:spacing w:val="8"/>
          <w:kern w:val="0"/>
          <w:sz w:val="24"/>
        </w:rPr>
        <w:t>bert</w:t>
      </w:r>
      <w:r w:rsidRPr="004C113C">
        <w:rPr>
          <w:rFonts w:hint="eastAsia"/>
          <w:spacing w:val="8"/>
          <w:kern w:val="0"/>
          <w:sz w:val="24"/>
        </w:rPr>
        <w:t>模型主要面向现代语言，其成功主要依赖于当下互联网时代的海量信息化的文本，例如</w:t>
      </w:r>
      <w:r w:rsidRPr="004C113C">
        <w:rPr>
          <w:rFonts w:hint="eastAsia"/>
          <w:spacing w:val="8"/>
          <w:kern w:val="0"/>
          <w:sz w:val="24"/>
        </w:rPr>
        <w:t>wiki</w:t>
      </w:r>
      <w:r w:rsidRPr="004C113C">
        <w:rPr>
          <w:rFonts w:hint="eastAsia"/>
          <w:spacing w:val="8"/>
          <w:kern w:val="0"/>
          <w:sz w:val="24"/>
        </w:rPr>
        <w:t>百科、各类新闻媒体以及网络评论留言等，通过数以</w:t>
      </w:r>
      <w:r w:rsidRPr="004C113C">
        <w:rPr>
          <w:rFonts w:hint="eastAsia"/>
          <w:spacing w:val="8"/>
          <w:kern w:val="0"/>
          <w:sz w:val="24"/>
        </w:rPr>
        <w:t>T</w:t>
      </w:r>
      <w:r w:rsidRPr="004C113C">
        <w:rPr>
          <w:rFonts w:hint="eastAsia"/>
          <w:spacing w:val="8"/>
          <w:kern w:val="0"/>
          <w:sz w:val="24"/>
        </w:rPr>
        <w:t>计的训练集才得以训练出</w:t>
      </w:r>
      <w:r w:rsidRPr="004C113C">
        <w:rPr>
          <w:rFonts w:hint="eastAsia"/>
          <w:spacing w:val="8"/>
          <w:kern w:val="0"/>
          <w:sz w:val="24"/>
        </w:rPr>
        <w:t>bert</w:t>
      </w:r>
      <w:r w:rsidRPr="004C113C">
        <w:rPr>
          <w:rFonts w:hint="eastAsia"/>
          <w:spacing w:val="8"/>
          <w:kern w:val="0"/>
          <w:sz w:val="24"/>
        </w:rPr>
        <w:t>模型中</w:t>
      </w:r>
      <w:r w:rsidRPr="004C113C">
        <w:rPr>
          <w:rFonts w:hint="eastAsia"/>
          <w:spacing w:val="8"/>
          <w:kern w:val="0"/>
          <w:sz w:val="24"/>
        </w:rPr>
        <w:t>200M</w:t>
      </w:r>
      <w:r w:rsidRPr="004C113C">
        <w:rPr>
          <w:rFonts w:hint="eastAsia"/>
          <w:spacing w:val="8"/>
          <w:kern w:val="0"/>
          <w:sz w:val="24"/>
        </w:rPr>
        <w:t>的模型参数，然而这一切在语料资源相对缺乏的古汉语领域并不适用。因此，本文使用</w:t>
      </w:r>
      <w:r w:rsidRPr="004C113C">
        <w:rPr>
          <w:rFonts w:hint="eastAsia"/>
          <w:spacing w:val="8"/>
          <w:kern w:val="0"/>
          <w:sz w:val="24"/>
        </w:rPr>
        <w:t>LSTM</w:t>
      </w:r>
      <w:r w:rsidRPr="004C113C">
        <w:rPr>
          <w:rFonts w:hint="eastAsia"/>
          <w:spacing w:val="8"/>
          <w:kern w:val="0"/>
          <w:sz w:val="24"/>
        </w:rPr>
        <w:t>深度学习网络模型解决自动化古籍时间断定即古汉语文本分类任务，该模型主要有两个优点，一是不借助人工提取规则特征，二所需数据量比基于</w:t>
      </w:r>
      <w:r w:rsidRPr="004C113C">
        <w:rPr>
          <w:rFonts w:hint="eastAsia"/>
          <w:spacing w:val="8"/>
          <w:kern w:val="0"/>
          <w:sz w:val="24"/>
        </w:rPr>
        <w:t>self-attention</w:t>
      </w:r>
      <w:r w:rsidRPr="004C113C">
        <w:rPr>
          <w:rFonts w:hint="eastAsia"/>
          <w:spacing w:val="8"/>
          <w:kern w:val="0"/>
          <w:sz w:val="24"/>
        </w:rPr>
        <w:t>机制的模型相对较少。</w:t>
      </w:r>
    </w:p>
    <w:p w:rsidR="00127A15" w:rsidRPr="00B30930" w:rsidRDefault="00127A15" w:rsidP="0061261C">
      <w:pPr>
        <w:pStyle w:val="31"/>
      </w:pPr>
      <w:bookmarkStart w:id="27" w:name="_Toc23526307"/>
      <w:r w:rsidRPr="00B30930">
        <w:rPr>
          <w:rFonts w:hint="eastAsia"/>
        </w:rPr>
        <w:t>断句综述</w:t>
      </w:r>
      <w:bookmarkEnd w:id="27"/>
    </w:p>
    <w:p w:rsidR="004527DB" w:rsidRDefault="002A7E0A" w:rsidP="004C113C">
      <w:pPr>
        <w:pStyle w:val="u5"/>
        <w:spacing w:before="24" w:after="24"/>
        <w:ind w:firstLine="480"/>
      </w:pPr>
      <w:r w:rsidRPr="002A7E0A">
        <w:rPr>
          <w:rFonts w:hint="eastAsia"/>
        </w:rPr>
        <w:t>古代书籍没有标点符号，诵读时根据文章所作的停顿，或在古书上按停顿加的圈点，就叫“断句”。</w:t>
      </w:r>
      <w:r w:rsidR="00E905E5" w:rsidRPr="00E905E5">
        <w:rPr>
          <w:rFonts w:hint="eastAsia"/>
        </w:rPr>
        <w:t>断句在古代叫“句读”。古人称文辞语意已尽处为“句”</w:t>
      </w:r>
      <w:r w:rsidR="007400A8">
        <w:rPr>
          <w:rFonts w:hint="eastAsia"/>
        </w:rPr>
        <w:t>，</w:t>
      </w:r>
      <w:r w:rsidR="00E905E5" w:rsidRPr="00E905E5">
        <w:rPr>
          <w:rFonts w:hint="eastAsia"/>
        </w:rPr>
        <w:t>语意未尽的停顿处为“读”。古书是不加句读的</w:t>
      </w:r>
      <w:r w:rsidR="007400A8">
        <w:rPr>
          <w:rFonts w:hint="eastAsia"/>
        </w:rPr>
        <w:t>，</w:t>
      </w:r>
      <w:r w:rsidR="00E905E5" w:rsidRPr="00E905E5">
        <w:rPr>
          <w:rFonts w:hint="eastAsia"/>
        </w:rPr>
        <w:t>只是一个字一个</w:t>
      </w:r>
      <w:r w:rsidR="00E905E5" w:rsidRPr="00E905E5">
        <w:rPr>
          <w:rFonts w:hint="eastAsia"/>
        </w:rPr>
        <w:lastRenderedPageBreak/>
        <w:t>字地排列</w:t>
      </w:r>
      <w:r w:rsidR="007400A8">
        <w:rPr>
          <w:rFonts w:hint="eastAsia"/>
        </w:rPr>
        <w:t>，</w:t>
      </w:r>
      <w:r w:rsidR="00E905E5" w:rsidRPr="00E905E5">
        <w:rPr>
          <w:rFonts w:hint="eastAsia"/>
        </w:rPr>
        <w:t>读者边读边断</w:t>
      </w:r>
      <w:r w:rsidR="00C82E7F">
        <w:rPr>
          <w:rFonts w:hint="eastAsia"/>
        </w:rPr>
        <w:t>，</w:t>
      </w:r>
      <w:r w:rsidR="00E905E5" w:rsidRPr="00E905E5">
        <w:rPr>
          <w:rFonts w:hint="eastAsia"/>
        </w:rPr>
        <w:t>直至终篇。古代教育童蒙读书非常重视句读能力的训练。《礼记学记</w:t>
      </w:r>
      <w:r w:rsidR="003A3D11">
        <w:rPr>
          <w:rFonts w:hint="eastAsia"/>
        </w:rPr>
        <w:t>》</w:t>
      </w:r>
      <w:r w:rsidR="00E905E5" w:rsidRPr="00E905E5">
        <w:rPr>
          <w:rFonts w:hint="eastAsia"/>
        </w:rPr>
        <w:t>说</w:t>
      </w:r>
      <w:r w:rsidR="007400A8">
        <w:rPr>
          <w:rFonts w:hint="eastAsia"/>
        </w:rPr>
        <w:t>：</w:t>
      </w:r>
      <w:r w:rsidR="00E905E5" w:rsidRPr="00E905E5">
        <w:rPr>
          <w:rFonts w:hint="eastAsia"/>
        </w:rPr>
        <w:t>“一年视离经辨志”</w:t>
      </w:r>
      <w:r w:rsidR="007400A8">
        <w:rPr>
          <w:rFonts w:hint="eastAsia"/>
        </w:rPr>
        <w:t>。</w:t>
      </w:r>
      <w:r w:rsidR="00E905E5" w:rsidRPr="00E905E5">
        <w:rPr>
          <w:rFonts w:hint="eastAsia"/>
        </w:rPr>
        <w:t>“离经”就是指断句</w:t>
      </w:r>
      <w:r w:rsidR="007400A8">
        <w:rPr>
          <w:rFonts w:hint="eastAsia"/>
        </w:rPr>
        <w:t>，</w:t>
      </w:r>
      <w:r w:rsidR="00E905E5" w:rsidRPr="00E905E5">
        <w:rPr>
          <w:rFonts w:hint="eastAsia"/>
        </w:rPr>
        <w:t>也就是现在所说的句读能力的训练。谚语说</w:t>
      </w:r>
      <w:r w:rsidR="007400A8">
        <w:rPr>
          <w:rFonts w:hint="eastAsia"/>
        </w:rPr>
        <w:t>：</w:t>
      </w:r>
      <w:r w:rsidR="00E905E5" w:rsidRPr="00E905E5">
        <w:rPr>
          <w:rFonts w:hint="eastAsia"/>
        </w:rPr>
        <w:t>“学</w:t>
      </w:r>
      <w:r w:rsidR="00CB333A">
        <w:rPr>
          <w:rFonts w:hint="eastAsia"/>
        </w:rPr>
        <w:t>问</w:t>
      </w:r>
      <w:r w:rsidR="00E905E5" w:rsidRPr="00E905E5">
        <w:rPr>
          <w:rFonts w:hint="eastAsia"/>
        </w:rPr>
        <w:t>如何看点书”。意思是学问的大小可以从句读能力上看出</w:t>
      </w:r>
      <w:r w:rsidR="00C82E7F">
        <w:rPr>
          <w:rFonts w:hint="eastAsia"/>
        </w:rPr>
        <w:t>，</w:t>
      </w:r>
      <w:r w:rsidR="00E905E5" w:rsidRPr="00E905E5">
        <w:rPr>
          <w:rFonts w:hint="eastAsia"/>
        </w:rPr>
        <w:t>因为断句的正确与否</w:t>
      </w:r>
      <w:r w:rsidR="007400A8">
        <w:rPr>
          <w:rFonts w:hint="eastAsia"/>
        </w:rPr>
        <w:t>，</w:t>
      </w:r>
      <w:r w:rsidR="00E905E5" w:rsidRPr="00E905E5">
        <w:rPr>
          <w:rFonts w:hint="eastAsia"/>
        </w:rPr>
        <w:t>就看对书中文字懂不懂</w:t>
      </w:r>
      <w:r w:rsidR="00C82E7F">
        <w:rPr>
          <w:rFonts w:hint="eastAsia"/>
        </w:rPr>
        <w:t>，</w:t>
      </w:r>
      <w:r w:rsidR="00E905E5" w:rsidRPr="00E905E5">
        <w:rPr>
          <w:rFonts w:hint="eastAsia"/>
        </w:rPr>
        <w:t>文字懂了句也就晰对了。如果不位而硬断</w:t>
      </w:r>
      <w:r w:rsidR="00C82E7F">
        <w:rPr>
          <w:rFonts w:hint="eastAsia"/>
        </w:rPr>
        <w:t>，</w:t>
      </w:r>
      <w:r w:rsidR="00E905E5" w:rsidRPr="00E905E5">
        <w:rPr>
          <w:rFonts w:hint="eastAsia"/>
        </w:rPr>
        <w:t>自然会乱点鸳鸯谱</w:t>
      </w:r>
      <w:r w:rsidR="007400A8">
        <w:rPr>
          <w:rFonts w:hint="eastAsia"/>
        </w:rPr>
        <w:t>，</w:t>
      </w:r>
      <w:r w:rsidR="00E905E5" w:rsidRPr="00E905E5">
        <w:rPr>
          <w:rFonts w:hint="eastAsia"/>
        </w:rPr>
        <w:t>同一段文字就会文义迎异。比如古人描绘龙</w:t>
      </w:r>
      <w:r w:rsidR="007400A8">
        <w:rPr>
          <w:rFonts w:hint="eastAsia"/>
        </w:rPr>
        <w:t>：</w:t>
      </w:r>
      <w:r w:rsidR="00E905E5" w:rsidRPr="00E905E5">
        <w:rPr>
          <w:rFonts w:hint="eastAsia"/>
        </w:rPr>
        <w:t>“其形有九似</w:t>
      </w:r>
      <w:r w:rsidR="007400A8">
        <w:rPr>
          <w:rFonts w:hint="eastAsia"/>
        </w:rPr>
        <w:t>：</w:t>
      </w:r>
      <w:r w:rsidR="00E905E5" w:rsidRPr="00E905E5">
        <w:rPr>
          <w:rFonts w:hint="eastAsia"/>
        </w:rPr>
        <w:t>头似驼</w:t>
      </w:r>
      <w:r w:rsidR="009E5486">
        <w:rPr>
          <w:rFonts w:hint="eastAsia"/>
        </w:rPr>
        <w:t>，</w:t>
      </w:r>
      <w:r w:rsidR="00E905E5" w:rsidRPr="00E905E5">
        <w:rPr>
          <w:rFonts w:hint="eastAsia"/>
        </w:rPr>
        <w:t>角似侄</w:t>
      </w:r>
      <w:r w:rsidR="007400A8">
        <w:rPr>
          <w:rFonts w:hint="eastAsia"/>
        </w:rPr>
        <w:t>，</w:t>
      </w:r>
      <w:r w:rsidR="00E905E5" w:rsidRPr="00E905E5">
        <w:rPr>
          <w:rFonts w:hint="eastAsia"/>
        </w:rPr>
        <w:t>冈似兔</w:t>
      </w:r>
      <w:r w:rsidR="007400A8">
        <w:rPr>
          <w:rFonts w:hint="eastAsia"/>
        </w:rPr>
        <w:t>，</w:t>
      </w:r>
      <w:r w:rsidR="00E905E5" w:rsidRPr="00E905E5">
        <w:rPr>
          <w:rFonts w:hint="eastAsia"/>
        </w:rPr>
        <w:t>耳似牛</w:t>
      </w:r>
      <w:r w:rsidR="00C82E7F">
        <w:rPr>
          <w:rFonts w:hint="eastAsia"/>
        </w:rPr>
        <w:t>，</w:t>
      </w:r>
      <w:r w:rsidR="00E905E5" w:rsidRPr="00E905E5">
        <w:rPr>
          <w:rFonts w:hint="eastAsia"/>
        </w:rPr>
        <w:t>项似蛇</w:t>
      </w:r>
      <w:r w:rsidR="00C82E7F">
        <w:rPr>
          <w:rFonts w:hint="eastAsia"/>
        </w:rPr>
        <w:t>，</w:t>
      </w:r>
      <w:r w:rsidR="00E905E5" w:rsidRPr="00E905E5">
        <w:rPr>
          <w:rFonts w:hint="eastAsia"/>
        </w:rPr>
        <w:t>匠似蜃</w:t>
      </w:r>
      <w:r w:rsidR="00C82E7F">
        <w:rPr>
          <w:rFonts w:hint="eastAsia"/>
        </w:rPr>
        <w:t>，</w:t>
      </w:r>
      <w:r w:rsidR="00E905E5" w:rsidRPr="00E905E5">
        <w:rPr>
          <w:rFonts w:hint="eastAsia"/>
        </w:rPr>
        <w:t>鳞似鲤</w:t>
      </w:r>
      <w:r w:rsidR="007400A8">
        <w:rPr>
          <w:rFonts w:hint="eastAsia"/>
        </w:rPr>
        <w:t>，</w:t>
      </w:r>
      <w:r w:rsidR="00E905E5" w:rsidRPr="00E905E5">
        <w:rPr>
          <w:rFonts w:hint="eastAsia"/>
        </w:rPr>
        <w:t>爪似鹰</w:t>
      </w:r>
      <w:r w:rsidR="00C82E7F">
        <w:rPr>
          <w:rFonts w:hint="eastAsia"/>
        </w:rPr>
        <w:t>，</w:t>
      </w:r>
      <w:r w:rsidR="00E905E5" w:rsidRPr="00E905E5">
        <w:rPr>
          <w:rFonts w:hint="eastAsia"/>
        </w:rPr>
        <w:t>掌似虎。”如果断成</w:t>
      </w:r>
      <w:r w:rsidR="001F1DD4">
        <w:rPr>
          <w:rFonts w:hint="eastAsia"/>
        </w:rPr>
        <w:t>：</w:t>
      </w:r>
      <w:r w:rsidR="00E905E5" w:rsidRPr="00E905E5">
        <w:rPr>
          <w:rFonts w:hint="eastAsia"/>
        </w:rPr>
        <w:t>“其形有九</w:t>
      </w:r>
      <w:r w:rsidR="001F1DD4">
        <w:rPr>
          <w:rFonts w:hint="eastAsia"/>
        </w:rPr>
        <w:t>：</w:t>
      </w:r>
      <w:r w:rsidR="00E905E5" w:rsidRPr="00E905E5">
        <w:rPr>
          <w:rFonts w:hint="eastAsia"/>
        </w:rPr>
        <w:t>似头</w:t>
      </w:r>
      <w:r w:rsidR="00C82E7F">
        <w:rPr>
          <w:rFonts w:hint="eastAsia"/>
        </w:rPr>
        <w:t>，</w:t>
      </w:r>
      <w:r w:rsidR="00E905E5" w:rsidRPr="00E905E5">
        <w:rPr>
          <w:rFonts w:hint="eastAsia"/>
        </w:rPr>
        <w:t>似角</w:t>
      </w:r>
      <w:r w:rsidR="00C82E7F">
        <w:rPr>
          <w:rFonts w:hint="eastAsia"/>
        </w:rPr>
        <w:t>，</w:t>
      </w:r>
      <w:r w:rsidR="00E905E5" w:rsidRPr="00E905E5">
        <w:rPr>
          <w:rFonts w:hint="eastAsia"/>
        </w:rPr>
        <w:t>似鹿限</w:t>
      </w:r>
      <w:r w:rsidR="00C82E7F">
        <w:rPr>
          <w:rFonts w:hint="eastAsia"/>
        </w:rPr>
        <w:t>，</w:t>
      </w:r>
      <w:r w:rsidR="00E905E5" w:rsidRPr="00E905E5">
        <w:rPr>
          <w:rFonts w:hint="eastAsia"/>
        </w:rPr>
        <w:t>似兔耳</w:t>
      </w:r>
      <w:r w:rsidR="00C82E7F">
        <w:rPr>
          <w:rFonts w:hint="eastAsia"/>
        </w:rPr>
        <w:t>，</w:t>
      </w:r>
      <w:r w:rsidR="00E905E5" w:rsidRPr="00E905E5">
        <w:rPr>
          <w:rFonts w:hint="eastAsia"/>
        </w:rPr>
        <w:t>似牛头…”这样错误的断句</w:t>
      </w:r>
      <w:r w:rsidR="00C82E7F">
        <w:rPr>
          <w:rFonts w:hint="eastAsia"/>
        </w:rPr>
        <w:t>，</w:t>
      </w:r>
      <w:r w:rsidR="00E905E5" w:rsidRPr="00E905E5">
        <w:rPr>
          <w:rFonts w:hint="eastAsia"/>
        </w:rPr>
        <w:t>意思变成龙有九种形状</w:t>
      </w:r>
      <w:r w:rsidR="00C82E7F">
        <w:rPr>
          <w:rFonts w:hint="eastAsia"/>
        </w:rPr>
        <w:t>，</w:t>
      </w:r>
      <w:r w:rsidR="00E905E5" w:rsidRPr="00E905E5">
        <w:rPr>
          <w:rFonts w:hint="eastAsia"/>
        </w:rPr>
        <w:t>并且面目全非</w:t>
      </w:r>
      <w:r w:rsidR="00C82E7F">
        <w:rPr>
          <w:rFonts w:hint="eastAsia"/>
        </w:rPr>
        <w:t>，</w:t>
      </w:r>
      <w:r w:rsidR="00E905E5" w:rsidRPr="00E905E5">
        <w:rPr>
          <w:rFonts w:hint="eastAsia"/>
        </w:rPr>
        <w:t>显然是很可笑的</w:t>
      </w:r>
      <w:r w:rsidR="00C82E7F">
        <w:rPr>
          <w:rFonts w:hint="eastAsia"/>
        </w:rPr>
        <w:t>。</w:t>
      </w:r>
      <w:r w:rsidR="00745241">
        <w:rPr>
          <w:rFonts w:hint="eastAsia"/>
        </w:rPr>
        <w:t>所以正确地句读是提高古汉语阅读能力、正确理解古书的重要基本</w:t>
      </w:r>
      <w:r w:rsidR="004527DB">
        <w:rPr>
          <w:rFonts w:hint="eastAsia"/>
        </w:rPr>
        <w:t>。</w:t>
      </w:r>
    </w:p>
    <w:p w:rsidR="00B30930" w:rsidRDefault="00970018" w:rsidP="00B30930">
      <w:pPr>
        <w:pStyle w:val="u5"/>
        <w:spacing w:before="24" w:after="24"/>
        <w:ind w:firstLine="480"/>
      </w:pPr>
      <w:r>
        <w:rPr>
          <w:rFonts w:hint="eastAsia"/>
        </w:rPr>
        <w:t>研究</w:t>
      </w:r>
      <w:r w:rsidR="00FC2405">
        <w:rPr>
          <w:rFonts w:hint="eastAsia"/>
        </w:rPr>
        <w:t>一篇文言文，应该先通读这篇文章，大体上弄清这篇文章</w:t>
      </w:r>
      <w:r w:rsidR="00390CF2">
        <w:rPr>
          <w:rFonts w:hint="eastAsia"/>
        </w:rPr>
        <w:t>写了什么内容，思考它表达了什么意思，具有什么结构，它属于什么文体等，然后再来给文章断句</w:t>
      </w:r>
      <w:r w:rsidR="00A81B64">
        <w:rPr>
          <w:rFonts w:hint="eastAsia"/>
        </w:rPr>
        <w:t>。</w:t>
      </w:r>
      <w:r w:rsidR="00B30930">
        <w:rPr>
          <w:rFonts w:hint="eastAsia"/>
        </w:rPr>
        <w:t>断句的基本方法：</w:t>
      </w:r>
    </w:p>
    <w:p w:rsidR="00B30930" w:rsidRDefault="00B30930" w:rsidP="00970018">
      <w:pPr>
        <w:pStyle w:val="u5"/>
        <w:spacing w:before="24" w:after="24"/>
        <w:ind w:firstLine="480"/>
      </w:pPr>
      <w:r>
        <w:rPr>
          <w:rFonts w:hint="eastAsia"/>
        </w:rPr>
        <w:t>1</w:t>
      </w:r>
      <w:r>
        <w:rPr>
          <w:rFonts w:hint="eastAsia"/>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Default="00B30930" w:rsidP="00970018">
      <w:pPr>
        <w:pStyle w:val="u5"/>
        <w:spacing w:before="24" w:after="24"/>
        <w:ind w:firstLine="480"/>
      </w:pPr>
      <w:r>
        <w:rPr>
          <w:rFonts w:hint="eastAsia"/>
        </w:rPr>
        <w:t>2</w:t>
      </w:r>
      <w:r>
        <w:rPr>
          <w:rFonts w:hint="eastAsia"/>
        </w:rPr>
        <w:t>．利用对话标志断句。常以“曰”、“云”、“言”为标志，两人对话，一般在第一次问答写出人名，以后就只用“曰”而把主语省略。遇到对话时，应根据上下文判断出问者、答者，明辨句读。</w:t>
      </w:r>
    </w:p>
    <w:p w:rsidR="00B30930" w:rsidRDefault="00B30930" w:rsidP="00970018">
      <w:pPr>
        <w:pStyle w:val="u5"/>
        <w:spacing w:before="24" w:after="24"/>
        <w:ind w:firstLine="480"/>
      </w:pPr>
      <w:r>
        <w:rPr>
          <w:rFonts w:hint="eastAsia"/>
        </w:rPr>
        <w:t>3</w:t>
      </w:r>
      <w:r>
        <w:rPr>
          <w:rFonts w:hint="eastAsia"/>
        </w:rPr>
        <w:t>．借助文言虚词断句。古人的文章没有标点符号，为了明辨句读，虚词就成了重要的标志。尤其是一些语气词和连词的前后往往是该断句的地方。文言文，多用虚词来表达语气或感情。</w:t>
      </w:r>
    </w:p>
    <w:p w:rsidR="00B30930" w:rsidRPr="00970018" w:rsidRDefault="00B30930" w:rsidP="00970018">
      <w:pPr>
        <w:pStyle w:val="u5"/>
        <w:spacing w:before="24" w:after="24"/>
        <w:ind w:firstLine="480"/>
      </w:pPr>
      <w:r>
        <w:rPr>
          <w:rFonts w:hint="eastAsia"/>
        </w:rPr>
        <w:t>句首发语词：夫、盖、至若、若夫、初、唯、斯、今、凡、且、窃、请、敬等常用于一句话的开头，在它们的前面一般要断开。</w:t>
      </w:r>
    </w:p>
    <w:p w:rsidR="00B30930" w:rsidRDefault="00B30930" w:rsidP="00970018">
      <w:pPr>
        <w:pStyle w:val="u5"/>
        <w:spacing w:before="24" w:after="24"/>
        <w:ind w:firstLine="480"/>
      </w:pPr>
      <w:r>
        <w:rPr>
          <w:rFonts w:hint="eastAsia"/>
        </w:rPr>
        <w:t>句尾词：也、矣、焉、耳等经常用于陈述句尾；耶、与（欤）、邪（耶）等经常用于疑问句末尾；哉、夫等经常用于感叹句尾。其后面一般要断开。</w:t>
      </w:r>
    </w:p>
    <w:p w:rsidR="00B30930" w:rsidRPr="00970018" w:rsidRDefault="00B30930" w:rsidP="00970018">
      <w:pPr>
        <w:pStyle w:val="u5"/>
        <w:spacing w:before="24" w:after="24"/>
        <w:ind w:firstLine="480"/>
      </w:pPr>
      <w:r>
        <w:rPr>
          <w:rFonts w:hint="eastAsia"/>
        </w:rPr>
        <w:t>疑问语气词：何、胡、安、曷、奚、盍、焉、孰、孰与、何如、奈何、如之何、若之何等词或固定结构之后，一般可构成疑问句，只要贯通上下文意，就可断句。</w:t>
      </w:r>
    </w:p>
    <w:p w:rsidR="00B30930" w:rsidRPr="00970018" w:rsidRDefault="00B30930" w:rsidP="00970018">
      <w:pPr>
        <w:pStyle w:val="u5"/>
        <w:spacing w:before="24" w:after="24"/>
        <w:ind w:firstLine="480"/>
      </w:pPr>
      <w:r>
        <w:rPr>
          <w:rFonts w:hint="eastAsia"/>
        </w:rPr>
        <w:t>复句中的关联词：虽、虽然、纵、纵使、向使、假使、苟、故、是故、则、然则、或、况、而况、且、若夫、至于、至若、已而、于是、岂、岂非，在它们的前面一般要断开。</w:t>
      </w:r>
    </w:p>
    <w:p w:rsidR="00B30930" w:rsidRPr="00970018" w:rsidRDefault="00B30930" w:rsidP="00970018">
      <w:pPr>
        <w:pStyle w:val="u5"/>
        <w:spacing w:before="24" w:after="24"/>
        <w:ind w:firstLine="480"/>
      </w:pPr>
      <w:r>
        <w:rPr>
          <w:rFonts w:hint="eastAsia"/>
        </w:rPr>
        <w:t>其它的如：以、于、为、则、而，往往用于句中，在他们的前后一般就</w:t>
      </w:r>
      <w:r>
        <w:rPr>
          <w:rFonts w:hint="eastAsia"/>
        </w:rPr>
        <w:lastRenderedPageBreak/>
        <w:t>不断句；（“而”表转折而且后面为一个比较长和完整的句子时，“而”前面要断开）。</w:t>
      </w:r>
    </w:p>
    <w:p w:rsidR="00B30930" w:rsidRDefault="00B30930" w:rsidP="00970018">
      <w:pPr>
        <w:pStyle w:val="u5"/>
        <w:spacing w:before="24" w:after="24"/>
        <w:ind w:firstLine="480"/>
      </w:pPr>
      <w:r>
        <w:rPr>
          <w:rFonts w:hint="eastAsia"/>
        </w:rPr>
        <w:t>4</w:t>
      </w:r>
      <w:r>
        <w:rPr>
          <w:rFonts w:hint="eastAsia"/>
        </w:rPr>
        <w:t>．找出动词，明确句意。古汉语中，句子多以动词或形容词谓语为中心。找出了动词或形容词谓语，也就区分出独立的句子，明确了语句的意思，从而正确断句。比如</w:t>
      </w:r>
      <w:r w:rsidR="002C2516">
        <w:rPr>
          <w:rFonts w:hint="eastAsia"/>
        </w:rPr>
        <w:t>：</w:t>
      </w:r>
      <w:r>
        <w:rPr>
          <w:rFonts w:hint="eastAsia"/>
        </w:rPr>
        <w:t>马无故亡而入胡</w:t>
      </w:r>
      <w:r>
        <w:rPr>
          <w:rFonts w:hint="eastAsia"/>
        </w:rPr>
        <w:t>/</w:t>
      </w:r>
      <w:r>
        <w:rPr>
          <w:rFonts w:hint="eastAsia"/>
        </w:rPr>
        <w:t>人皆吊之，句中动词有“亡”“入”“吊”，因此可区分出两个句子。②其马将胡骏马而归</w:t>
      </w:r>
      <w:r>
        <w:rPr>
          <w:rFonts w:hint="eastAsia"/>
        </w:rPr>
        <w:t>/</w:t>
      </w:r>
      <w:r>
        <w:rPr>
          <w:rFonts w:hint="eastAsia"/>
        </w:rPr>
        <w:t>人皆贺之，句中动词有“将”“归”“贺”，可区分出两个句子。</w:t>
      </w:r>
    </w:p>
    <w:p w:rsidR="00B30930" w:rsidRDefault="00B30930" w:rsidP="00970018">
      <w:pPr>
        <w:pStyle w:val="u5"/>
        <w:spacing w:before="24" w:after="24"/>
        <w:ind w:firstLine="480"/>
      </w:pPr>
      <w:r>
        <w:rPr>
          <w:rFonts w:hint="eastAsia"/>
        </w:rPr>
        <w:t>5</w:t>
      </w:r>
      <w:r>
        <w:rPr>
          <w:rFonts w:hint="eastAsia"/>
        </w:rPr>
        <w:t>．借助名词（代词）断句。一般完整的句子都有主谓宾，而主语一般由名词或代词充当。名词一般为文章陈述、描写、说明或议论的对象，在它们的前后往往要进</w:t>
      </w:r>
      <w:r>
        <w:rPr>
          <w:rFonts w:hint="eastAsia"/>
        </w:rPr>
        <w:t xml:space="preserve"> </w:t>
      </w:r>
      <w:r>
        <w:rPr>
          <w:rFonts w:hint="eastAsia"/>
        </w:rPr>
        <w:t>行断句。名词（代词）一般也常常用作句子的主语和宾语，因此，找出文中反复出现的名词或代词，就基本上可以断出句读了。常见代词有：吾、余（表示</w:t>
      </w:r>
      <w:r>
        <w:rPr>
          <w:rFonts w:hint="eastAsia"/>
        </w:rPr>
        <w:t xml:space="preserve"> </w:t>
      </w:r>
      <w:r>
        <w:rPr>
          <w:rFonts w:hint="eastAsia"/>
        </w:rPr>
        <w:t>“我”），予、尔、汝（女）、公、卿、君、若（表示“你”）、彼、此、其、之（表示“他”）。</w:t>
      </w:r>
    </w:p>
    <w:p w:rsidR="00B30930" w:rsidRDefault="00B30930" w:rsidP="00970018">
      <w:pPr>
        <w:pStyle w:val="u5"/>
        <w:spacing w:before="24" w:after="24"/>
        <w:ind w:firstLine="480"/>
      </w:pPr>
      <w:r>
        <w:rPr>
          <w:rFonts w:hint="eastAsia"/>
        </w:rPr>
        <w:t>6</w:t>
      </w:r>
      <w:r>
        <w:rPr>
          <w:rFonts w:hint="eastAsia"/>
        </w:rPr>
        <w:t>．借助语法结构断句。文言语法中有一些固定结构，如：“……者，……也”、“不亦……乎”、“何……之有”，“孰与……乎”、“为……所……”、“受……于……”等，根据这些结构也可断句。</w:t>
      </w:r>
    </w:p>
    <w:p w:rsidR="00B30930" w:rsidRDefault="00B30930" w:rsidP="00970018">
      <w:pPr>
        <w:pStyle w:val="u5"/>
        <w:spacing w:before="24" w:after="24"/>
        <w:ind w:firstLine="480"/>
      </w:pPr>
      <w:r>
        <w:rPr>
          <w:rFonts w:hint="eastAsia"/>
        </w:rPr>
        <w:t>7</w:t>
      </w:r>
      <w:r>
        <w:rPr>
          <w:rFonts w:hint="eastAsia"/>
        </w:rPr>
        <w:t>．利用总分关系断句。文言文中常用总说分承或分说总承的写法，掌握了这个写法对断句很有帮助。如《谋攻》的最后一段：“故知胜有五</w:t>
      </w:r>
      <w:r>
        <w:rPr>
          <w:rFonts w:hint="eastAsia"/>
        </w:rPr>
        <w:t>/</w:t>
      </w:r>
      <w:r>
        <w:rPr>
          <w:rFonts w:hint="eastAsia"/>
        </w:rPr>
        <w:t>知可以战与不战者胜</w:t>
      </w:r>
      <w:r>
        <w:rPr>
          <w:rFonts w:hint="eastAsia"/>
        </w:rPr>
        <w:t xml:space="preserve"> /</w:t>
      </w:r>
      <w:r>
        <w:rPr>
          <w:rFonts w:hint="eastAsia"/>
        </w:rPr>
        <w:t>识众寡之用者胜</w:t>
      </w:r>
      <w:r>
        <w:rPr>
          <w:rFonts w:hint="eastAsia"/>
        </w:rPr>
        <w:t>/</w:t>
      </w:r>
      <w:r>
        <w:rPr>
          <w:rFonts w:hint="eastAsia"/>
        </w:rPr>
        <w:t>上下同欲者胜</w:t>
      </w:r>
      <w:r>
        <w:rPr>
          <w:rFonts w:hint="eastAsia"/>
        </w:rPr>
        <w:t>/</w:t>
      </w:r>
      <w:r>
        <w:rPr>
          <w:rFonts w:hint="eastAsia"/>
        </w:rPr>
        <w:t>以虞待不虞者胜</w:t>
      </w:r>
      <w:r>
        <w:rPr>
          <w:rFonts w:hint="eastAsia"/>
        </w:rPr>
        <w:t>/</w:t>
      </w:r>
      <w:r>
        <w:rPr>
          <w:rFonts w:hint="eastAsia"/>
        </w:rPr>
        <w:t>将能而君不御者胜。”这显然是总说分承的写法了。再如“老而无妻曰鳏</w:t>
      </w:r>
      <w:r>
        <w:rPr>
          <w:rFonts w:hint="eastAsia"/>
        </w:rPr>
        <w:t>/</w:t>
      </w:r>
      <w:r>
        <w:rPr>
          <w:rFonts w:hint="eastAsia"/>
        </w:rPr>
        <w:t>老而无夫曰寡</w:t>
      </w:r>
      <w:r>
        <w:rPr>
          <w:rFonts w:hint="eastAsia"/>
        </w:rPr>
        <w:t>/</w:t>
      </w:r>
      <w:r>
        <w:rPr>
          <w:rFonts w:hint="eastAsia"/>
        </w:rPr>
        <w:t>老而无子曰独</w:t>
      </w:r>
      <w:r>
        <w:rPr>
          <w:rFonts w:hint="eastAsia"/>
        </w:rPr>
        <w:t>/</w:t>
      </w:r>
      <w:r>
        <w:rPr>
          <w:rFonts w:hint="eastAsia"/>
        </w:rPr>
        <w:t>幼</w:t>
      </w:r>
      <w:r>
        <w:rPr>
          <w:rFonts w:hint="eastAsia"/>
        </w:rPr>
        <w:t xml:space="preserve"> </w:t>
      </w:r>
      <w:r>
        <w:rPr>
          <w:rFonts w:hint="eastAsia"/>
        </w:rPr>
        <w:t>而无父曰孤</w:t>
      </w:r>
      <w:r>
        <w:rPr>
          <w:rFonts w:hint="eastAsia"/>
        </w:rPr>
        <w:t>/</w:t>
      </w:r>
      <w:r>
        <w:rPr>
          <w:rFonts w:hint="eastAsia"/>
        </w:rPr>
        <w:t>此四者天下之穷民而无告者”，这显然是分说总承的写法了。</w:t>
      </w:r>
    </w:p>
    <w:p w:rsidR="00B30930" w:rsidRPr="00970018" w:rsidRDefault="00B30930" w:rsidP="00970018">
      <w:pPr>
        <w:pStyle w:val="u5"/>
        <w:spacing w:before="24" w:after="24"/>
        <w:ind w:firstLine="480"/>
      </w:pPr>
      <w:r>
        <w:rPr>
          <w:rFonts w:hint="eastAsia"/>
        </w:rPr>
        <w:t>8</w:t>
      </w:r>
      <w:r>
        <w:rPr>
          <w:rFonts w:hint="eastAsia"/>
        </w:rPr>
        <w:t>．借助对比、对偶、排比、顶真等修辞断句。文言中常有对偶句、排比句，抓住这个特点断句，常能收到断开一处、接着断开几处的效果。</w:t>
      </w:r>
    </w:p>
    <w:p w:rsidR="00B30930" w:rsidRPr="00970018" w:rsidRDefault="00B30930" w:rsidP="00970018">
      <w:pPr>
        <w:pStyle w:val="u5"/>
        <w:spacing w:before="24" w:after="24"/>
        <w:ind w:firstLine="480"/>
      </w:pPr>
      <w:r>
        <w:rPr>
          <w:rFonts w:hint="eastAsia"/>
        </w:rPr>
        <w:t>例：秦孝公据崤函之固拥雍州之地君臣固守以窥周室有席卷天下包举宇内囊括四海之意并吞八荒之心当是时也商君佐之内立法度务耕织修守战之具外连横而斗诸侯于是秦人拱手而取西河之外</w:t>
      </w:r>
      <w:r w:rsidR="00565FC2">
        <w:rPr>
          <w:rFonts w:hint="eastAsia"/>
        </w:rPr>
        <w:t>……</w:t>
      </w:r>
    </w:p>
    <w:p w:rsidR="00B30930" w:rsidRDefault="00B30930" w:rsidP="00970018">
      <w:pPr>
        <w:pStyle w:val="u5"/>
        <w:spacing w:before="24" w:after="24"/>
        <w:ind w:firstLine="480"/>
      </w:pPr>
      <w:r>
        <w:rPr>
          <w:rFonts w:hint="eastAsia"/>
        </w:rPr>
        <w:t>这一段文字之中，“据崤函之固</w:t>
      </w:r>
      <w:r>
        <w:rPr>
          <w:rFonts w:hint="eastAsia"/>
        </w:rPr>
        <w:t>/</w:t>
      </w:r>
      <w:r>
        <w:rPr>
          <w:rFonts w:hint="eastAsia"/>
        </w:rPr>
        <w:t>拥雍州之地”是对偶；“席卷天下</w:t>
      </w:r>
      <w:r>
        <w:rPr>
          <w:rFonts w:hint="eastAsia"/>
        </w:rPr>
        <w:t>/</w:t>
      </w:r>
      <w:r>
        <w:rPr>
          <w:rFonts w:hint="eastAsia"/>
        </w:rPr>
        <w:t>包举宇内</w:t>
      </w:r>
      <w:r>
        <w:rPr>
          <w:rFonts w:hint="eastAsia"/>
        </w:rPr>
        <w:t>/</w:t>
      </w:r>
      <w:r>
        <w:rPr>
          <w:rFonts w:hint="eastAsia"/>
        </w:rPr>
        <w:t>囊括四海</w:t>
      </w:r>
      <w:r>
        <w:rPr>
          <w:rFonts w:hint="eastAsia"/>
        </w:rPr>
        <w:t>/</w:t>
      </w:r>
      <w:r>
        <w:rPr>
          <w:rFonts w:hint="eastAsia"/>
        </w:rPr>
        <w:t>并吞八荒”是排比；“内”“外”是对照。根据这样的语言特点，断句也就容易多了。</w:t>
      </w:r>
    </w:p>
    <w:p w:rsidR="00B30930" w:rsidRDefault="00B30930" w:rsidP="00970018">
      <w:pPr>
        <w:pStyle w:val="u5"/>
        <w:spacing w:before="24" w:after="24"/>
        <w:ind w:firstLine="480"/>
      </w:pPr>
      <w:r>
        <w:rPr>
          <w:rFonts w:hint="eastAsia"/>
        </w:rPr>
        <w:t>顶真是文言文中常见的形式。句子前后相承，前一句做宾语的词，在后一句又作了主语。例如：“畏惧则存想，存想则目觑。”（王充《订鬼》）根据这一特点，我们也可以确定句读。“名不正则言不顺</w:t>
      </w:r>
      <w:r>
        <w:rPr>
          <w:rFonts w:hint="eastAsia"/>
        </w:rPr>
        <w:t>/</w:t>
      </w:r>
      <w:r>
        <w:rPr>
          <w:rFonts w:hint="eastAsia"/>
        </w:rPr>
        <w:t>言不顺则事不成</w:t>
      </w:r>
      <w:r>
        <w:rPr>
          <w:rFonts w:hint="eastAsia"/>
        </w:rPr>
        <w:t>/</w:t>
      </w:r>
      <w:r>
        <w:rPr>
          <w:rFonts w:hint="eastAsia"/>
        </w:rPr>
        <w:t>事不成</w:t>
      </w:r>
      <w:r>
        <w:rPr>
          <w:rFonts w:hint="eastAsia"/>
        </w:rPr>
        <w:lastRenderedPageBreak/>
        <w:t>则礼乐不兴</w:t>
      </w:r>
      <w:r>
        <w:rPr>
          <w:rFonts w:hint="eastAsia"/>
        </w:rPr>
        <w:t>/</w:t>
      </w:r>
      <w:r>
        <w:rPr>
          <w:rFonts w:hint="eastAsia"/>
        </w:rPr>
        <w:t>礼乐不兴则刑罚不中</w:t>
      </w:r>
      <w:r>
        <w:rPr>
          <w:rFonts w:hint="eastAsia"/>
        </w:rPr>
        <w:t>/</w:t>
      </w:r>
      <w:r>
        <w:rPr>
          <w:rFonts w:hint="eastAsia"/>
        </w:rPr>
        <w:t>刑罚不中则民无所措手足”。</w:t>
      </w:r>
    </w:p>
    <w:p w:rsidR="00B30930" w:rsidRDefault="00B30930" w:rsidP="00970018">
      <w:pPr>
        <w:pStyle w:val="u5"/>
        <w:spacing w:before="24" w:after="24"/>
        <w:ind w:firstLine="480"/>
      </w:pPr>
      <w:r>
        <w:rPr>
          <w:rFonts w:hint="eastAsia"/>
        </w:rPr>
        <w:t xml:space="preserve"> 9</w:t>
      </w:r>
      <w:r>
        <w:rPr>
          <w:rFonts w:hint="eastAsia"/>
        </w:rPr>
        <w:t>．利用对称句式。解题时，注意古文讲究整齐对称、行文中上下句常用相同的字数和相同的结构的特点。如“故福之为祸</w:t>
      </w:r>
      <w:r>
        <w:rPr>
          <w:rFonts w:hint="eastAsia"/>
        </w:rPr>
        <w:t>/</w:t>
      </w:r>
      <w:r>
        <w:rPr>
          <w:rFonts w:hint="eastAsia"/>
        </w:rPr>
        <w:t>祸之为福</w:t>
      </w:r>
      <w:r>
        <w:rPr>
          <w:rFonts w:hint="eastAsia"/>
        </w:rPr>
        <w:t>/</w:t>
      </w:r>
      <w:r>
        <w:rPr>
          <w:rFonts w:hint="eastAsia"/>
        </w:rPr>
        <w:t>化不可极</w:t>
      </w:r>
      <w:r>
        <w:rPr>
          <w:rFonts w:hint="eastAsia"/>
        </w:rPr>
        <w:t>/</w:t>
      </w:r>
      <w:r>
        <w:rPr>
          <w:rFonts w:hint="eastAsia"/>
        </w:rPr>
        <w:t>深不可测也”，句式工整，都为四字一句，据此可正确断句。</w:t>
      </w:r>
    </w:p>
    <w:p w:rsidR="00B30930" w:rsidRDefault="009C7CDD" w:rsidP="00970018">
      <w:pPr>
        <w:pStyle w:val="u5"/>
        <w:spacing w:before="24" w:after="24"/>
        <w:ind w:firstLine="480"/>
      </w:pPr>
      <w:r>
        <w:rPr>
          <w:rFonts w:hint="eastAsia"/>
        </w:rPr>
        <w:t>除此之外</w:t>
      </w:r>
      <w:r w:rsidR="00B30930">
        <w:rPr>
          <w:rFonts w:hint="eastAsia"/>
        </w:rPr>
        <w:t>，断句的方法还有很多，如根据押韵规律断句、根据间隔反复断句、特殊句式等断句，综合运用这些方法，效果会更好。</w:t>
      </w:r>
    </w:p>
    <w:p w:rsidR="00B30930" w:rsidRDefault="00B30930" w:rsidP="00EF07D7">
      <w:pPr>
        <w:pStyle w:val="u5"/>
        <w:spacing w:before="24" w:after="24"/>
        <w:ind w:firstLine="480"/>
      </w:pPr>
      <w:r>
        <w:rPr>
          <w:rFonts w:hint="eastAsia"/>
        </w:rPr>
        <w:t>实词断句法。即在读懂全文，了解所点断文章的大致内容的基础上，通过找名词与动词来组句，先断开能断的句子。如果是叙述性的文章，就要弄懂故事的基本情节；若有人物对话，就要弄清谁与谁对话，讲的什么话。如是说理性文章，则要弄明白谈了哪些问题，表明了怎样的观点。同现代汉语语法一样，古文中的主语、宾</w:t>
      </w:r>
      <w:r>
        <w:rPr>
          <w:rFonts w:hint="eastAsia"/>
        </w:rPr>
        <w:t xml:space="preserve"> </w:t>
      </w:r>
      <w:r>
        <w:rPr>
          <w:rFonts w:hint="eastAsia"/>
        </w:rPr>
        <w:t>语一般是名词（代词），谓语多是动词，主语、谓语与宾语是句子的主干，而谓语是句子的核心。因此，抓住谓语动词，分析动词与它前后词语之间的关系，就能正确断句。如</w:t>
      </w:r>
      <w:r w:rsidR="0057501A">
        <w:rPr>
          <w:rFonts w:hint="eastAsia"/>
        </w:rPr>
        <w:t>：</w:t>
      </w:r>
      <w:r>
        <w:rPr>
          <w:rFonts w:hint="eastAsia"/>
        </w:rPr>
        <w:t>乡</w:t>
      </w:r>
      <w:r w:rsidR="009E116D">
        <w:rPr>
          <w:rFonts w:hint="eastAsia"/>
        </w:rPr>
        <w:t xml:space="preserve"> </w:t>
      </w:r>
      <w:r>
        <w:rPr>
          <w:rFonts w:hint="eastAsia"/>
        </w:rPr>
        <w:t>人</w:t>
      </w:r>
      <w:r w:rsidR="009E116D">
        <w:rPr>
          <w:rFonts w:hint="eastAsia"/>
        </w:rPr>
        <w:t xml:space="preserve"> </w:t>
      </w:r>
      <w:r>
        <w:rPr>
          <w:rFonts w:hint="eastAsia"/>
        </w:rPr>
        <w:t>管</w:t>
      </w:r>
      <w:r w:rsidR="009E116D">
        <w:rPr>
          <w:rFonts w:hint="eastAsia"/>
        </w:rPr>
        <w:t xml:space="preserve"> </w:t>
      </w:r>
      <w:r>
        <w:rPr>
          <w:rFonts w:hint="eastAsia"/>
        </w:rPr>
        <w:t>彦</w:t>
      </w:r>
      <w:r w:rsidR="009E116D">
        <w:rPr>
          <w:rFonts w:hint="eastAsia"/>
        </w:rPr>
        <w:t xml:space="preserve"> </w:t>
      </w:r>
      <w:r>
        <w:rPr>
          <w:rFonts w:hint="eastAsia"/>
        </w:rPr>
        <w:t>少</w:t>
      </w:r>
      <w:r w:rsidR="009E116D">
        <w:rPr>
          <w:rFonts w:hint="eastAsia"/>
        </w:rPr>
        <w:t xml:space="preserve"> </w:t>
      </w:r>
      <w:r>
        <w:rPr>
          <w:rFonts w:hint="eastAsia"/>
        </w:rPr>
        <w:t>有</w:t>
      </w:r>
      <w:r w:rsidR="009E116D">
        <w:rPr>
          <w:rFonts w:hint="eastAsia"/>
        </w:rPr>
        <w:t xml:space="preserve"> </w:t>
      </w:r>
      <w:r>
        <w:rPr>
          <w:rFonts w:hint="eastAsia"/>
        </w:rPr>
        <w:t>才</w:t>
      </w:r>
      <w:r w:rsidR="009E116D">
        <w:rPr>
          <w:rFonts w:hint="eastAsia"/>
        </w:rPr>
        <w:t xml:space="preserve"> </w:t>
      </w:r>
      <w:r>
        <w:rPr>
          <w:rFonts w:hint="eastAsia"/>
        </w:rPr>
        <w:t>而</w:t>
      </w:r>
      <w:r w:rsidR="009E116D">
        <w:rPr>
          <w:rFonts w:hint="eastAsia"/>
        </w:rPr>
        <w:t xml:space="preserve"> </w:t>
      </w:r>
      <w:r>
        <w:rPr>
          <w:rFonts w:hint="eastAsia"/>
        </w:rPr>
        <w:t>末</w:t>
      </w:r>
      <w:r w:rsidR="009E116D">
        <w:rPr>
          <w:rFonts w:hint="eastAsia"/>
        </w:rPr>
        <w:t xml:space="preserve"> </w:t>
      </w:r>
      <w:r>
        <w:rPr>
          <w:rFonts w:hint="eastAsia"/>
        </w:rPr>
        <w:t>知</w:t>
      </w:r>
      <w:r w:rsidR="009E116D">
        <w:rPr>
          <w:rFonts w:hint="eastAsia"/>
        </w:rPr>
        <w:t xml:space="preserve"> </w:t>
      </w:r>
      <w:r>
        <w:rPr>
          <w:rFonts w:hint="eastAsia"/>
        </w:rPr>
        <w:t>名</w:t>
      </w:r>
      <w:r w:rsidR="009E116D">
        <w:rPr>
          <w:rFonts w:hint="eastAsia"/>
        </w:rPr>
        <w:t xml:space="preserve"> </w:t>
      </w:r>
      <w:r>
        <w:rPr>
          <w:rFonts w:hint="eastAsia"/>
        </w:rPr>
        <w:t>裒</w:t>
      </w:r>
      <w:r w:rsidR="009E116D">
        <w:rPr>
          <w:rFonts w:hint="eastAsia"/>
        </w:rPr>
        <w:t xml:space="preserve"> </w:t>
      </w:r>
      <w:r>
        <w:rPr>
          <w:rFonts w:hint="eastAsia"/>
        </w:rPr>
        <w:t>独</w:t>
      </w:r>
      <w:r w:rsidR="009E116D">
        <w:rPr>
          <w:rFonts w:hint="eastAsia"/>
        </w:rPr>
        <w:t xml:space="preserve"> </w:t>
      </w:r>
      <w:r>
        <w:rPr>
          <w:rFonts w:hint="eastAsia"/>
        </w:rPr>
        <w:t>以</w:t>
      </w:r>
      <w:r w:rsidR="009E116D">
        <w:rPr>
          <w:rFonts w:hint="eastAsia"/>
        </w:rPr>
        <w:t xml:space="preserve"> </w:t>
      </w:r>
      <w:r>
        <w:rPr>
          <w:rFonts w:hint="eastAsia"/>
        </w:rPr>
        <w:t>为</w:t>
      </w:r>
      <w:r w:rsidR="009E116D">
        <w:rPr>
          <w:rFonts w:hint="eastAsia"/>
        </w:rPr>
        <w:t xml:space="preserve"> </w:t>
      </w:r>
      <w:r>
        <w:rPr>
          <w:rFonts w:hint="eastAsia"/>
        </w:rPr>
        <w:t>必</w:t>
      </w:r>
      <w:r w:rsidR="009E116D">
        <w:rPr>
          <w:rFonts w:hint="eastAsia"/>
        </w:rPr>
        <w:t xml:space="preserve"> </w:t>
      </w:r>
      <w:r>
        <w:rPr>
          <w:rFonts w:hint="eastAsia"/>
        </w:rPr>
        <w:t>当</w:t>
      </w:r>
      <w:r w:rsidR="009E116D">
        <w:rPr>
          <w:rFonts w:hint="eastAsia"/>
        </w:rPr>
        <w:t xml:space="preserve"> </w:t>
      </w:r>
      <w:r>
        <w:rPr>
          <w:rFonts w:hint="eastAsia"/>
        </w:rPr>
        <w:t>自</w:t>
      </w:r>
      <w:r w:rsidR="009E116D">
        <w:rPr>
          <w:rFonts w:hint="eastAsia"/>
        </w:rPr>
        <w:t xml:space="preserve"> </w:t>
      </w:r>
      <w:r>
        <w:rPr>
          <w:rFonts w:hint="eastAsia"/>
        </w:rPr>
        <w:t>达</w:t>
      </w:r>
      <w:r w:rsidR="009E116D">
        <w:rPr>
          <w:rFonts w:hint="eastAsia"/>
        </w:rPr>
        <w:t xml:space="preserve"> </w:t>
      </w:r>
      <w:r>
        <w:rPr>
          <w:rFonts w:hint="eastAsia"/>
        </w:rPr>
        <w:t>拔</w:t>
      </w:r>
      <w:r w:rsidR="009E116D">
        <w:rPr>
          <w:rFonts w:hint="eastAsia"/>
        </w:rPr>
        <w:t xml:space="preserve"> </w:t>
      </w:r>
      <w:r>
        <w:rPr>
          <w:rFonts w:hint="eastAsia"/>
        </w:rPr>
        <w:t>而</w:t>
      </w:r>
      <w:r w:rsidR="009E116D">
        <w:rPr>
          <w:rFonts w:hint="eastAsia"/>
        </w:rPr>
        <w:t xml:space="preserve"> </w:t>
      </w:r>
      <w:r>
        <w:rPr>
          <w:rFonts w:hint="eastAsia"/>
        </w:rPr>
        <w:t>友</w:t>
      </w:r>
      <w:r w:rsidR="009E116D">
        <w:rPr>
          <w:rFonts w:hint="eastAsia"/>
        </w:rPr>
        <w:t xml:space="preserve"> </w:t>
      </w:r>
      <w:r>
        <w:rPr>
          <w:rFonts w:hint="eastAsia"/>
        </w:rPr>
        <w:t>之</w:t>
      </w:r>
      <w:r w:rsidR="009E116D">
        <w:rPr>
          <w:rFonts w:hint="eastAsia"/>
        </w:rPr>
        <w:t xml:space="preserve"> </w:t>
      </w:r>
      <w:r>
        <w:rPr>
          <w:rFonts w:hint="eastAsia"/>
        </w:rPr>
        <w:t>男</w:t>
      </w:r>
      <w:r w:rsidR="009E116D">
        <w:rPr>
          <w:rFonts w:hint="eastAsia"/>
        </w:rPr>
        <w:t xml:space="preserve"> </w:t>
      </w:r>
      <w:r>
        <w:rPr>
          <w:rFonts w:hint="eastAsia"/>
        </w:rPr>
        <w:t>女</w:t>
      </w:r>
      <w:r w:rsidR="009E116D">
        <w:rPr>
          <w:rFonts w:hint="eastAsia"/>
        </w:rPr>
        <w:t xml:space="preserve"> </w:t>
      </w:r>
      <w:r>
        <w:rPr>
          <w:rFonts w:hint="eastAsia"/>
        </w:rPr>
        <w:t>各</w:t>
      </w:r>
      <w:r w:rsidR="009E116D">
        <w:rPr>
          <w:rFonts w:hint="eastAsia"/>
        </w:rPr>
        <w:t xml:space="preserve"> </w:t>
      </w:r>
      <w:r>
        <w:rPr>
          <w:rFonts w:hint="eastAsia"/>
        </w:rPr>
        <w:t>始</w:t>
      </w:r>
      <w:r w:rsidR="009E116D">
        <w:rPr>
          <w:rFonts w:hint="eastAsia"/>
        </w:rPr>
        <w:t xml:space="preserve"> </w:t>
      </w:r>
      <w:r>
        <w:rPr>
          <w:rFonts w:hint="eastAsia"/>
        </w:rPr>
        <w:t>生</w:t>
      </w:r>
      <w:r w:rsidR="009E116D">
        <w:rPr>
          <w:rFonts w:hint="eastAsia"/>
        </w:rPr>
        <w:t xml:space="preserve"> </w:t>
      </w:r>
      <w:r>
        <w:rPr>
          <w:rFonts w:hint="eastAsia"/>
        </w:rPr>
        <w:t>便</w:t>
      </w:r>
      <w:r w:rsidR="009E116D">
        <w:rPr>
          <w:rFonts w:hint="eastAsia"/>
        </w:rPr>
        <w:t xml:space="preserve"> </w:t>
      </w:r>
      <w:r>
        <w:rPr>
          <w:rFonts w:hint="eastAsia"/>
        </w:rPr>
        <w:t>共</w:t>
      </w:r>
      <w:r w:rsidR="009E116D">
        <w:rPr>
          <w:rFonts w:hint="eastAsia"/>
        </w:rPr>
        <w:t xml:space="preserve"> </w:t>
      </w:r>
      <w:r>
        <w:rPr>
          <w:rFonts w:hint="eastAsia"/>
        </w:rPr>
        <w:t>许</w:t>
      </w:r>
      <w:r w:rsidR="009E116D">
        <w:rPr>
          <w:rFonts w:hint="eastAsia"/>
        </w:rPr>
        <w:t xml:space="preserve"> </w:t>
      </w:r>
      <w:r>
        <w:rPr>
          <w:rFonts w:hint="eastAsia"/>
        </w:rPr>
        <w:t>为</w:t>
      </w:r>
      <w:r w:rsidR="009E116D">
        <w:rPr>
          <w:rFonts w:hint="eastAsia"/>
        </w:rPr>
        <w:t xml:space="preserve"> </w:t>
      </w:r>
      <w:r>
        <w:rPr>
          <w:rFonts w:hint="eastAsia"/>
        </w:rPr>
        <w:t>婚。找出句中几个名词，句子基本就断开了：乡人管彦少有才而未知名</w:t>
      </w:r>
      <w:r>
        <w:rPr>
          <w:rFonts w:hint="eastAsia"/>
        </w:rPr>
        <w:t>/</w:t>
      </w:r>
      <w:r>
        <w:rPr>
          <w:rFonts w:hint="eastAsia"/>
        </w:rPr>
        <w:t>裒独以为必当自达</w:t>
      </w:r>
      <w:r>
        <w:rPr>
          <w:rFonts w:hint="eastAsia"/>
        </w:rPr>
        <w:t>/</w:t>
      </w:r>
      <w:r>
        <w:rPr>
          <w:rFonts w:hint="eastAsia"/>
        </w:rPr>
        <w:t>拔而友之</w:t>
      </w:r>
      <w:r>
        <w:rPr>
          <w:rFonts w:hint="eastAsia"/>
        </w:rPr>
        <w:t>/</w:t>
      </w:r>
      <w:r>
        <w:rPr>
          <w:rFonts w:hint="eastAsia"/>
        </w:rPr>
        <w:t>男女各始生</w:t>
      </w:r>
      <w:r>
        <w:rPr>
          <w:rFonts w:hint="eastAsia"/>
        </w:rPr>
        <w:t>/</w:t>
      </w:r>
      <w:r>
        <w:rPr>
          <w:rFonts w:hint="eastAsia"/>
        </w:rPr>
        <w:t>便共许为婚。动词断句法的难点在于介于两个动词之间的名词或名词性短语，它们属上作前一动词的宾语还是属下作后一动词的主语，这要结合具体语境，反复推敲。如上句“马无故亡而入胡人皆吊之”“其马将胡骏马而归人皆贺之”，</w:t>
      </w:r>
      <w:r>
        <w:rPr>
          <w:rFonts w:hint="eastAsia"/>
        </w:rPr>
        <w:t xml:space="preserve"> </w:t>
      </w:r>
      <w:r>
        <w:rPr>
          <w:rFonts w:hint="eastAsia"/>
        </w:rPr>
        <w:t>是断在“胡”后还是断在“人”后，是断在“归”后还是断在“人”后，颇费思量。根据语境，“胡”应为胡地，“归”意为自己家里，与后文“人皆贺之”意义关联。如果“归人”的话，就谈不上“贺”了。再从句式上看，“人皆吊之”与“人皆贺之”，句式整齐对称。根据以上分析，即可正确断句。所要补充指出的是句子中一些专有名词（如地名、人名、官职名、器物名等）和连得很紧的词语（如双音节的词语）间不能点断。</w:t>
      </w:r>
    </w:p>
    <w:p w:rsidR="00B30930" w:rsidRDefault="00B30930" w:rsidP="00EF07D7">
      <w:pPr>
        <w:pStyle w:val="u5"/>
        <w:spacing w:before="24" w:after="24"/>
        <w:ind w:firstLine="480"/>
      </w:pPr>
      <w:r>
        <w:rPr>
          <w:rFonts w:hint="eastAsia"/>
        </w:rPr>
        <w:t>虚词断句法。古人的文章没有标点符号，为了明辨句读，虚词就成了重要的标志。尤其是一些语气词和连词的前后，往往是应该断句的地方。我们只要抓住了这些虚词，了解它们在句中的位置，断句也就准确迅速了。</w:t>
      </w:r>
    </w:p>
    <w:p w:rsidR="00B30930" w:rsidRDefault="00B30930" w:rsidP="00EF07D7">
      <w:pPr>
        <w:pStyle w:val="u5"/>
        <w:spacing w:before="24" w:after="24"/>
        <w:ind w:firstLine="480"/>
      </w:pPr>
      <w:r>
        <w:rPr>
          <w:rFonts w:hint="eastAsia"/>
        </w:rPr>
        <w:t>发语词和句首助词常出现于句首，有领起全句的作用，其前自可断句。复句中的关联词一般也用在句首，在这些关联词前可点断。句末语气词等常用在句末，其</w:t>
      </w:r>
      <w:r>
        <w:rPr>
          <w:rFonts w:hint="eastAsia"/>
        </w:rPr>
        <w:t xml:space="preserve"> </w:t>
      </w:r>
      <w:r w:rsidR="00985454">
        <w:rPr>
          <w:rFonts w:hint="eastAsia"/>
        </w:rPr>
        <w:t>后往往能断句。连词如“以、于、为、而、则”等经常出现在句中，</w:t>
      </w:r>
      <w:r>
        <w:rPr>
          <w:rFonts w:hint="eastAsia"/>
        </w:rPr>
        <w:t>后面不能断开。</w:t>
      </w:r>
    </w:p>
    <w:p w:rsidR="00B30930" w:rsidRDefault="00B30930" w:rsidP="00EF07D7">
      <w:pPr>
        <w:pStyle w:val="u5"/>
        <w:spacing w:before="24" w:after="24"/>
        <w:ind w:firstLine="480"/>
      </w:pPr>
      <w:r>
        <w:rPr>
          <w:rFonts w:hint="eastAsia"/>
        </w:rPr>
        <w:t>“曰”字断句法。文言文中对话、引文常常用“曰”“云”“言”</w:t>
      </w:r>
      <w:r>
        <w:rPr>
          <w:rFonts w:hint="eastAsia"/>
        </w:rPr>
        <w:t xml:space="preserve"> </w:t>
      </w:r>
      <w:r>
        <w:rPr>
          <w:rFonts w:hint="eastAsia"/>
        </w:rPr>
        <w:t>为标志，一般情况下碰到它们都要停顿，且大多用冒号顿开，后面“曰”的内容一般</w:t>
      </w:r>
      <w:r>
        <w:rPr>
          <w:rFonts w:hint="eastAsia"/>
        </w:rPr>
        <w:lastRenderedPageBreak/>
        <w:t>要加双引号。如果两人对话，一般在第一次问答出现人名，以后就只用“曰”，</w:t>
      </w:r>
      <w:r>
        <w:rPr>
          <w:rFonts w:hint="eastAsia"/>
        </w:rPr>
        <w:t xml:space="preserve"> </w:t>
      </w:r>
      <w:r>
        <w:rPr>
          <w:rFonts w:hint="eastAsia"/>
        </w:rPr>
        <w:t>而把主语省略。</w:t>
      </w:r>
      <w:r w:rsidR="00133404">
        <w:rPr>
          <w:rFonts w:hint="eastAsia"/>
        </w:rPr>
        <w:t>例如：</w:t>
      </w:r>
      <w:r>
        <w:rPr>
          <w:rFonts w:hint="eastAsia"/>
        </w:rPr>
        <w:t>太</w:t>
      </w:r>
      <w:r>
        <w:rPr>
          <w:rFonts w:hint="eastAsia"/>
        </w:rPr>
        <w:t xml:space="preserve"> </w:t>
      </w:r>
      <w:r>
        <w:rPr>
          <w:rFonts w:hint="eastAsia"/>
        </w:rPr>
        <w:t>宗</w:t>
      </w:r>
      <w:r>
        <w:rPr>
          <w:rFonts w:hint="eastAsia"/>
        </w:rPr>
        <w:t xml:space="preserve"> </w:t>
      </w:r>
      <w:r>
        <w:rPr>
          <w:rFonts w:hint="eastAsia"/>
        </w:rPr>
        <w:t>谓</w:t>
      </w:r>
      <w:r>
        <w:rPr>
          <w:rFonts w:hint="eastAsia"/>
        </w:rPr>
        <w:t xml:space="preserve"> </w:t>
      </w:r>
      <w:r>
        <w:rPr>
          <w:rFonts w:hint="eastAsia"/>
        </w:rPr>
        <w:t>太</w:t>
      </w:r>
      <w:r>
        <w:rPr>
          <w:rFonts w:hint="eastAsia"/>
        </w:rPr>
        <w:t xml:space="preserve"> </w:t>
      </w:r>
      <w:r>
        <w:rPr>
          <w:rFonts w:hint="eastAsia"/>
        </w:rPr>
        <w:t>子</w:t>
      </w:r>
      <w:r>
        <w:rPr>
          <w:rFonts w:hint="eastAsia"/>
        </w:rPr>
        <w:t xml:space="preserve"> </w:t>
      </w:r>
      <w:r>
        <w:rPr>
          <w:rFonts w:hint="eastAsia"/>
        </w:rPr>
        <w:t>少</w:t>
      </w:r>
      <w:r>
        <w:rPr>
          <w:rFonts w:hint="eastAsia"/>
        </w:rPr>
        <w:t xml:space="preserve"> </w:t>
      </w:r>
      <w:r>
        <w:rPr>
          <w:rFonts w:hint="eastAsia"/>
        </w:rPr>
        <w:t>师</w:t>
      </w:r>
      <w:r>
        <w:rPr>
          <w:rFonts w:hint="eastAsia"/>
        </w:rPr>
        <w:t xml:space="preserve"> </w:t>
      </w:r>
      <w:r>
        <w:rPr>
          <w:rFonts w:hint="eastAsia"/>
        </w:rPr>
        <w:t>萧</w:t>
      </w:r>
      <w:r>
        <w:rPr>
          <w:rFonts w:hint="eastAsia"/>
        </w:rPr>
        <w:t xml:space="preserve"> </w:t>
      </w:r>
      <w:r w:rsidR="00133404" w:rsidRPr="00133404">
        <w:rPr>
          <w:rFonts w:hint="eastAsia"/>
        </w:rPr>
        <w:t>禹</w:t>
      </w:r>
      <w:r>
        <w:rPr>
          <w:rFonts w:hint="eastAsia"/>
        </w:rPr>
        <w:t xml:space="preserve"> </w:t>
      </w:r>
      <w:r>
        <w:rPr>
          <w:rFonts w:hint="eastAsia"/>
        </w:rPr>
        <w:t>曰</w:t>
      </w:r>
      <w:r>
        <w:rPr>
          <w:rFonts w:hint="eastAsia"/>
        </w:rPr>
        <w:t xml:space="preserve"> </w:t>
      </w:r>
      <w:r>
        <w:rPr>
          <w:rFonts w:hint="eastAsia"/>
        </w:rPr>
        <w:t>朕</w:t>
      </w:r>
      <w:r>
        <w:rPr>
          <w:rFonts w:hint="eastAsia"/>
        </w:rPr>
        <w:t xml:space="preserve"> </w:t>
      </w:r>
      <w:r>
        <w:rPr>
          <w:rFonts w:hint="eastAsia"/>
        </w:rPr>
        <w:t>少</w:t>
      </w:r>
      <w:r>
        <w:rPr>
          <w:rFonts w:hint="eastAsia"/>
        </w:rPr>
        <w:t xml:space="preserve"> </w:t>
      </w:r>
      <w:r>
        <w:rPr>
          <w:rFonts w:hint="eastAsia"/>
        </w:rPr>
        <w:t>好</w:t>
      </w:r>
      <w:r>
        <w:rPr>
          <w:rFonts w:hint="eastAsia"/>
        </w:rPr>
        <w:t xml:space="preserve"> </w:t>
      </w:r>
      <w:r>
        <w:rPr>
          <w:rFonts w:hint="eastAsia"/>
        </w:rPr>
        <w:t>弓</w:t>
      </w:r>
      <w:r>
        <w:rPr>
          <w:rFonts w:hint="eastAsia"/>
        </w:rPr>
        <w:t xml:space="preserve"> </w:t>
      </w:r>
      <w:r>
        <w:rPr>
          <w:rFonts w:hint="eastAsia"/>
        </w:rPr>
        <w:t>矢得</w:t>
      </w:r>
      <w:r>
        <w:rPr>
          <w:rFonts w:hint="eastAsia"/>
        </w:rPr>
        <w:t xml:space="preserve"> </w:t>
      </w:r>
      <w:r>
        <w:rPr>
          <w:rFonts w:hint="eastAsia"/>
        </w:rPr>
        <w:t>良</w:t>
      </w:r>
      <w:r>
        <w:rPr>
          <w:rFonts w:hint="eastAsia"/>
        </w:rPr>
        <w:t xml:space="preserve"> </w:t>
      </w:r>
      <w:r>
        <w:rPr>
          <w:rFonts w:hint="eastAsia"/>
        </w:rPr>
        <w:t>弓</w:t>
      </w:r>
      <w:r>
        <w:rPr>
          <w:rFonts w:hint="eastAsia"/>
        </w:rPr>
        <w:t xml:space="preserve"> </w:t>
      </w:r>
      <w:r>
        <w:rPr>
          <w:rFonts w:hint="eastAsia"/>
        </w:rPr>
        <w:t>十</w:t>
      </w:r>
      <w:r>
        <w:rPr>
          <w:rFonts w:hint="eastAsia"/>
        </w:rPr>
        <w:t xml:space="preserve"> </w:t>
      </w:r>
      <w:r>
        <w:rPr>
          <w:rFonts w:hint="eastAsia"/>
        </w:rPr>
        <w:t>数</w:t>
      </w:r>
      <w:r>
        <w:rPr>
          <w:rFonts w:hint="eastAsia"/>
        </w:rPr>
        <w:t xml:space="preserve"> </w:t>
      </w:r>
      <w:r>
        <w:rPr>
          <w:rFonts w:hint="eastAsia"/>
        </w:rPr>
        <w:t>自</w:t>
      </w:r>
      <w:r>
        <w:rPr>
          <w:rFonts w:hint="eastAsia"/>
        </w:rPr>
        <w:t xml:space="preserve"> </w:t>
      </w:r>
      <w:r>
        <w:rPr>
          <w:rFonts w:hint="eastAsia"/>
        </w:rPr>
        <w:t>谓</w:t>
      </w:r>
      <w:r>
        <w:rPr>
          <w:rFonts w:hint="eastAsia"/>
        </w:rPr>
        <w:t xml:space="preserve"> </w:t>
      </w:r>
      <w:r>
        <w:rPr>
          <w:rFonts w:hint="eastAsia"/>
        </w:rPr>
        <w:t>无</w:t>
      </w:r>
      <w:r>
        <w:rPr>
          <w:rFonts w:hint="eastAsia"/>
        </w:rPr>
        <w:t xml:space="preserve"> </w:t>
      </w:r>
      <w:r>
        <w:rPr>
          <w:rFonts w:hint="eastAsia"/>
        </w:rPr>
        <w:t>以</w:t>
      </w:r>
      <w:r>
        <w:rPr>
          <w:rFonts w:hint="eastAsia"/>
        </w:rPr>
        <w:t xml:space="preserve"> </w:t>
      </w:r>
      <w:r>
        <w:rPr>
          <w:rFonts w:hint="eastAsia"/>
        </w:rPr>
        <w:t>加</w:t>
      </w:r>
      <w:r>
        <w:rPr>
          <w:rFonts w:hint="eastAsia"/>
        </w:rPr>
        <w:t xml:space="preserve"> </w:t>
      </w:r>
      <w:r>
        <w:rPr>
          <w:rFonts w:hint="eastAsia"/>
        </w:rPr>
        <w:t>近</w:t>
      </w:r>
      <w:r>
        <w:rPr>
          <w:rFonts w:hint="eastAsia"/>
        </w:rPr>
        <w:t xml:space="preserve"> </w:t>
      </w:r>
      <w:r>
        <w:rPr>
          <w:rFonts w:hint="eastAsia"/>
        </w:rPr>
        <w:t>以</w:t>
      </w:r>
      <w:r>
        <w:rPr>
          <w:rFonts w:hint="eastAsia"/>
        </w:rPr>
        <w:t xml:space="preserve"> </w:t>
      </w:r>
      <w:r>
        <w:rPr>
          <w:rFonts w:hint="eastAsia"/>
        </w:rPr>
        <w:t>示</w:t>
      </w:r>
      <w:r>
        <w:rPr>
          <w:rFonts w:hint="eastAsia"/>
        </w:rPr>
        <w:t xml:space="preserve"> </w:t>
      </w:r>
      <w:r>
        <w:rPr>
          <w:rFonts w:hint="eastAsia"/>
        </w:rPr>
        <w:t>弓</w:t>
      </w:r>
      <w:r>
        <w:rPr>
          <w:rFonts w:hint="eastAsia"/>
        </w:rPr>
        <w:t xml:space="preserve"> </w:t>
      </w:r>
      <w:r>
        <w:rPr>
          <w:rFonts w:hint="eastAsia"/>
        </w:rPr>
        <w:t>工</w:t>
      </w:r>
      <w:r>
        <w:rPr>
          <w:rFonts w:hint="eastAsia"/>
        </w:rPr>
        <w:t xml:space="preserve"> </w:t>
      </w:r>
      <w:r>
        <w:rPr>
          <w:rFonts w:hint="eastAsia"/>
        </w:rPr>
        <w:t>乃</w:t>
      </w:r>
      <w:r>
        <w:rPr>
          <w:rFonts w:hint="eastAsia"/>
        </w:rPr>
        <w:t xml:space="preserve"> </w:t>
      </w:r>
      <w:r>
        <w:rPr>
          <w:rFonts w:hint="eastAsia"/>
        </w:rPr>
        <w:t>曰</w:t>
      </w:r>
      <w:r>
        <w:rPr>
          <w:rFonts w:hint="eastAsia"/>
        </w:rPr>
        <w:t xml:space="preserve"> </w:t>
      </w:r>
      <w:r>
        <w:rPr>
          <w:rFonts w:hint="eastAsia"/>
        </w:rPr>
        <w:t>皆</w:t>
      </w:r>
      <w:r>
        <w:rPr>
          <w:rFonts w:hint="eastAsia"/>
        </w:rPr>
        <w:t xml:space="preserve"> </w:t>
      </w:r>
      <w:r>
        <w:rPr>
          <w:rFonts w:hint="eastAsia"/>
        </w:rPr>
        <w:t>非</w:t>
      </w:r>
      <w:r>
        <w:rPr>
          <w:rFonts w:hint="eastAsia"/>
        </w:rPr>
        <w:t xml:space="preserve"> </w:t>
      </w:r>
      <w:r>
        <w:rPr>
          <w:rFonts w:hint="eastAsia"/>
        </w:rPr>
        <w:t>良</w:t>
      </w:r>
      <w:r>
        <w:rPr>
          <w:rFonts w:hint="eastAsia"/>
        </w:rPr>
        <w:t xml:space="preserve"> </w:t>
      </w:r>
      <w:r>
        <w:rPr>
          <w:rFonts w:hint="eastAsia"/>
        </w:rPr>
        <w:t>材</w:t>
      </w:r>
      <w:r>
        <w:rPr>
          <w:rFonts w:hint="eastAsia"/>
        </w:rPr>
        <w:t xml:space="preserve"> </w:t>
      </w:r>
      <w:r>
        <w:rPr>
          <w:rFonts w:hint="eastAsia"/>
        </w:rPr>
        <w:t>朕</w:t>
      </w:r>
      <w:r>
        <w:rPr>
          <w:rFonts w:hint="eastAsia"/>
        </w:rPr>
        <w:t xml:space="preserve"> </w:t>
      </w:r>
      <w:r>
        <w:rPr>
          <w:rFonts w:hint="eastAsia"/>
        </w:rPr>
        <w:t>问</w:t>
      </w:r>
      <w:r>
        <w:rPr>
          <w:rFonts w:hint="eastAsia"/>
        </w:rPr>
        <w:t xml:space="preserve"> </w:t>
      </w:r>
      <w:r>
        <w:rPr>
          <w:rFonts w:hint="eastAsia"/>
        </w:rPr>
        <w:t>其</w:t>
      </w:r>
      <w:r>
        <w:rPr>
          <w:rFonts w:hint="eastAsia"/>
        </w:rPr>
        <w:t xml:space="preserve"> </w:t>
      </w:r>
      <w:r>
        <w:rPr>
          <w:rFonts w:hint="eastAsia"/>
        </w:rPr>
        <w:t>故</w:t>
      </w:r>
      <w:r>
        <w:rPr>
          <w:rFonts w:hint="eastAsia"/>
        </w:rPr>
        <w:t xml:space="preserve"> </w:t>
      </w:r>
      <w:r>
        <w:rPr>
          <w:rFonts w:hint="eastAsia"/>
        </w:rPr>
        <w:t>工</w:t>
      </w:r>
      <w:r>
        <w:rPr>
          <w:rFonts w:hint="eastAsia"/>
        </w:rPr>
        <w:t xml:space="preserve"> </w:t>
      </w:r>
      <w:r>
        <w:rPr>
          <w:rFonts w:hint="eastAsia"/>
        </w:rPr>
        <w:t>曰</w:t>
      </w:r>
      <w:r>
        <w:rPr>
          <w:rFonts w:hint="eastAsia"/>
        </w:rPr>
        <w:t xml:space="preserve"> </w:t>
      </w:r>
      <w:r>
        <w:rPr>
          <w:rFonts w:hint="eastAsia"/>
        </w:rPr>
        <w:t>木</w:t>
      </w:r>
      <w:r>
        <w:rPr>
          <w:rFonts w:hint="eastAsia"/>
        </w:rPr>
        <w:t xml:space="preserve"> </w:t>
      </w:r>
      <w:r>
        <w:rPr>
          <w:rFonts w:hint="eastAsia"/>
        </w:rPr>
        <w:t>心</w:t>
      </w:r>
      <w:r>
        <w:rPr>
          <w:rFonts w:hint="eastAsia"/>
        </w:rPr>
        <w:t xml:space="preserve"> </w:t>
      </w:r>
      <w:r>
        <w:rPr>
          <w:rFonts w:hint="eastAsia"/>
        </w:rPr>
        <w:t>不</w:t>
      </w:r>
      <w:r>
        <w:rPr>
          <w:rFonts w:hint="eastAsia"/>
        </w:rPr>
        <w:t xml:space="preserve"> </w:t>
      </w:r>
      <w:r>
        <w:rPr>
          <w:rFonts w:hint="eastAsia"/>
        </w:rPr>
        <w:t>直</w:t>
      </w:r>
      <w:r>
        <w:rPr>
          <w:rFonts w:hint="eastAsia"/>
        </w:rPr>
        <w:t xml:space="preserve"> </w:t>
      </w:r>
      <w:r>
        <w:rPr>
          <w:rFonts w:hint="eastAsia"/>
        </w:rPr>
        <w:t>则</w:t>
      </w:r>
      <w:r>
        <w:rPr>
          <w:rFonts w:hint="eastAsia"/>
        </w:rPr>
        <w:t xml:space="preserve"> </w:t>
      </w:r>
      <w:r>
        <w:rPr>
          <w:rFonts w:hint="eastAsia"/>
        </w:rPr>
        <w:t>脉</w:t>
      </w:r>
      <w:r>
        <w:rPr>
          <w:rFonts w:hint="eastAsia"/>
        </w:rPr>
        <w:t xml:space="preserve"> </w:t>
      </w:r>
      <w:r>
        <w:rPr>
          <w:rFonts w:hint="eastAsia"/>
        </w:rPr>
        <w:t>理</w:t>
      </w:r>
      <w:r>
        <w:rPr>
          <w:rFonts w:hint="eastAsia"/>
        </w:rPr>
        <w:t xml:space="preserve"> </w:t>
      </w:r>
      <w:r>
        <w:rPr>
          <w:rFonts w:hint="eastAsia"/>
        </w:rPr>
        <w:t>皆</w:t>
      </w:r>
      <w:r>
        <w:rPr>
          <w:rFonts w:hint="eastAsia"/>
        </w:rPr>
        <w:t xml:space="preserve"> </w:t>
      </w:r>
      <w:r>
        <w:rPr>
          <w:rFonts w:hint="eastAsia"/>
        </w:rPr>
        <w:t>邪</w:t>
      </w:r>
      <w:r>
        <w:rPr>
          <w:rFonts w:hint="eastAsia"/>
        </w:rPr>
        <w:t xml:space="preserve"> </w:t>
      </w:r>
      <w:r>
        <w:rPr>
          <w:rFonts w:hint="eastAsia"/>
        </w:rPr>
        <w:t>弓</w:t>
      </w:r>
      <w:r>
        <w:rPr>
          <w:rFonts w:hint="eastAsia"/>
        </w:rPr>
        <w:t xml:space="preserve"> </w:t>
      </w:r>
      <w:r>
        <w:rPr>
          <w:rFonts w:hint="eastAsia"/>
        </w:rPr>
        <w:t>虽</w:t>
      </w:r>
      <w:r>
        <w:rPr>
          <w:rFonts w:hint="eastAsia"/>
        </w:rPr>
        <w:t xml:space="preserve"> </w:t>
      </w:r>
      <w:r>
        <w:rPr>
          <w:rFonts w:hint="eastAsia"/>
        </w:rPr>
        <w:t>劲</w:t>
      </w:r>
      <w:r>
        <w:rPr>
          <w:rFonts w:hint="eastAsia"/>
        </w:rPr>
        <w:t xml:space="preserve"> </w:t>
      </w:r>
      <w:r>
        <w:rPr>
          <w:rFonts w:hint="eastAsia"/>
        </w:rPr>
        <w:t>而</w:t>
      </w:r>
      <w:r>
        <w:rPr>
          <w:rFonts w:hint="eastAsia"/>
        </w:rPr>
        <w:t xml:space="preserve"> </w:t>
      </w:r>
      <w:r>
        <w:rPr>
          <w:rFonts w:hint="eastAsia"/>
        </w:rPr>
        <w:t>发</w:t>
      </w:r>
      <w:r>
        <w:rPr>
          <w:rFonts w:hint="eastAsia"/>
        </w:rPr>
        <w:t xml:space="preserve"> </w:t>
      </w:r>
      <w:r>
        <w:rPr>
          <w:rFonts w:hint="eastAsia"/>
        </w:rPr>
        <w:t>矢</w:t>
      </w:r>
      <w:r>
        <w:rPr>
          <w:rFonts w:hint="eastAsia"/>
        </w:rPr>
        <w:t xml:space="preserve"> </w:t>
      </w:r>
      <w:r>
        <w:rPr>
          <w:rFonts w:hint="eastAsia"/>
        </w:rPr>
        <w:t>不</w:t>
      </w:r>
      <w:r>
        <w:rPr>
          <w:rFonts w:hint="eastAsia"/>
        </w:rPr>
        <w:t xml:space="preserve"> </w:t>
      </w:r>
      <w:r>
        <w:rPr>
          <w:rFonts w:hint="eastAsia"/>
        </w:rPr>
        <w:t>直。正确答案为：太宗谓太子少师萧</w:t>
      </w:r>
      <w:r w:rsidR="00133404" w:rsidRPr="00133404">
        <w:rPr>
          <w:rFonts w:hint="eastAsia"/>
        </w:rPr>
        <w:t>禹</w:t>
      </w:r>
      <w:r>
        <w:rPr>
          <w:rFonts w:hint="eastAsia"/>
        </w:rPr>
        <w:t>曰</w:t>
      </w:r>
      <w:r>
        <w:rPr>
          <w:rFonts w:hint="eastAsia"/>
        </w:rPr>
        <w:t>/</w:t>
      </w:r>
      <w:r>
        <w:rPr>
          <w:rFonts w:hint="eastAsia"/>
        </w:rPr>
        <w:t>朕少好弓矢</w:t>
      </w:r>
      <w:r>
        <w:rPr>
          <w:rFonts w:hint="eastAsia"/>
        </w:rPr>
        <w:t>/</w:t>
      </w:r>
      <w:r>
        <w:rPr>
          <w:rFonts w:hint="eastAsia"/>
        </w:rPr>
        <w:t>得良弓十数</w:t>
      </w:r>
      <w:r>
        <w:rPr>
          <w:rFonts w:hint="eastAsia"/>
        </w:rPr>
        <w:t>/</w:t>
      </w:r>
      <w:r>
        <w:rPr>
          <w:rFonts w:hint="eastAsia"/>
        </w:rPr>
        <w:t>自谓无以加</w:t>
      </w:r>
      <w:r>
        <w:rPr>
          <w:rFonts w:hint="eastAsia"/>
        </w:rPr>
        <w:t>/</w:t>
      </w:r>
      <w:r>
        <w:rPr>
          <w:rFonts w:hint="eastAsia"/>
        </w:rPr>
        <w:t>近以示弓工</w:t>
      </w:r>
      <w:r>
        <w:rPr>
          <w:rFonts w:hint="eastAsia"/>
        </w:rPr>
        <w:t>/</w:t>
      </w:r>
      <w:r>
        <w:rPr>
          <w:rFonts w:hint="eastAsia"/>
        </w:rPr>
        <w:t>乃曰</w:t>
      </w:r>
      <w:r>
        <w:rPr>
          <w:rFonts w:hint="eastAsia"/>
        </w:rPr>
        <w:t>/</w:t>
      </w:r>
      <w:r>
        <w:rPr>
          <w:rFonts w:hint="eastAsia"/>
        </w:rPr>
        <w:t>皆非良材</w:t>
      </w:r>
      <w:r>
        <w:rPr>
          <w:rFonts w:hint="eastAsia"/>
        </w:rPr>
        <w:t>/</w:t>
      </w:r>
      <w:r>
        <w:rPr>
          <w:rFonts w:hint="eastAsia"/>
        </w:rPr>
        <w:t>朕问其故</w:t>
      </w:r>
      <w:r>
        <w:rPr>
          <w:rFonts w:hint="eastAsia"/>
        </w:rPr>
        <w:t>/</w:t>
      </w:r>
      <w:r>
        <w:rPr>
          <w:rFonts w:hint="eastAsia"/>
        </w:rPr>
        <w:t>工曰</w:t>
      </w:r>
      <w:r>
        <w:rPr>
          <w:rFonts w:hint="eastAsia"/>
        </w:rPr>
        <w:t>/</w:t>
      </w:r>
      <w:r>
        <w:rPr>
          <w:rFonts w:hint="eastAsia"/>
        </w:rPr>
        <w:t>木心不直</w:t>
      </w:r>
      <w:r>
        <w:rPr>
          <w:rFonts w:hint="eastAsia"/>
        </w:rPr>
        <w:t>/</w:t>
      </w:r>
      <w:r>
        <w:rPr>
          <w:rFonts w:hint="eastAsia"/>
        </w:rPr>
        <w:t>则脉理皆邪</w:t>
      </w:r>
      <w:r>
        <w:rPr>
          <w:rFonts w:hint="eastAsia"/>
        </w:rPr>
        <w:t>/</w:t>
      </w:r>
      <w:r>
        <w:rPr>
          <w:rFonts w:hint="eastAsia"/>
        </w:rPr>
        <w:t>弓虽</w:t>
      </w:r>
      <w:r>
        <w:rPr>
          <w:rFonts w:hint="eastAsia"/>
        </w:rPr>
        <w:t xml:space="preserve"> </w:t>
      </w:r>
      <w:r>
        <w:rPr>
          <w:rFonts w:hint="eastAsia"/>
        </w:rPr>
        <w:t>劲</w:t>
      </w:r>
      <w:r>
        <w:rPr>
          <w:rFonts w:hint="eastAsia"/>
        </w:rPr>
        <w:t>/</w:t>
      </w:r>
      <w:r>
        <w:rPr>
          <w:rFonts w:hint="eastAsia"/>
        </w:rPr>
        <w:t>而发矢不直。这个文言语段划线部分是转述一段对话，三次“曰”的出现、两问两答的过程都可成为断句的参考。</w:t>
      </w:r>
    </w:p>
    <w:p w:rsidR="00B30930" w:rsidRDefault="00B30930" w:rsidP="00B30930">
      <w:pPr>
        <w:pStyle w:val="u5"/>
        <w:spacing w:before="24" w:after="24"/>
        <w:ind w:firstLine="480"/>
      </w:pPr>
      <w:r>
        <w:rPr>
          <w:rFonts w:hint="eastAsia"/>
        </w:rPr>
        <w:t>句式断句法。文言句式一般分为判断句、疑问句、被动句、宾</w:t>
      </w:r>
      <w:r w:rsidR="009651C1">
        <w:rPr>
          <w:rFonts w:hint="eastAsia"/>
        </w:rPr>
        <w:t>语前置句、定语后置句等，把握文言句式的特点也有利于我们正确断句</w:t>
      </w:r>
      <w:r>
        <w:rPr>
          <w:rFonts w:hint="eastAsia"/>
        </w:rPr>
        <w:t>。</w:t>
      </w:r>
    </w:p>
    <w:p w:rsidR="00406774" w:rsidRPr="004C113C" w:rsidRDefault="00406774" w:rsidP="00885882">
      <w:pPr>
        <w:pStyle w:val="u5"/>
        <w:spacing w:before="24" w:after="24"/>
        <w:ind w:firstLine="480"/>
      </w:pPr>
      <w:r w:rsidRPr="00406774">
        <w:rPr>
          <w:rFonts w:hint="eastAsia"/>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研究一种针对古汉语的断句模型十分必要的。</w:t>
      </w:r>
    </w:p>
    <w:p w:rsidR="000D38E3" w:rsidRPr="000D38E3" w:rsidRDefault="00427F1B" w:rsidP="0061261C">
      <w:pPr>
        <w:pStyle w:val="31"/>
      </w:pPr>
      <w:bookmarkStart w:id="28" w:name="_Toc23526308"/>
      <w:r>
        <w:rPr>
          <w:rFonts w:hint="eastAsia"/>
        </w:rPr>
        <w:t>分词综述</w:t>
      </w:r>
      <w:bookmarkEnd w:id="28"/>
    </w:p>
    <w:p w:rsidR="00431407" w:rsidRDefault="00431407" w:rsidP="00431407">
      <w:pPr>
        <w:spacing w:line="360" w:lineRule="auto"/>
        <w:ind w:firstLineChars="200" w:firstLine="512"/>
        <w:rPr>
          <w:spacing w:val="8"/>
          <w:kern w:val="0"/>
          <w:sz w:val="24"/>
        </w:rPr>
      </w:pPr>
      <w:r>
        <w:rPr>
          <w:rFonts w:hint="eastAsia"/>
          <w:spacing w:val="8"/>
          <w:kern w:val="0"/>
          <w:sz w:val="24"/>
        </w:rPr>
        <w:t>分词算法方面，早先的算法大致可分为以下几类：基于字符串匹配的分词方法、基于统计的分词方法、基于规则的分词方法。从</w:t>
      </w:r>
      <w:r>
        <w:rPr>
          <w:rFonts w:hint="eastAsia"/>
          <w:spacing w:val="8"/>
          <w:kern w:val="0"/>
          <w:sz w:val="24"/>
        </w:rPr>
        <w:t>2008</w:t>
      </w:r>
      <w:r>
        <w:rPr>
          <w:rFonts w:hint="eastAsia"/>
          <w:spacing w:val="8"/>
          <w:kern w:val="0"/>
          <w:sz w:val="24"/>
        </w:rPr>
        <w:t>年往后，随着机器学习的重新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Default="00431407" w:rsidP="0061261C">
      <w:pPr>
        <w:pStyle w:val="41"/>
      </w:pPr>
      <w:r>
        <w:rPr>
          <w:rFonts w:hint="eastAsia"/>
        </w:rPr>
        <w:t>基于字符串匹配的方法</w:t>
      </w:r>
    </w:p>
    <w:p w:rsidR="00431407" w:rsidRDefault="00431407" w:rsidP="00431407">
      <w:pPr>
        <w:spacing w:line="360" w:lineRule="auto"/>
        <w:ind w:firstLineChars="200" w:firstLine="512"/>
        <w:rPr>
          <w:spacing w:val="8"/>
          <w:kern w:val="0"/>
          <w:sz w:val="24"/>
        </w:rPr>
      </w:pPr>
      <w:r>
        <w:rPr>
          <w:rFonts w:hint="eastAsia"/>
          <w:spacing w:val="8"/>
          <w:kern w:val="0"/>
          <w:sz w:val="24"/>
        </w:rPr>
        <w:t>基于字符串匹配</w:t>
      </w:r>
      <w:r>
        <w:rPr>
          <w:rFonts w:hint="eastAsia"/>
          <w:spacing w:val="8"/>
          <w:kern w:val="0"/>
          <w:sz w:val="24"/>
          <w:vertAlign w:val="superscript"/>
        </w:rPr>
        <w:t>[5-7]</w:t>
      </w:r>
      <w:r>
        <w:rPr>
          <w:rFonts w:hint="eastAsia"/>
          <w:spacing w:val="8"/>
          <w:kern w:val="0"/>
          <w:sz w:val="24"/>
        </w:rPr>
        <w:t>的方法又叫做机械分词法，这种方法要事先准备一个“充分大的</w:t>
      </w:r>
      <w:r>
        <w:rPr>
          <w:rFonts w:hint="eastAsia"/>
          <w:spacing w:val="8"/>
          <w:kern w:val="0"/>
          <w:sz w:val="24"/>
        </w:rPr>
        <w:t>"</w:t>
      </w:r>
      <w:r>
        <w:rPr>
          <w:rFonts w:hint="eastAsia"/>
          <w:spacing w:val="8"/>
          <w:kern w:val="0"/>
          <w:sz w:val="24"/>
        </w:rPr>
        <w:t>词典，然后将待切分的句子按照一定的扫描规则与词典中的词条进行匹配，如果匹配成功，则将这个词切分出来，否则进行其他相关处理。按照扫描方向的不同分为正向匹配和逆向匹配；按照不同</w:t>
      </w:r>
      <w:r>
        <w:rPr>
          <w:rFonts w:hint="eastAsia"/>
          <w:spacing w:val="8"/>
          <w:kern w:val="0"/>
          <w:sz w:val="24"/>
        </w:rPr>
        <w:lastRenderedPageBreak/>
        <w:t>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431407" w:rsidRDefault="00431407" w:rsidP="00431407">
      <w:pPr>
        <w:spacing w:line="360" w:lineRule="auto"/>
        <w:ind w:firstLineChars="200" w:firstLine="480"/>
        <w:jc w:val="center"/>
        <w:rPr>
          <w:spacing w:val="8"/>
          <w:kern w:val="0"/>
          <w:sz w:val="24"/>
        </w:rPr>
      </w:pPr>
      <w:r>
        <w:rPr>
          <w:rFonts w:hint="eastAsia"/>
          <w:spacing w:val="8"/>
          <w:kern w:val="0"/>
          <w:sz w:val="24"/>
        </w:rPr>
        <w:object w:dxaOrig="4424" w:dyaOrig="5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52" type="#_x0000_t75" style="width:221.25pt;height:264pt" o:ole="">
            <v:imagedata r:id="rId13" o:title=""/>
            <o:lock v:ext="edit" aspectratio="f"/>
          </v:shape>
          <o:OLEObject Type="Embed" ProgID="Visio.Drawing.15" ShapeID="_x0000_i2052" DrawAspect="Content" ObjectID="_1634146921" r:id="rId14"/>
        </w:object>
      </w:r>
    </w:p>
    <w:p w:rsidR="00431407" w:rsidRDefault="00431407" w:rsidP="00431407">
      <w:pPr>
        <w:spacing w:line="360" w:lineRule="auto"/>
        <w:ind w:firstLine="480"/>
        <w:jc w:val="center"/>
        <w:rPr>
          <w:spacing w:val="8"/>
          <w:kern w:val="0"/>
          <w:sz w:val="24"/>
        </w:rPr>
      </w:pPr>
      <w:r>
        <w:rPr>
          <w:rFonts w:hint="eastAsia"/>
        </w:rPr>
        <w:t>图</w:t>
      </w:r>
      <w:r>
        <w:rPr>
          <w:rFonts w:hint="eastAsia"/>
        </w:rPr>
        <w:t xml:space="preserve">1.2.1 </w:t>
      </w:r>
      <w:r>
        <w:rPr>
          <w:rFonts w:hint="eastAsia"/>
        </w:rPr>
        <w:t>字典匹配法示意图</w:t>
      </w:r>
    </w:p>
    <w:p w:rsidR="00431407" w:rsidRDefault="00431407" w:rsidP="0061261C">
      <w:pPr>
        <w:pStyle w:val="41"/>
      </w:pPr>
      <w:r>
        <w:rPr>
          <w:rFonts w:hint="eastAsia"/>
        </w:rPr>
        <w:t>基于统计的方法</w:t>
      </w:r>
    </w:p>
    <w:p w:rsidR="00543D84" w:rsidRPr="00543D84" w:rsidRDefault="00543D84" w:rsidP="00543D84">
      <w:pPr>
        <w:pStyle w:val="afffe"/>
        <w:numPr>
          <w:ilvl w:val="0"/>
          <w:numId w:val="35"/>
        </w:numPr>
        <w:spacing w:line="360" w:lineRule="auto"/>
        <w:ind w:firstLineChars="0"/>
        <w:rPr>
          <w:spacing w:val="8"/>
          <w:kern w:val="0"/>
          <w:sz w:val="24"/>
        </w:rPr>
      </w:pPr>
      <w:r w:rsidRPr="00543D84">
        <w:rPr>
          <w:rFonts w:hint="eastAsia"/>
          <w:spacing w:val="8"/>
          <w:kern w:val="0"/>
          <w:sz w:val="24"/>
        </w:rPr>
        <w:t>基于统计</w:t>
      </w:r>
      <w:r w:rsidRPr="00543D84">
        <w:rPr>
          <w:rFonts w:hint="eastAsia"/>
          <w:spacing w:val="8"/>
          <w:kern w:val="0"/>
          <w:sz w:val="24"/>
        </w:rPr>
        <w:t>[8-11]</w:t>
      </w:r>
      <w:r w:rsidRPr="00543D84">
        <w:rPr>
          <w:rFonts w:hint="eastAsia"/>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上的</w:t>
      </w:r>
      <w:r w:rsidRPr="00543D84">
        <w:rPr>
          <w:rFonts w:hint="eastAsia"/>
          <w:spacing w:val="8"/>
          <w:kern w:val="0"/>
          <w:sz w:val="24"/>
        </w:rPr>
        <w:t>"</w:t>
      </w:r>
      <w:r w:rsidRPr="00543D84">
        <w:rPr>
          <w:rFonts w:hint="eastAsia"/>
          <w:spacing w:val="8"/>
          <w:kern w:val="0"/>
          <w:sz w:val="24"/>
        </w:rPr>
        <w:t>、“下的”、“这一”</w:t>
      </w:r>
      <w:r w:rsidRPr="00543D84">
        <w:rPr>
          <w:rFonts w:hint="eastAsia"/>
          <w:spacing w:val="8"/>
          <w:kern w:val="0"/>
          <w:sz w:val="24"/>
        </w:rPr>
        <w:lastRenderedPageBreak/>
        <w:t>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543D84">
        <w:rPr>
          <w:rFonts w:hint="eastAsia"/>
          <w:spacing w:val="8"/>
          <w:kern w:val="0"/>
          <w:sz w:val="24"/>
        </w:rPr>
        <w:t>N</w:t>
      </w:r>
      <w:r w:rsidRPr="00543D84">
        <w:rPr>
          <w:rFonts w:hint="eastAsia"/>
          <w:spacing w:val="8"/>
          <w:kern w:val="0"/>
          <w:sz w:val="24"/>
        </w:rPr>
        <w:t>元文法统计模型、隐马尔科夫模型和最大熵模型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543D84">
        <w:rPr>
          <w:rFonts w:hint="eastAsia"/>
          <w:spacing w:val="8"/>
          <w:kern w:val="0"/>
          <w:sz w:val="24"/>
        </w:rPr>
        <w:t xml:space="preserve"> </w:t>
      </w:r>
      <w:r w:rsidRPr="00543D84">
        <w:rPr>
          <w:rFonts w:hint="eastAsia"/>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543D84">
        <w:rPr>
          <w:rFonts w:hint="eastAsia"/>
          <w:spacing w:val="8"/>
          <w:kern w:val="0"/>
          <w:sz w:val="24"/>
        </w:rPr>
        <w:t>[15]</w:t>
      </w:r>
      <w:r w:rsidRPr="00543D84">
        <w:rPr>
          <w:rFonts w:hint="eastAsia"/>
          <w:spacing w:val="8"/>
          <w:kern w:val="0"/>
          <w:sz w:val="24"/>
        </w:rPr>
        <w:t>假设未登录词大多被识别为单字，所以他采用在基本分词后，添加级联层来检测未登录词。</w:t>
      </w:r>
    </w:p>
    <w:p w:rsidR="00431407" w:rsidRDefault="00431407" w:rsidP="0061261C">
      <w:pPr>
        <w:pStyle w:val="41"/>
      </w:pPr>
      <w:r>
        <w:rPr>
          <w:rFonts w:hint="eastAsia"/>
        </w:rPr>
        <w:t>基于规则的分词方法</w:t>
      </w:r>
    </w:p>
    <w:p w:rsidR="00431407" w:rsidRDefault="00431407" w:rsidP="00431407">
      <w:pPr>
        <w:spacing w:line="360" w:lineRule="auto"/>
        <w:ind w:firstLineChars="200" w:firstLine="512"/>
        <w:rPr>
          <w:spacing w:val="8"/>
          <w:kern w:val="0"/>
          <w:sz w:val="24"/>
        </w:rPr>
      </w:pPr>
      <w:r>
        <w:rPr>
          <w:rFonts w:hint="eastAsia"/>
          <w:spacing w:val="8"/>
          <w:kern w:val="0"/>
          <w:sz w:val="24"/>
        </w:rPr>
        <w:t>该方法主要基于句法、语法分析，并结合语义分析</w:t>
      </w:r>
      <w:r>
        <w:rPr>
          <w:rFonts w:hint="eastAsia"/>
          <w:spacing w:val="8"/>
          <w:kern w:val="0"/>
          <w:sz w:val="24"/>
          <w:vertAlign w:val="superscript"/>
        </w:rPr>
        <w:t>[12-14]</w:t>
      </w:r>
      <w:r>
        <w:rPr>
          <w:rFonts w:hint="eastAsia"/>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Pr>
          <w:rFonts w:hint="eastAsia"/>
          <w:spacing w:val="8"/>
          <w:kern w:val="0"/>
          <w:sz w:val="24"/>
        </w:rPr>
        <w:t>Wu(2003a)</w:t>
      </w:r>
      <w:r>
        <w:rPr>
          <w:rFonts w:hint="eastAsia"/>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Default="00431407" w:rsidP="0061261C">
      <w:pPr>
        <w:pStyle w:val="41"/>
      </w:pPr>
      <w:r>
        <w:rPr>
          <w:rFonts w:hint="eastAsia"/>
        </w:rPr>
        <w:lastRenderedPageBreak/>
        <w:t>组合方法</w:t>
      </w:r>
    </w:p>
    <w:p w:rsidR="00431407" w:rsidRDefault="00431407" w:rsidP="00431407">
      <w:pPr>
        <w:spacing w:line="360" w:lineRule="auto"/>
        <w:ind w:firstLineChars="200" w:firstLine="512"/>
        <w:rPr>
          <w:spacing w:val="8"/>
          <w:kern w:val="0"/>
          <w:sz w:val="24"/>
        </w:rPr>
      </w:pPr>
      <w:r>
        <w:rPr>
          <w:rFonts w:hint="eastAsia"/>
          <w:spacing w:val="8"/>
          <w:kern w:val="0"/>
          <w:sz w:val="24"/>
        </w:rPr>
        <w:t>文献</w:t>
      </w:r>
      <w:r>
        <w:rPr>
          <w:rFonts w:hint="eastAsia"/>
          <w:spacing w:val="8"/>
          <w:kern w:val="0"/>
          <w:sz w:val="24"/>
        </w:rPr>
        <w:t>[16][17]</w:t>
      </w:r>
      <w:r>
        <w:rPr>
          <w:rFonts w:hint="eastAsia"/>
          <w:spacing w:val="8"/>
          <w:kern w:val="0"/>
          <w:sz w:val="24"/>
        </w:rPr>
        <w:t>提出了更加完善的基于字典和统计的系统。他们将未登录词的识别和分词系统结合到一个统一的系统中。其中</w:t>
      </w:r>
      <w:r>
        <w:rPr>
          <w:rFonts w:hint="eastAsia"/>
          <w:spacing w:val="8"/>
          <w:kern w:val="0"/>
          <w:sz w:val="24"/>
        </w:rPr>
        <w:t>[16]</w:t>
      </w:r>
      <w:r>
        <w:rPr>
          <w:rFonts w:hint="eastAsia"/>
          <w:spacing w:val="8"/>
          <w:kern w:val="0"/>
          <w:sz w:val="24"/>
        </w:rPr>
        <w:t>系统是利用基于加权有限状态传感器，文献</w:t>
      </w:r>
      <w:r>
        <w:rPr>
          <w:rFonts w:hint="eastAsia"/>
          <w:spacing w:val="8"/>
          <w:kern w:val="0"/>
          <w:sz w:val="24"/>
        </w:rPr>
        <w:t>[17]</w:t>
      </w:r>
      <w:r>
        <w:rPr>
          <w:rFonts w:hint="eastAsia"/>
          <w:spacing w:val="8"/>
          <w:kern w:val="0"/>
          <w:sz w:val="24"/>
        </w:rPr>
        <w:t>是基于线性混合模型，线性模型是源于广泛用于模式分类的线性判别函数</w:t>
      </w:r>
      <w:r>
        <w:rPr>
          <w:rFonts w:hint="eastAsia"/>
          <w:spacing w:val="8"/>
          <w:kern w:val="0"/>
          <w:sz w:val="24"/>
          <w:vertAlign w:val="superscript"/>
        </w:rPr>
        <w:t>[18]</w:t>
      </w:r>
      <w:r>
        <w:rPr>
          <w:rFonts w:hint="eastAsia"/>
          <w:spacing w:val="8"/>
          <w:kern w:val="0"/>
          <w:sz w:val="24"/>
        </w:rPr>
        <w:t>并由</w:t>
      </w:r>
      <w:r>
        <w:rPr>
          <w:rFonts w:hint="eastAsia"/>
          <w:spacing w:val="8"/>
          <w:kern w:val="0"/>
          <w:sz w:val="24"/>
        </w:rPr>
        <w:t>Collins</w:t>
      </w:r>
      <w:r>
        <w:rPr>
          <w:rFonts w:hint="eastAsia"/>
          <w:spacing w:val="8"/>
          <w:kern w:val="0"/>
          <w:sz w:val="24"/>
        </w:rPr>
        <w:t>等人</w:t>
      </w:r>
      <w:r>
        <w:rPr>
          <w:rFonts w:hint="eastAsia"/>
          <w:spacing w:val="8"/>
          <w:kern w:val="0"/>
          <w:sz w:val="24"/>
          <w:vertAlign w:val="superscript"/>
        </w:rPr>
        <w:t>[19]</w:t>
      </w:r>
      <w:r>
        <w:rPr>
          <w:rFonts w:hint="eastAsia"/>
          <w:spacing w:val="8"/>
          <w:kern w:val="0"/>
          <w:sz w:val="24"/>
        </w:rPr>
        <w:t>引入到自然语言处理中，线性混合模型可以更灵活的利用字库中的统计信息，这也使</w:t>
      </w:r>
      <w:r>
        <w:rPr>
          <w:rFonts w:hint="eastAsia"/>
          <w:spacing w:val="8"/>
          <w:kern w:val="0"/>
          <w:sz w:val="24"/>
        </w:rPr>
        <w:t>[17]</w:t>
      </w:r>
      <w:r>
        <w:rPr>
          <w:rFonts w:hint="eastAsia"/>
          <w:spacing w:val="8"/>
          <w:kern w:val="0"/>
          <w:sz w:val="24"/>
        </w:rPr>
        <w:t>在未登录词识别性能上优于</w:t>
      </w:r>
      <w:r>
        <w:rPr>
          <w:rFonts w:hint="eastAsia"/>
          <w:spacing w:val="8"/>
          <w:kern w:val="0"/>
          <w:sz w:val="24"/>
        </w:rPr>
        <w:t>[16]</w:t>
      </w:r>
      <w:r>
        <w:rPr>
          <w:rFonts w:hint="eastAsia"/>
          <w:spacing w:val="8"/>
          <w:kern w:val="0"/>
          <w:sz w:val="24"/>
        </w:rPr>
        <w:t>。除此之外，最大熵模型、条件随机场模型、最大熵模型</w:t>
      </w:r>
      <w:r>
        <w:rPr>
          <w:rFonts w:hint="eastAsia"/>
          <w:spacing w:val="8"/>
          <w:kern w:val="0"/>
          <w:sz w:val="24"/>
          <w:vertAlign w:val="superscript"/>
        </w:rPr>
        <w:t>[20-24]</w:t>
      </w:r>
      <w:r>
        <w:rPr>
          <w:rFonts w:hint="eastAsia"/>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Default="00431407" w:rsidP="0061261C">
      <w:pPr>
        <w:pStyle w:val="41"/>
      </w:pPr>
      <w:r>
        <w:rPr>
          <w:rFonts w:hint="eastAsia"/>
        </w:rPr>
        <w:t>基于机器学习的方法</w:t>
      </w:r>
    </w:p>
    <w:p w:rsidR="00431407" w:rsidRDefault="00431407" w:rsidP="00431407">
      <w:pPr>
        <w:spacing w:line="360" w:lineRule="auto"/>
        <w:ind w:firstLineChars="200" w:firstLine="512"/>
        <w:rPr>
          <w:spacing w:val="8"/>
          <w:kern w:val="0"/>
          <w:sz w:val="24"/>
        </w:rPr>
      </w:pPr>
      <w:r>
        <w:rPr>
          <w:rFonts w:hint="eastAsia"/>
          <w:spacing w:val="8"/>
          <w:kern w:val="0"/>
          <w:sz w:val="24"/>
        </w:rPr>
        <w:t>2010</w:t>
      </w:r>
      <w:r>
        <w:rPr>
          <w:rFonts w:hint="eastAsia"/>
          <w:spacing w:val="8"/>
          <w:kern w:val="0"/>
          <w:sz w:val="24"/>
        </w:rPr>
        <w:t>年之后，随着神经网络的重新兴起，自然语言处理也开始利用神经网络模型进一步发展，大量基于神经网络</w:t>
      </w:r>
      <w:r>
        <w:rPr>
          <w:rFonts w:hint="eastAsia"/>
          <w:spacing w:val="8"/>
          <w:kern w:val="0"/>
          <w:sz w:val="24"/>
          <w:vertAlign w:val="superscript"/>
        </w:rPr>
        <w:t>[35-39]</w:t>
      </w:r>
      <w:r>
        <w:rPr>
          <w:rFonts w:hint="eastAsia"/>
          <w:spacing w:val="8"/>
          <w:kern w:val="0"/>
          <w:sz w:val="24"/>
        </w:rPr>
        <w:t>的中文分词系统开始被提出，示意图如</w:t>
      </w:r>
      <w:r>
        <w:rPr>
          <w:rFonts w:ascii="宋体" w:hAnsi="宋体" w:cs="宋体" w:hint="eastAsia"/>
          <w:sz w:val="24"/>
        </w:rPr>
        <w:t>如图</w:t>
      </w:r>
      <w:r>
        <w:rPr>
          <w:rFonts w:hint="eastAsia"/>
          <w:spacing w:val="8"/>
          <w:kern w:val="0"/>
          <w:sz w:val="24"/>
        </w:rPr>
        <w:t>1.2.2</w:t>
      </w:r>
      <w:r>
        <w:rPr>
          <w:rFonts w:ascii="宋体" w:hAnsi="宋体" w:cs="宋体" w:hint="eastAsia"/>
          <w:sz w:val="24"/>
        </w:rPr>
        <w:t>所示</w:t>
      </w:r>
      <w:r>
        <w:rPr>
          <w:rFonts w:hint="eastAsia"/>
          <w:spacing w:val="8"/>
          <w:kern w:val="0"/>
          <w:sz w:val="24"/>
        </w:rPr>
        <w:t>。滑动窗口输入字符嵌入</w:t>
      </w:r>
      <w:r>
        <w:rPr>
          <w:rFonts w:hint="eastAsia"/>
          <w:spacing w:val="8"/>
          <w:kern w:val="0"/>
          <w:sz w:val="24"/>
          <w:vertAlign w:val="superscript"/>
        </w:rPr>
        <w:t>[25]</w:t>
      </w:r>
      <w:r>
        <w:rPr>
          <w:rFonts w:hint="eastAsia"/>
          <w:spacing w:val="8"/>
          <w:kern w:val="0"/>
          <w:sz w:val="24"/>
        </w:rPr>
        <w:t>、标签嵌入的方法</w:t>
      </w:r>
      <w:r>
        <w:rPr>
          <w:rFonts w:hint="eastAsia"/>
          <w:spacing w:val="8"/>
          <w:kern w:val="0"/>
          <w:sz w:val="24"/>
          <w:vertAlign w:val="superscript"/>
        </w:rPr>
        <w:t>[26]</w:t>
      </w:r>
      <w:r>
        <w:rPr>
          <w:rFonts w:hint="eastAsia"/>
          <w:spacing w:val="8"/>
          <w:kern w:val="0"/>
          <w:sz w:val="24"/>
        </w:rPr>
        <w:t>；利用门控制递归神经网络并对</w:t>
      </w:r>
      <w:r>
        <w:rPr>
          <w:rFonts w:hint="eastAsia"/>
          <w:spacing w:val="8"/>
          <w:kern w:val="0"/>
          <w:sz w:val="24"/>
        </w:rPr>
        <w:t>n-gram</w:t>
      </w:r>
      <w:r>
        <w:rPr>
          <w:rFonts w:hint="eastAsia"/>
          <w:spacing w:val="8"/>
          <w:kern w:val="0"/>
          <w:sz w:val="24"/>
        </w:rPr>
        <w:t>特征进行建模</w:t>
      </w:r>
      <w:r>
        <w:rPr>
          <w:rFonts w:hint="eastAsia"/>
          <w:spacing w:val="8"/>
          <w:kern w:val="0"/>
          <w:sz w:val="24"/>
        </w:rPr>
        <w:t>(GRNN)</w:t>
      </w:r>
      <w:r>
        <w:rPr>
          <w:rFonts w:hint="eastAsia"/>
          <w:spacing w:val="8"/>
          <w:kern w:val="0"/>
          <w:sz w:val="24"/>
        </w:rPr>
        <w:t>的方法</w:t>
      </w:r>
      <w:r>
        <w:rPr>
          <w:rFonts w:hint="eastAsia"/>
          <w:spacing w:val="8"/>
          <w:kern w:val="0"/>
          <w:sz w:val="24"/>
          <w:vertAlign w:val="superscript"/>
        </w:rPr>
        <w:t>[27]</w:t>
      </w:r>
      <w:r>
        <w:rPr>
          <w:rFonts w:hint="eastAsia"/>
          <w:spacing w:val="8"/>
          <w:kern w:val="0"/>
          <w:sz w:val="24"/>
        </w:rPr>
        <w:t>；长短期记忆神经网络方法</w:t>
      </w:r>
      <w:r>
        <w:rPr>
          <w:rFonts w:hint="eastAsia"/>
          <w:spacing w:val="8"/>
          <w:kern w:val="0"/>
          <w:sz w:val="24"/>
        </w:rPr>
        <w:t>(LSTM)</w:t>
      </w:r>
      <w:r>
        <w:rPr>
          <w:rFonts w:hint="eastAsia"/>
          <w:spacing w:val="8"/>
          <w:kern w:val="0"/>
          <w:sz w:val="24"/>
          <w:vertAlign w:val="superscript"/>
        </w:rPr>
        <w:t>[28-29]</w:t>
      </w:r>
      <w:r>
        <w:rPr>
          <w:rFonts w:hint="eastAsia"/>
          <w:spacing w:val="8"/>
          <w:kern w:val="0"/>
          <w:sz w:val="24"/>
        </w:rPr>
        <w:t>；结合</w:t>
      </w:r>
      <w:r>
        <w:rPr>
          <w:rFonts w:hint="eastAsia"/>
          <w:spacing w:val="8"/>
          <w:kern w:val="0"/>
          <w:sz w:val="24"/>
        </w:rPr>
        <w:t>GRNN</w:t>
      </w:r>
      <w:r>
        <w:rPr>
          <w:rFonts w:hint="eastAsia"/>
          <w:spacing w:val="8"/>
          <w:kern w:val="0"/>
          <w:sz w:val="24"/>
        </w:rPr>
        <w:t>和</w:t>
      </w:r>
      <w:r>
        <w:rPr>
          <w:rFonts w:hint="eastAsia"/>
          <w:spacing w:val="8"/>
          <w:kern w:val="0"/>
          <w:sz w:val="24"/>
        </w:rPr>
        <w:t>LSTM</w:t>
      </w:r>
      <w:r>
        <w:rPr>
          <w:rFonts w:hint="eastAsia"/>
          <w:spacing w:val="8"/>
          <w:kern w:val="0"/>
          <w:sz w:val="24"/>
        </w:rPr>
        <w:t>提取深层特征信息的方法</w:t>
      </w:r>
      <w:r>
        <w:rPr>
          <w:rFonts w:hint="eastAsia"/>
          <w:spacing w:val="8"/>
          <w:kern w:val="0"/>
          <w:sz w:val="24"/>
          <w:vertAlign w:val="superscript"/>
        </w:rPr>
        <w:t>[30]</w:t>
      </w:r>
      <w:r>
        <w:rPr>
          <w:rFonts w:ascii="宋体" w:hAnsi="宋体" w:cs="宋体" w:hint="eastAsia"/>
          <w:sz w:val="24"/>
        </w:rPr>
        <w:t>；</w:t>
      </w:r>
      <w:r>
        <w:rPr>
          <w:rFonts w:ascii="宋体" w:hAnsi="宋体" w:cs="宋体"/>
          <w:sz w:val="24"/>
        </w:rPr>
        <w:t>基于过渡</w:t>
      </w:r>
      <w:r>
        <w:rPr>
          <w:rFonts w:hint="eastAsia"/>
          <w:spacing w:val="8"/>
          <w:kern w:val="0"/>
          <w:sz w:val="24"/>
        </w:rPr>
        <w:t>(transition-based)</w:t>
      </w:r>
      <w:r>
        <w:rPr>
          <w:rFonts w:ascii="宋体" w:hAnsi="宋体" w:cs="宋体"/>
          <w:sz w:val="24"/>
        </w:rPr>
        <w:t>模型</w:t>
      </w:r>
      <w:r>
        <w:rPr>
          <w:rFonts w:ascii="宋体" w:hAnsi="宋体" w:cs="宋体" w:hint="eastAsia"/>
          <w:sz w:val="24"/>
        </w:rPr>
        <w:t>的方法</w:t>
      </w:r>
      <w:r>
        <w:rPr>
          <w:rFonts w:hint="eastAsia"/>
          <w:spacing w:val="8"/>
          <w:kern w:val="0"/>
          <w:sz w:val="24"/>
          <w:vertAlign w:val="superscript"/>
        </w:rPr>
        <w:t>[31]</w:t>
      </w:r>
      <w:r>
        <w:rPr>
          <w:rFonts w:ascii="宋体" w:hAnsi="宋体" w:cs="宋体"/>
          <w:sz w:val="24"/>
        </w:rPr>
        <w:t>。</w:t>
      </w:r>
      <w:r>
        <w:rPr>
          <w:rFonts w:ascii="宋体" w:hAnsi="宋体" w:cs="宋体" w:hint="eastAsia"/>
          <w:sz w:val="24"/>
        </w:rPr>
        <w:t>系统的不断完善，分词性能也不断提高，但是其结构基本不变。</w:t>
      </w:r>
    </w:p>
    <w:p w:rsidR="00431407" w:rsidRDefault="005440C6" w:rsidP="00431407">
      <w:pPr>
        <w:spacing w:line="360" w:lineRule="auto"/>
        <w:ind w:firstLine="480"/>
        <w:jc w:val="center"/>
      </w:pPr>
      <w:r>
        <w:object w:dxaOrig="3875" w:dyaOrig="5619">
          <v:shape id="_x0000_i2053" type="#_x0000_t75" style="width:222.75pt;height:316.5pt" o:ole="">
            <v:imagedata r:id="rId15" o:title=""/>
            <o:lock v:ext="edit" aspectratio="f"/>
          </v:shape>
          <o:OLEObject Type="Embed" ProgID="Visio.Drawing.15" ShapeID="_x0000_i2053" DrawAspect="Content" ObjectID="_1634146922" r:id="rId16"/>
        </w:object>
      </w:r>
    </w:p>
    <w:p w:rsidR="00431407" w:rsidRDefault="00431407" w:rsidP="00431407">
      <w:pPr>
        <w:spacing w:line="360" w:lineRule="auto"/>
        <w:ind w:firstLine="480"/>
        <w:jc w:val="center"/>
      </w:pPr>
      <w:r>
        <w:rPr>
          <w:rFonts w:hint="eastAsia"/>
        </w:rPr>
        <w:t>图</w:t>
      </w:r>
      <w:r>
        <w:rPr>
          <w:rFonts w:hint="eastAsia"/>
        </w:rPr>
        <w:t xml:space="preserve">1.2.2 </w:t>
      </w:r>
      <w:r>
        <w:rPr>
          <w:rFonts w:hint="eastAsia"/>
        </w:rPr>
        <w:t>基于神经网络的分词系统示意图</w:t>
      </w:r>
    </w:p>
    <w:p w:rsidR="00A03FE9" w:rsidRPr="00543D84" w:rsidRDefault="00431407" w:rsidP="00543D84">
      <w:pPr>
        <w:spacing w:line="360" w:lineRule="auto"/>
        <w:ind w:firstLineChars="200" w:firstLine="512"/>
        <w:rPr>
          <w:spacing w:val="8"/>
          <w:kern w:val="0"/>
          <w:sz w:val="24"/>
        </w:rPr>
      </w:pPr>
      <w:r>
        <w:rPr>
          <w:rFonts w:hint="eastAsia"/>
          <w:spacing w:val="8"/>
          <w:kern w:val="0"/>
          <w:sz w:val="24"/>
        </w:rPr>
        <w:t>近几年来新的机器学习方法和大规模计算技术在汉语分词中的应用，分词系统的性能一直在不断提升，</w:t>
      </w:r>
      <w:r>
        <w:rPr>
          <w:rFonts w:ascii="宋体" w:hAnsi="宋体" w:cs="宋体" w:hint="eastAsia"/>
          <w:sz w:val="24"/>
        </w:rPr>
        <w:t>基于</w:t>
      </w:r>
      <w:bookmarkStart w:id="29" w:name="OLE_LINK9"/>
      <w:r>
        <w:rPr>
          <w:rFonts w:hint="eastAsia"/>
          <w:spacing w:val="8"/>
          <w:kern w:val="0"/>
          <w:sz w:val="24"/>
        </w:rPr>
        <w:t>MSRA</w:t>
      </w:r>
      <w:bookmarkEnd w:id="29"/>
      <w:r>
        <w:rPr>
          <w:rFonts w:hint="eastAsia"/>
          <w:spacing w:val="8"/>
          <w:kern w:val="0"/>
          <w:sz w:val="24"/>
        </w:rPr>
        <w:t>、</w:t>
      </w:r>
      <w:r>
        <w:rPr>
          <w:rFonts w:hint="eastAsia"/>
          <w:spacing w:val="8"/>
          <w:kern w:val="0"/>
          <w:sz w:val="24"/>
        </w:rPr>
        <w:t>AS</w:t>
      </w:r>
      <w:r>
        <w:rPr>
          <w:rFonts w:hint="eastAsia"/>
          <w:spacing w:val="8"/>
          <w:kern w:val="0"/>
          <w:sz w:val="24"/>
        </w:rPr>
        <w:t>、</w:t>
      </w:r>
      <w:r>
        <w:rPr>
          <w:rFonts w:hint="eastAsia"/>
          <w:spacing w:val="8"/>
          <w:kern w:val="0"/>
          <w:sz w:val="24"/>
        </w:rPr>
        <w:t>PKU</w:t>
      </w:r>
      <w:r>
        <w:rPr>
          <w:rFonts w:ascii="宋体" w:hAnsi="宋体" w:cs="宋体" w:hint="eastAsia"/>
          <w:sz w:val="24"/>
        </w:rPr>
        <w:t>等主流测试集的分词准确率均已突破</w:t>
      </w:r>
      <w:r>
        <w:rPr>
          <w:rFonts w:hint="eastAsia"/>
          <w:spacing w:val="8"/>
          <w:kern w:val="0"/>
          <w:sz w:val="24"/>
        </w:rPr>
        <w:t>95%</w:t>
      </w:r>
      <w:r>
        <w:rPr>
          <w:rFonts w:hint="eastAsia"/>
          <w:spacing w:val="8"/>
          <w:kern w:val="0"/>
          <w:sz w:val="24"/>
          <w:vertAlign w:val="superscript"/>
        </w:rPr>
        <w:t>[40-43]</w:t>
      </w:r>
      <w:r>
        <w:rPr>
          <w:rFonts w:hint="eastAsia"/>
          <w:spacing w:val="8"/>
          <w:kern w:val="0"/>
          <w:sz w:val="24"/>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如何提升汉语自动分词系统的跨领域性能仍然是目前面临的一个难题。</w:t>
      </w:r>
    </w:p>
    <w:p w:rsidR="00741A4F" w:rsidRPr="005E1E5B" w:rsidRDefault="00427F1B" w:rsidP="0061261C">
      <w:pPr>
        <w:pStyle w:val="31"/>
      </w:pPr>
      <w:bookmarkStart w:id="30" w:name="_Toc23526309"/>
      <w:r>
        <w:rPr>
          <w:rFonts w:hint="eastAsia"/>
        </w:rPr>
        <w:t>词性标注综述</w:t>
      </w:r>
      <w:bookmarkEnd w:id="30"/>
    </w:p>
    <w:p w:rsidR="00EC07CC" w:rsidRDefault="00EC07CC" w:rsidP="00EC07CC">
      <w:pPr>
        <w:pStyle w:val="u5"/>
        <w:spacing w:before="24" w:after="24"/>
        <w:ind w:firstLine="480"/>
      </w:pPr>
      <w:r>
        <w:rPr>
          <w:rFonts w:hint="eastAsia"/>
        </w:rPr>
        <w:t>汉语词性标注同样面临许多棘手的问题，</w:t>
      </w:r>
      <w:r>
        <w:rPr>
          <w:rFonts w:hint="eastAsia"/>
        </w:rPr>
        <w:t xml:space="preserve"> </w:t>
      </w:r>
      <w:r>
        <w:rPr>
          <w:rFonts w:hint="eastAsia"/>
        </w:rPr>
        <w:t>其主要难点可以归纳为三个方面：</w:t>
      </w:r>
      <w:r>
        <w:rPr>
          <w:rFonts w:hint="eastAsia"/>
        </w:rPr>
        <w:t>1</w:t>
      </w:r>
      <w:r>
        <w:rPr>
          <w:rFonts w:hint="eastAsia"/>
        </w:rPr>
        <w:t>、汉语是一种缺乏词形态变化的语言，词的类别不能像印欧语那样，</w:t>
      </w:r>
      <w:r>
        <w:rPr>
          <w:rFonts w:hint="eastAsia"/>
        </w:rPr>
        <w:t xml:space="preserve"> </w:t>
      </w:r>
      <w:r>
        <w:rPr>
          <w:rFonts w:hint="eastAsia"/>
        </w:rPr>
        <w:t>直接从词的形态变化上来判别；</w:t>
      </w:r>
      <w:r>
        <w:rPr>
          <w:rFonts w:hint="eastAsia"/>
        </w:rPr>
        <w:t>2</w:t>
      </w:r>
      <w:r>
        <w:rPr>
          <w:rFonts w:hint="eastAsia"/>
        </w:rPr>
        <w:t>、常用词兼类现象严重；</w:t>
      </w:r>
      <w:r>
        <w:rPr>
          <w:rFonts w:hint="eastAsia"/>
        </w:rPr>
        <w:t>3</w:t>
      </w:r>
      <w:r>
        <w:rPr>
          <w:rFonts w:hint="eastAsia"/>
        </w:rPr>
        <w:t>、研究者主观原因</w:t>
      </w:r>
      <w:r>
        <w:rPr>
          <w:rFonts w:hint="eastAsia"/>
        </w:rPr>
        <w:lastRenderedPageBreak/>
        <w:t>造成的困难。汉语词性标注与分词一样，是中文信息处理面临的重要的基础性问题，而且两者有着密切的关系。</w:t>
      </w:r>
    </w:p>
    <w:p w:rsidR="00EC07CC" w:rsidRDefault="00EC07CC" w:rsidP="0061261C">
      <w:pPr>
        <w:pStyle w:val="31"/>
      </w:pPr>
      <w:bookmarkStart w:id="31" w:name="_Toc23526310"/>
      <w:r>
        <w:rPr>
          <w:rFonts w:hint="eastAsia"/>
        </w:rPr>
        <w:t>基于统计模型的词性标注方法</w:t>
      </w:r>
      <w:bookmarkEnd w:id="31"/>
    </w:p>
    <w:p w:rsidR="00EC07CC" w:rsidRDefault="00EC07CC" w:rsidP="00EC07CC">
      <w:pPr>
        <w:pStyle w:val="u5"/>
        <w:spacing w:before="24" w:after="24"/>
        <w:ind w:firstLine="480"/>
      </w:pPr>
      <w:r>
        <w:rPr>
          <w:rFonts w:hint="eastAsia"/>
        </w:rPr>
        <w:t>I.Marshall</w:t>
      </w:r>
      <w:r>
        <w:rPr>
          <w:rFonts w:hint="eastAsia"/>
        </w:rPr>
        <w:t>建立的</w:t>
      </w:r>
      <w:r>
        <w:rPr>
          <w:rFonts w:hint="eastAsia"/>
        </w:rPr>
        <w:t>LOB</w:t>
      </w:r>
      <w:r>
        <w:rPr>
          <w:rFonts w:hint="eastAsia"/>
        </w:rPr>
        <w:t>语料库词性标注系统</w:t>
      </w:r>
      <w:r>
        <w:rPr>
          <w:rFonts w:hint="eastAsia"/>
        </w:rPr>
        <w:t>CLAWS</w:t>
      </w:r>
      <w:r>
        <w:rPr>
          <w:rFonts w:hint="eastAsia"/>
        </w:rPr>
        <w:t>是基于</w:t>
      </w:r>
      <w:r>
        <w:rPr>
          <w:rFonts w:hint="eastAsia"/>
        </w:rPr>
        <w:t>HMM</w:t>
      </w:r>
      <w:r>
        <w:rPr>
          <w:rFonts w:hint="eastAsia"/>
        </w:rPr>
        <w:t>模型的词性标注方法的典型代表</w:t>
      </w:r>
      <w:r>
        <w:rPr>
          <w:rFonts w:hint="eastAsia"/>
        </w:rPr>
        <w:t>[44]</w:t>
      </w:r>
      <w:r>
        <w:rPr>
          <w:rFonts w:hint="eastAsia"/>
        </w:rPr>
        <w:t>，该系统通过对</w:t>
      </w:r>
      <w:r>
        <w:rPr>
          <w:rFonts w:hint="eastAsia"/>
        </w:rPr>
        <w:t>n</w:t>
      </w:r>
      <w:r>
        <w:rPr>
          <w:rFonts w:hint="eastAsia"/>
        </w:rPr>
        <w:t>元语法概率的统计优化，实现</w:t>
      </w:r>
      <w:r>
        <w:rPr>
          <w:rFonts w:hint="eastAsia"/>
        </w:rPr>
        <w:t>133</w:t>
      </w:r>
      <w:r>
        <w:rPr>
          <w:rFonts w:hint="eastAsia"/>
        </w:rPr>
        <w:t>个词类标记的合理标注。实现基于</w:t>
      </w:r>
      <w:r>
        <w:rPr>
          <w:rFonts w:hint="eastAsia"/>
        </w:rPr>
        <w:t>HMM</w:t>
      </w:r>
      <w:r>
        <w:rPr>
          <w:rFonts w:hint="eastAsia"/>
        </w:rPr>
        <w:t>的词性标注方法时，模型的参数估计是其中的关键问题。算法随机地初始化</w:t>
      </w:r>
      <w:r>
        <w:rPr>
          <w:rFonts w:hint="eastAsia"/>
        </w:rPr>
        <w:t>HMM</w:t>
      </w:r>
      <w:r>
        <w:rPr>
          <w:rFonts w:hint="eastAsia"/>
        </w:rPr>
        <w:t>的所有参数，这将使词性标注问题过于缺乏限制。还有另外一个问题需要注意，就是模型参数对训练语料的适应性。由于不同领域语料的概率有所差异，</w:t>
      </w:r>
      <w:r>
        <w:rPr>
          <w:rFonts w:hint="eastAsia"/>
        </w:rPr>
        <w:t>HMM</w:t>
      </w:r>
      <w:r>
        <w:rPr>
          <w:rFonts w:hint="eastAsia"/>
        </w:rPr>
        <w:t>的参数也应随着语料的变化而变化。因此当对原有的训练语料增加新的语料以后，模型的参数需要重新调整；而且在经典</w:t>
      </w:r>
      <w:r>
        <w:rPr>
          <w:rFonts w:hint="eastAsia"/>
        </w:rPr>
        <w:t>HMM</w:t>
      </w:r>
      <w:r>
        <w:rPr>
          <w:rFonts w:hint="eastAsia"/>
        </w:rPr>
        <w:t>理论框架下，利用标注过的语料对模型初始化以后，已标注的语料就难以再发挥作用。</w:t>
      </w:r>
      <w:r>
        <w:rPr>
          <w:rFonts w:hint="eastAsia"/>
        </w:rPr>
        <w:t xml:space="preserve"> </w:t>
      </w:r>
    </w:p>
    <w:p w:rsidR="00EC07CC" w:rsidRDefault="00EC07CC" w:rsidP="0061261C">
      <w:pPr>
        <w:pStyle w:val="31"/>
      </w:pPr>
      <w:bookmarkStart w:id="32" w:name="_Toc23526311"/>
      <w:r>
        <w:rPr>
          <w:rFonts w:hint="eastAsia"/>
        </w:rPr>
        <w:t>基于规则的词性标注方法</w:t>
      </w:r>
      <w:bookmarkEnd w:id="32"/>
    </w:p>
    <w:p w:rsidR="00EC07CC" w:rsidRDefault="00EC07CC" w:rsidP="00EC07CC">
      <w:pPr>
        <w:pStyle w:val="u5"/>
        <w:spacing w:before="24" w:after="24"/>
        <w:ind w:firstLine="480"/>
      </w:pPr>
      <w:r>
        <w:rPr>
          <w:rFonts w:hint="eastAsia"/>
        </w:rPr>
        <w:t>基于规则的词性标注方法是人们提出较早的一种词性标注方法，</w:t>
      </w:r>
      <w:r>
        <w:rPr>
          <w:rFonts w:hint="eastAsia"/>
        </w:rPr>
        <w:t xml:space="preserve"> </w:t>
      </w:r>
      <w:r>
        <w:rPr>
          <w:rFonts w:hint="eastAsia"/>
        </w:rPr>
        <w:t>其基本思想是按兼类词搭配关系和上下文语境建造词类消歧规则。</w:t>
      </w:r>
      <w:r>
        <w:rPr>
          <w:rFonts w:hint="eastAsia"/>
        </w:rPr>
        <w:t xml:space="preserve"> </w:t>
      </w:r>
      <w:r>
        <w:rPr>
          <w:rFonts w:hint="eastAsia"/>
        </w:rPr>
        <w:t>早期的词类标注规则一般由人工构造，</w:t>
      </w:r>
      <w:r>
        <w:rPr>
          <w:rFonts w:hint="eastAsia"/>
        </w:rPr>
        <w:t xml:space="preserve"> </w:t>
      </w:r>
      <w:r>
        <w:rPr>
          <w:rFonts w:hint="eastAsia"/>
        </w:rPr>
        <w:t>如美国布朗大学开发的</w:t>
      </w:r>
      <w:r>
        <w:rPr>
          <w:rFonts w:hint="eastAsia"/>
        </w:rPr>
        <w:t>TAGGIT</w:t>
      </w:r>
      <w:r>
        <w:rPr>
          <w:rFonts w:hint="eastAsia"/>
        </w:rPr>
        <w:t>词类标注系统。</w:t>
      </w:r>
      <w:r>
        <w:rPr>
          <w:rFonts w:hint="eastAsia"/>
        </w:rPr>
        <w:t xml:space="preserve"> </w:t>
      </w:r>
      <w:r>
        <w:rPr>
          <w:rFonts w:hint="eastAsia"/>
        </w:rPr>
        <w:t>刘开瑛</w:t>
      </w:r>
      <w:r>
        <w:rPr>
          <w:rFonts w:hint="eastAsia"/>
        </w:rPr>
        <w:t>(2000)</w:t>
      </w:r>
      <w:r>
        <w:rPr>
          <w:rFonts w:hint="eastAsia"/>
        </w:rPr>
        <w:t>曾按兼类词搭配关系构造了词类识别规则库，针对动名词兼类现象，归纳出了</w:t>
      </w:r>
      <w:r>
        <w:rPr>
          <w:rFonts w:hint="eastAsia"/>
        </w:rPr>
        <w:t>9</w:t>
      </w:r>
      <w:r>
        <w:rPr>
          <w:rFonts w:hint="eastAsia"/>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Default="00EC07CC" w:rsidP="0061261C">
      <w:pPr>
        <w:pStyle w:val="41"/>
      </w:pPr>
      <w:r>
        <w:rPr>
          <w:rFonts w:hint="eastAsia"/>
        </w:rPr>
        <w:t>统计方法与规则方法相结合的词性标注方法</w:t>
      </w:r>
    </w:p>
    <w:p w:rsidR="00EC07CC" w:rsidRDefault="00EC07CC" w:rsidP="00EC07CC">
      <w:pPr>
        <w:pStyle w:val="u5"/>
        <w:spacing w:before="24" w:after="24"/>
        <w:ind w:firstLine="480"/>
      </w:pPr>
      <w:r>
        <w:rPr>
          <w:rFonts w:hint="eastAsia"/>
        </w:rPr>
        <w:t>理性主义方法与经验主义方法相结合的处理策略一直是自然语言处理领域的专家们不断研究和探索的问题，对于词性标注问题也不例外。周强</w:t>
      </w:r>
      <w:r>
        <w:rPr>
          <w:rFonts w:hint="eastAsia"/>
        </w:rPr>
        <w:t>(1995)</w:t>
      </w:r>
      <w:r>
        <w:rPr>
          <w:rFonts w:hint="eastAsia"/>
        </w:rPr>
        <w:t>给出了一种规则方法与统计方法相结合的词性标注算法，其基本思想是，对汉语句子的初始标注结果（每个词带有所有可能的词类标记），</w:t>
      </w:r>
      <w:r>
        <w:rPr>
          <w:rFonts w:hint="eastAsia"/>
        </w:rPr>
        <w:t xml:space="preserve"> </w:t>
      </w:r>
      <w:r>
        <w:rPr>
          <w:rFonts w:hint="eastAsia"/>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w:t>
      </w:r>
      <w:r>
        <w:rPr>
          <w:rFonts w:hint="eastAsia"/>
        </w:rPr>
        <w:lastRenderedPageBreak/>
        <w:t>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Default="00EC07CC" w:rsidP="00EC07CC">
      <w:pPr>
        <w:pStyle w:val="u5"/>
        <w:spacing w:before="24" w:after="24"/>
        <w:ind w:firstLine="480"/>
      </w:pPr>
      <w:r>
        <w:rPr>
          <w:rFonts w:hint="eastAsia"/>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Pr>
          <w:rFonts w:hint="eastAsia"/>
        </w:rPr>
        <w:t>Bakeoff</w:t>
      </w:r>
      <w:r>
        <w:rPr>
          <w:rFonts w:hint="eastAsia"/>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Default="00EB0D9B" w:rsidP="0061261C">
      <w:pPr>
        <w:pStyle w:val="31"/>
      </w:pPr>
      <w:bookmarkStart w:id="33" w:name="_Toc466240557"/>
      <w:bookmarkStart w:id="34" w:name="_Toc466441865"/>
      <w:bookmarkStart w:id="35" w:name="_Toc23526312"/>
      <w:r>
        <w:rPr>
          <w:rFonts w:hint="eastAsia"/>
        </w:rPr>
        <w:t>本章小结</w:t>
      </w:r>
      <w:bookmarkEnd w:id="33"/>
      <w:bookmarkEnd w:id="34"/>
      <w:bookmarkEnd w:id="35"/>
    </w:p>
    <w:p w:rsidR="002305D7" w:rsidRPr="0014257B" w:rsidRDefault="00376A39" w:rsidP="00CB6DC2">
      <w:pPr>
        <w:pStyle w:val="u5"/>
        <w:spacing w:before="24" w:after="24"/>
        <w:ind w:firstLine="480"/>
        <w:rPr>
          <w:color w:val="000000" w:themeColor="text1"/>
        </w:rPr>
      </w:pPr>
      <w:r w:rsidRPr="0014257B">
        <w:rPr>
          <w:rFonts w:hint="eastAsia"/>
          <w:color w:val="000000" w:themeColor="text1"/>
        </w:rPr>
        <w:t>本章针对</w:t>
      </w:r>
      <w:r w:rsidR="0014257B">
        <w:rPr>
          <w:rFonts w:hint="eastAsia"/>
          <w:color w:val="000000" w:themeColor="text1"/>
        </w:rPr>
        <w:t>古代汉语尤其是上古汉语自然语言处理的一些特殊问题</w:t>
      </w:r>
      <w:r w:rsidRPr="0014257B">
        <w:rPr>
          <w:rFonts w:hint="eastAsia"/>
          <w:color w:val="000000" w:themeColor="text1"/>
        </w:rPr>
        <w:t>，</w:t>
      </w:r>
      <w:r w:rsidR="002305D7" w:rsidRPr="0014257B">
        <w:rPr>
          <w:rFonts w:hint="eastAsia"/>
          <w:color w:val="000000" w:themeColor="text1"/>
        </w:rPr>
        <w:t>选取三个具有代表性的方向</w:t>
      </w:r>
      <w:r w:rsidR="00BB008E">
        <w:rPr>
          <w:rFonts w:hint="eastAsia"/>
          <w:color w:val="000000" w:themeColor="text1"/>
        </w:rPr>
        <w:t>利用现代自然语言处理技术</w:t>
      </w:r>
      <w:r w:rsidR="002305D7" w:rsidRPr="0014257B">
        <w:rPr>
          <w:rFonts w:hint="eastAsia"/>
          <w:color w:val="000000" w:themeColor="text1"/>
        </w:rPr>
        <w:t>进行了深入研究，它们分别是</w:t>
      </w:r>
      <w:r w:rsidR="00BB008E">
        <w:rPr>
          <w:rFonts w:hint="eastAsia"/>
          <w:color w:val="000000" w:themeColor="text1"/>
        </w:rPr>
        <w:t>古汉语书籍断代问题</w:t>
      </w:r>
      <w:r w:rsidR="002305D7" w:rsidRPr="0014257B">
        <w:rPr>
          <w:rFonts w:hint="eastAsia"/>
          <w:color w:val="000000" w:themeColor="text1"/>
        </w:rPr>
        <w:t>、非平衡数据分类的研究现状和特征选择的研究现状。</w:t>
      </w:r>
    </w:p>
    <w:p w:rsidR="002305D7" w:rsidRPr="0014257B" w:rsidRDefault="00B44A32" w:rsidP="00CB6DC2">
      <w:pPr>
        <w:pStyle w:val="u5"/>
        <w:spacing w:before="24" w:after="24"/>
        <w:ind w:firstLine="480"/>
        <w:rPr>
          <w:color w:val="000000" w:themeColor="text1"/>
        </w:rPr>
      </w:pPr>
      <w:r w:rsidRPr="0014257B">
        <w:rPr>
          <w:rFonts w:hint="eastAsia"/>
          <w:color w:val="000000" w:themeColor="text1"/>
        </w:rPr>
        <w:t>以</w:t>
      </w:r>
      <w:r w:rsidR="002305D7" w:rsidRPr="0014257B">
        <w:rPr>
          <w:rFonts w:hint="eastAsia"/>
          <w:color w:val="000000" w:themeColor="text1"/>
        </w:rPr>
        <w:t>乳腺癌风险分类模型</w:t>
      </w:r>
      <w:r w:rsidRPr="0014257B">
        <w:rPr>
          <w:rFonts w:hint="eastAsia"/>
          <w:color w:val="000000" w:themeColor="text1"/>
        </w:rPr>
        <w:t>为背景</w:t>
      </w:r>
      <w:r w:rsidR="002305D7" w:rsidRPr="0014257B">
        <w:rPr>
          <w:rFonts w:hint="eastAsia"/>
          <w:color w:val="000000" w:themeColor="text1"/>
        </w:rPr>
        <w:t>，从医学角度介绍了疾病与表浅数据的关系，并详细阐述了疾病风险分类模型尤其是</w:t>
      </w:r>
      <w:r w:rsidR="00BB008E">
        <w:rPr>
          <w:color w:val="000000" w:themeColor="text1"/>
        </w:rPr>
        <w:tab/>
      </w:r>
      <w:r w:rsidR="002305D7" w:rsidRPr="0014257B">
        <w:rPr>
          <w:rFonts w:hint="eastAsia"/>
          <w:color w:val="000000" w:themeColor="text1"/>
        </w:rPr>
        <w:t>乳腺癌风险分类模型的研究现状。同时罗列了应用较广泛的几种已有乳腺癌模型，并对几种模型进行了总结分析。最后指出针对现有乳腺癌风险分类模型不适合中国女性筛查的情况</w:t>
      </w:r>
      <w:r w:rsidR="00C521A4" w:rsidRPr="0014257B">
        <w:rPr>
          <w:rFonts w:hint="eastAsia"/>
          <w:color w:val="000000" w:themeColor="text1"/>
        </w:rPr>
        <w:t>下建立适合中国女性乳腺癌筛查模型的重要性。</w:t>
      </w:r>
    </w:p>
    <w:p w:rsidR="00C521A4" w:rsidRPr="0014257B" w:rsidRDefault="00C521A4" w:rsidP="00CB6DC2">
      <w:pPr>
        <w:pStyle w:val="u5"/>
        <w:spacing w:before="24" w:after="24"/>
        <w:ind w:firstLine="480"/>
        <w:rPr>
          <w:color w:val="000000" w:themeColor="text1"/>
        </w:rPr>
      </w:pPr>
      <w:r w:rsidRPr="0014257B">
        <w:rPr>
          <w:rFonts w:hint="eastAsia"/>
          <w:color w:val="000000" w:themeColor="text1"/>
        </w:rPr>
        <w:t>针对建立模型面临的两个挑战</w:t>
      </w:r>
      <w:r w:rsidR="00C4381B" w:rsidRPr="0014257B">
        <w:rPr>
          <w:rFonts w:hint="eastAsia"/>
          <w:color w:val="000000" w:themeColor="text1"/>
        </w:rPr>
        <w:t>之一——非平衡数据的分类问题</w:t>
      </w:r>
      <w:r w:rsidR="00D76226" w:rsidRPr="0014257B">
        <w:rPr>
          <w:rFonts w:hint="eastAsia"/>
          <w:color w:val="000000" w:themeColor="text1"/>
        </w:rPr>
        <w:t>，</w:t>
      </w:r>
      <w:r w:rsidR="00C4381B" w:rsidRPr="0014257B">
        <w:rPr>
          <w:rFonts w:hint="eastAsia"/>
          <w:color w:val="000000" w:themeColor="text1"/>
        </w:rPr>
        <w:t>本章首先介绍了非平衡数据的概述以及这种现象对分类器</w:t>
      </w:r>
      <w:r w:rsidR="00B44A32" w:rsidRPr="0014257B">
        <w:rPr>
          <w:rFonts w:hint="eastAsia"/>
          <w:color w:val="000000" w:themeColor="text1"/>
        </w:rPr>
        <w:t>的分类效果</w:t>
      </w:r>
      <w:r w:rsidR="00C4381B" w:rsidRPr="0014257B">
        <w:rPr>
          <w:rFonts w:hint="eastAsia"/>
          <w:color w:val="000000" w:themeColor="text1"/>
        </w:rPr>
        <w:t>产生的影响。同时总结了现有研究中非平衡数据分类的发展现状，</w:t>
      </w:r>
      <w:r w:rsidR="00D76226" w:rsidRPr="0014257B">
        <w:rPr>
          <w:rFonts w:hint="eastAsia"/>
          <w:color w:val="000000" w:themeColor="text1"/>
        </w:rPr>
        <w:t>此外还</w:t>
      </w:r>
      <w:r w:rsidR="00C4381B" w:rsidRPr="0014257B">
        <w:rPr>
          <w:rFonts w:hint="eastAsia"/>
          <w:color w:val="000000" w:themeColor="text1"/>
        </w:rPr>
        <w:t>对几种常用</w:t>
      </w:r>
      <w:r w:rsidR="00D76226" w:rsidRPr="0014257B">
        <w:rPr>
          <w:rFonts w:hint="eastAsia"/>
          <w:color w:val="000000" w:themeColor="text1"/>
        </w:rPr>
        <w:t>解决</w:t>
      </w:r>
      <w:r w:rsidR="00C4381B" w:rsidRPr="0014257B">
        <w:rPr>
          <w:rFonts w:hint="eastAsia"/>
          <w:color w:val="000000" w:themeColor="text1"/>
        </w:rPr>
        <w:t>方法进行了详细的阐述并指出各自的优缺点。</w:t>
      </w:r>
    </w:p>
    <w:p w:rsidR="00CB6DC2" w:rsidRPr="0014257B" w:rsidRDefault="00D76226" w:rsidP="003E6EA3">
      <w:pPr>
        <w:pStyle w:val="u5"/>
        <w:spacing w:before="24" w:after="24"/>
        <w:ind w:firstLine="480"/>
        <w:rPr>
          <w:color w:val="000000" w:themeColor="text1"/>
        </w:rPr>
      </w:pPr>
      <w:r w:rsidRPr="0014257B">
        <w:rPr>
          <w:rFonts w:hint="eastAsia"/>
          <w:color w:val="000000" w:themeColor="text1"/>
        </w:rPr>
        <w:t>针对研究面临的另一个挑战——特征选择问题，</w:t>
      </w:r>
      <w:r w:rsidR="00511673" w:rsidRPr="0014257B">
        <w:rPr>
          <w:rFonts w:hint="eastAsia"/>
          <w:color w:val="000000" w:themeColor="text1"/>
        </w:rPr>
        <w:t>本章首先对特征选择进行了概述介绍，其次总结了生成特征子集的几种方式、各自优缺点以及目前的研究方向。最后阐述了特征选择中</w:t>
      </w:r>
      <w:r w:rsidR="00964B5D" w:rsidRPr="0014257B">
        <w:rPr>
          <w:rFonts w:hint="eastAsia"/>
          <w:color w:val="000000" w:themeColor="text1"/>
        </w:rPr>
        <w:t>如何对</w:t>
      </w:r>
      <w:r w:rsidR="00511673" w:rsidRPr="0014257B">
        <w:rPr>
          <w:rFonts w:hint="eastAsia"/>
          <w:color w:val="000000" w:themeColor="text1"/>
        </w:rPr>
        <w:t>特征</w:t>
      </w:r>
      <w:r w:rsidR="00964B5D" w:rsidRPr="0014257B">
        <w:rPr>
          <w:rFonts w:hint="eastAsia"/>
          <w:color w:val="000000" w:themeColor="text1"/>
        </w:rPr>
        <w:t>进行</w:t>
      </w:r>
      <w:r w:rsidR="00511673" w:rsidRPr="0014257B">
        <w:rPr>
          <w:rFonts w:hint="eastAsia"/>
          <w:color w:val="000000" w:themeColor="text1"/>
        </w:rPr>
        <w:t>评价</w:t>
      </w:r>
      <w:r w:rsidR="00964B5D" w:rsidRPr="0014257B">
        <w:rPr>
          <w:rFonts w:hint="eastAsia"/>
          <w:color w:val="000000" w:themeColor="text1"/>
        </w:rPr>
        <w:t>及其对应的评价准则</w:t>
      </w:r>
      <w:r w:rsidR="000E426F" w:rsidRPr="0014257B">
        <w:rPr>
          <w:rFonts w:hint="eastAsia"/>
          <w:color w:val="000000" w:themeColor="text1"/>
        </w:rPr>
        <w:t>，</w:t>
      </w:r>
      <w:r w:rsidR="00964B5D" w:rsidRPr="0014257B">
        <w:rPr>
          <w:rFonts w:hint="eastAsia"/>
          <w:color w:val="000000" w:themeColor="text1"/>
        </w:rPr>
        <w:t>为后续章节</w:t>
      </w:r>
      <w:r w:rsidR="000E426F" w:rsidRPr="0014257B">
        <w:rPr>
          <w:rFonts w:hint="eastAsia"/>
          <w:color w:val="000000" w:themeColor="text1"/>
        </w:rPr>
        <w:t>提出新的特征选择法提供了理论依据和实验可行性。</w:t>
      </w:r>
    </w:p>
    <w:p w:rsidR="001108B0" w:rsidRPr="00BD4433" w:rsidRDefault="001108B0" w:rsidP="00E8071B">
      <w:pPr>
        <w:pStyle w:val="bt1"/>
      </w:pPr>
      <w:bookmarkStart w:id="36" w:name="_Toc23526313"/>
      <w:r w:rsidRPr="00BD4433">
        <w:rPr>
          <w:rFonts w:hint="eastAsia"/>
        </w:rPr>
        <w:lastRenderedPageBreak/>
        <w:t>古代文本断代模型</w:t>
      </w:r>
      <w:bookmarkEnd w:id="36"/>
    </w:p>
    <w:p w:rsidR="001108B0" w:rsidRPr="008C4019" w:rsidRDefault="001108B0" w:rsidP="001050F8">
      <w:pPr>
        <w:pStyle w:val="u5"/>
        <w:spacing w:before="24" w:after="24"/>
        <w:ind w:firstLine="480"/>
        <w:rPr>
          <w:rFonts w:hint="eastAsia"/>
        </w:rPr>
      </w:pPr>
      <w:r w:rsidRPr="008C4019">
        <w:rPr>
          <w:rFonts w:hint="eastAsia"/>
        </w:rPr>
        <w:t>本</w:t>
      </w:r>
      <w:r w:rsidR="00734FB2">
        <w:rPr>
          <w:rFonts w:hint="eastAsia"/>
        </w:rPr>
        <w:t>部分</w:t>
      </w:r>
      <w:r w:rsidRPr="008C4019">
        <w:rPr>
          <w:rFonts w:hint="eastAsia"/>
        </w:rPr>
        <w:t>要解决古代书籍时间判定的问题，首先是获取待判定的一部书籍或者书籍中的一段文本，其字符序列表示为</w:t>
      </w:r>
      <w:r w:rsidR="00623133">
        <w:rPr>
          <w:rFonts w:hint="eastAsia"/>
        </w:rPr>
        <w:t>S</w:t>
      </w:r>
      <w:r w:rsidR="00623133">
        <w:rPr>
          <w:rFonts w:hint="eastAsia"/>
        </w:rPr>
        <w:t>，</w:t>
      </w:r>
      <w:r w:rsidR="00623133" w:rsidRPr="008C4019">
        <w:rPr>
          <w:rFonts w:hint="eastAsia"/>
        </w:rPr>
        <w:t>将此文本送入模型</w:t>
      </w:r>
      <w:r w:rsidR="00623133" w:rsidRPr="008C4019">
        <w:rPr>
          <w:rFonts w:hint="eastAsia"/>
        </w:rPr>
        <w:t>M</w:t>
      </w:r>
      <w:r w:rsidR="00623133" w:rsidRPr="008C4019">
        <w:rPr>
          <w:rFonts w:hint="eastAsia"/>
        </w:rPr>
        <w:t>，模型进行计算并输出一个年代标签</w:t>
      </w:r>
      <w:r w:rsidR="00623133" w:rsidRPr="008C4019">
        <w:rPr>
          <w:rFonts w:hint="eastAsia"/>
        </w:rPr>
        <w:t>T</w:t>
      </w:r>
      <w:r w:rsidR="00623133" w:rsidRPr="008C4019">
        <w:rPr>
          <w:rFonts w:hint="eastAsia"/>
        </w:rPr>
        <w:t>。</w:t>
      </w:r>
    </w:p>
    <w:p w:rsidR="001108B0" w:rsidRPr="008C4019" w:rsidRDefault="00944682" w:rsidP="001050F8">
      <w:pPr>
        <w:pStyle w:val="u5"/>
        <w:spacing w:before="24" w:after="24"/>
        <w:ind w:firstLine="720"/>
        <w:jc w:val="center"/>
        <w:rPr>
          <w:rFonts w:hint="eastAsia"/>
        </w:rPr>
      </w:pPr>
      <w:r w:rsidRPr="00944682">
        <w:rPr>
          <w:position w:val="-10"/>
          <w:sz w:val="36"/>
        </w:rPr>
        <w:object w:dxaOrig="1480" w:dyaOrig="279">
          <v:shape id="_x0000_i2054" type="#_x0000_t75" style="width:102pt;height:19.5pt" o:ole="">
            <v:imagedata r:id="rId17" o:title=""/>
          </v:shape>
          <o:OLEObject Type="Embed" ProgID="Equation.DSMT4" ShapeID="_x0000_i2054" DrawAspect="Content" ObjectID="_1634146923" r:id="rId18"/>
        </w:object>
      </w:r>
      <w:r w:rsidR="00A67869">
        <w:rPr>
          <w:sz w:val="36"/>
        </w:rPr>
        <w:t xml:space="preserve">  </w:t>
      </w:r>
      <w:r w:rsidR="00F71F03">
        <w:rPr>
          <w:rFonts w:hint="eastAsia"/>
        </w:rPr>
        <w:t>(</w:t>
      </w:r>
      <w:r w:rsidR="001108B0" w:rsidRPr="008C4019">
        <w:rPr>
          <w:rFonts w:hint="eastAsia"/>
        </w:rPr>
        <w:t>1</w:t>
      </w:r>
      <w:r w:rsidR="00F71F03">
        <w:rPr>
          <w:rFonts w:hint="eastAsia"/>
        </w:rPr>
        <w:t>)</w:t>
      </w:r>
    </w:p>
    <w:p w:rsidR="001108B0" w:rsidRPr="008C4019" w:rsidRDefault="00E90B74" w:rsidP="00F71F03">
      <w:pPr>
        <w:pStyle w:val="u5"/>
        <w:spacing w:before="24" w:after="24"/>
        <w:ind w:firstLine="720"/>
        <w:jc w:val="center"/>
      </w:pPr>
      <w:r w:rsidRPr="00E90B74">
        <w:rPr>
          <w:position w:val="-10"/>
          <w:sz w:val="36"/>
        </w:rPr>
        <w:object w:dxaOrig="2020" w:dyaOrig="279">
          <v:shape id="_x0000_i2055" type="#_x0000_t75" style="width:138.75pt;height:19.5pt" o:ole="">
            <v:imagedata r:id="rId19" o:title=""/>
          </v:shape>
          <o:OLEObject Type="Embed" ProgID="Equation.DSMT4" ShapeID="_x0000_i2055" DrawAspect="Content" ObjectID="_1634146924" r:id="rId20"/>
        </w:object>
      </w:r>
      <w:r w:rsidR="00F71F03">
        <w:rPr>
          <w:sz w:val="36"/>
        </w:rPr>
        <w:t xml:space="preserve"> </w:t>
      </w:r>
      <w:r w:rsidR="00F71F03">
        <w:rPr>
          <w:rFonts w:hint="eastAsia"/>
        </w:rPr>
        <w:t>(</w:t>
      </w:r>
      <w:r w:rsidR="001108B0" w:rsidRPr="008C4019">
        <w:rPr>
          <w:rFonts w:hint="eastAsia"/>
        </w:rPr>
        <w:t>2</w:t>
      </w:r>
      <w:r w:rsidR="00F71F03">
        <w:rPr>
          <w:rFonts w:hint="eastAsia"/>
        </w:rPr>
        <w:t>)</w:t>
      </w:r>
    </w:p>
    <w:p w:rsidR="001108B0" w:rsidRPr="008C4019" w:rsidRDefault="001050F8" w:rsidP="00D91B1B">
      <w:pPr>
        <w:pStyle w:val="u5"/>
        <w:spacing w:before="24" w:after="24"/>
        <w:ind w:firstLine="480"/>
      </w:pPr>
      <w:r w:rsidRPr="008C4019">
        <w:rPr>
          <w:rFonts w:hint="eastAsia"/>
        </w:rPr>
        <w:t>这个过程中有以下几点关键技术需要注意，文本序列的向量化表示、模型总体结构和以及长短期记忆神经网络记忆单元结构。古代文本断代模型的结构框图如下图所示：</w:t>
      </w:r>
    </w:p>
    <w:p w:rsidR="001108B0" w:rsidRPr="00C638B7" w:rsidRDefault="001108B0" w:rsidP="001108B0">
      <w:pPr>
        <w:pStyle w:val="u5"/>
        <w:spacing w:before="24" w:after="24"/>
        <w:ind w:firstLine="480"/>
      </w:pPr>
      <w:r>
        <w:rPr>
          <w:noProof/>
        </w:rPr>
        <w:drawing>
          <wp:inline distT="0" distB="0" distL="0" distR="0" wp14:anchorId="2391AD8B" wp14:editId="26BB816B">
            <wp:extent cx="4552950" cy="483632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5319" cy="4838845"/>
                    </a:xfrm>
                    <a:prstGeom prst="rect">
                      <a:avLst/>
                    </a:prstGeom>
                    <a:noFill/>
                  </pic:spPr>
                </pic:pic>
              </a:graphicData>
            </a:graphic>
          </wp:inline>
        </w:drawing>
      </w:r>
    </w:p>
    <w:p w:rsidR="001108B0" w:rsidRDefault="001108B0" w:rsidP="003A472B">
      <w:pPr>
        <w:pStyle w:val="31"/>
      </w:pPr>
      <w:bookmarkStart w:id="37" w:name="_Toc23526314"/>
      <w:r>
        <w:rPr>
          <w:rFonts w:hint="eastAsia"/>
        </w:rPr>
        <w:t>模型结构</w:t>
      </w:r>
      <w:bookmarkEnd w:id="37"/>
    </w:p>
    <w:p w:rsidR="001108B0" w:rsidRDefault="00810903" w:rsidP="004953B9">
      <w:pPr>
        <w:pStyle w:val="u5"/>
        <w:spacing w:before="24" w:after="24"/>
        <w:ind w:leftChars="100" w:left="210" w:firstLineChars="100" w:firstLine="240"/>
      </w:pPr>
      <w:r>
        <w:rPr>
          <w:rFonts w:hint="eastAsia"/>
        </w:rPr>
        <w:t>古籍断代模型接收</w:t>
      </w:r>
      <w:r w:rsidR="004953B9">
        <w:rPr>
          <w:rFonts w:hint="eastAsia"/>
        </w:rPr>
        <w:t>一段古代文本作为输入送入模型，文本首先被送入嵌</w:t>
      </w:r>
      <w:r w:rsidR="001108B0">
        <w:rPr>
          <w:rFonts w:hint="eastAsia"/>
        </w:rPr>
        <w:t>入层使模型获得该段文本的向量化表示。然后字符的嵌入向量</w:t>
      </w:r>
      <w:r w:rsidR="00C118CE">
        <w:rPr>
          <w:rFonts w:hint="eastAsia"/>
        </w:rPr>
        <w:t>被</w:t>
      </w:r>
      <w:r w:rsidR="001108B0">
        <w:rPr>
          <w:rFonts w:hint="eastAsia"/>
        </w:rPr>
        <w:t>逐字送入</w:t>
      </w:r>
      <w:r w:rsidR="00C118CE">
        <w:rPr>
          <w:rFonts w:hint="eastAsia"/>
        </w:rPr>
        <w:t>双层</w:t>
      </w:r>
      <w:r w:rsidR="001108B0">
        <w:rPr>
          <w:rFonts w:hint="eastAsia"/>
        </w:rPr>
        <w:t>LSTM</w:t>
      </w:r>
      <w:r w:rsidR="001108B0">
        <w:rPr>
          <w:rFonts w:hint="eastAsia"/>
        </w:rPr>
        <w:t>神经网络层中分别计算正向和反向的隐藏向量。最终将两个隐</w:t>
      </w:r>
      <w:r w:rsidR="001108B0">
        <w:rPr>
          <w:rFonts w:hint="eastAsia"/>
        </w:rPr>
        <w:lastRenderedPageBreak/>
        <w:t>藏向量串联送入输出层</w:t>
      </w:r>
      <w:r w:rsidR="00DD3082">
        <w:rPr>
          <w:rFonts w:hint="eastAsia"/>
        </w:rPr>
        <w:t>计算</w:t>
      </w:r>
      <w:r w:rsidR="001108B0">
        <w:rPr>
          <w:rFonts w:hint="eastAsia"/>
        </w:rPr>
        <w:t>出最终的预测结果。模型的细节如图二所示：</w:t>
      </w:r>
    </w:p>
    <w:p w:rsidR="001108B0" w:rsidRPr="008C4019" w:rsidRDefault="00F606AB" w:rsidP="00F606AB">
      <w:pPr>
        <w:ind w:firstLine="480"/>
        <w:jc w:val="center"/>
        <w:rPr>
          <w:szCs w:val="20"/>
        </w:rPr>
      </w:pPr>
      <w:r w:rsidRPr="008C4019">
        <w:rPr>
          <w:szCs w:val="20"/>
        </w:rPr>
        <w:object w:dxaOrig="15060" w:dyaOrig="8446">
          <v:shape id="_x0000_i2056" type="#_x0000_t75" style="width:401.25pt;height:224.25pt" o:ole="">
            <v:imagedata r:id="rId22" o:title=""/>
          </v:shape>
          <o:OLEObject Type="Embed" ProgID="Visio.Drawing.15" ShapeID="_x0000_i2056" DrawAspect="Content" ObjectID="_1634146925" r:id="rId23"/>
        </w:object>
      </w:r>
    </w:p>
    <w:p w:rsidR="001108B0" w:rsidRPr="008C4019" w:rsidRDefault="001108B0" w:rsidP="001108B0">
      <w:pPr>
        <w:widowControl/>
        <w:ind w:left="780" w:firstLine="361"/>
        <w:jc w:val="center"/>
        <w:rPr>
          <w:sz w:val="18"/>
          <w:szCs w:val="22"/>
        </w:rPr>
      </w:pPr>
      <w:r w:rsidRPr="008C4019">
        <w:rPr>
          <w:rFonts w:ascii="黑体" w:eastAsia="黑体" w:hint="eastAsia"/>
          <w:b/>
          <w:sz w:val="18"/>
          <w:szCs w:val="22"/>
        </w:rPr>
        <w:t>图</w:t>
      </w:r>
      <w:r w:rsidRPr="008C4019">
        <w:rPr>
          <w:rFonts w:hint="eastAsia"/>
          <w:b/>
          <w:sz w:val="18"/>
          <w:szCs w:val="22"/>
        </w:rPr>
        <w:t>9</w:t>
      </w:r>
      <w:r w:rsidRPr="008C4019">
        <w:rPr>
          <w:rFonts w:hint="eastAsia"/>
          <w:sz w:val="18"/>
          <w:szCs w:val="22"/>
        </w:rPr>
        <w:t xml:space="preserve">  X</w:t>
      </w:r>
      <w:r w:rsidRPr="008C4019">
        <w:rPr>
          <w:rFonts w:hint="eastAsia"/>
          <w:sz w:val="18"/>
          <w:szCs w:val="22"/>
        </w:rPr>
        <w:t>射线衍射图</w:t>
      </w:r>
    </w:p>
    <w:p w:rsidR="001108B0" w:rsidRDefault="001108B0" w:rsidP="00BD4433">
      <w:pPr>
        <w:pStyle w:val="u5"/>
        <w:spacing w:before="24" w:after="24"/>
        <w:ind w:firstLine="480"/>
      </w:pPr>
      <w:r>
        <w:rPr>
          <w:rFonts w:hint="eastAsia"/>
        </w:rPr>
        <w:t>模型</w:t>
      </w:r>
      <w:r w:rsidR="003700D0">
        <w:rPr>
          <w:rFonts w:hint="eastAsia"/>
        </w:rPr>
        <w:t>主要</w:t>
      </w:r>
      <w:r>
        <w:rPr>
          <w:rFonts w:hint="eastAsia"/>
        </w:rPr>
        <w:t>分为三层，嵌入层、</w:t>
      </w:r>
      <w:r>
        <w:rPr>
          <w:rFonts w:hint="eastAsia"/>
        </w:rPr>
        <w:t>LSTM</w:t>
      </w:r>
      <w:r>
        <w:rPr>
          <w:rFonts w:hint="eastAsia"/>
        </w:rPr>
        <w:t>神经网络层和输出层。</w:t>
      </w:r>
      <w:r w:rsidR="00A715CA">
        <w:rPr>
          <w:rFonts w:hint="eastAsia"/>
        </w:rPr>
        <w:t>其中</w:t>
      </w:r>
      <w:r>
        <w:rPr>
          <w:rFonts w:hint="eastAsia"/>
        </w:rPr>
        <w:t>嵌入层</w:t>
      </w:r>
      <w:r w:rsidR="00D511B1">
        <w:rPr>
          <w:rFonts w:hint="eastAsia"/>
        </w:rPr>
        <w:t>使用的</w:t>
      </w:r>
      <w:r>
        <w:rPr>
          <w:rFonts w:hint="eastAsia"/>
        </w:rPr>
        <w:t>是</w:t>
      </w:r>
      <w:r>
        <w:rPr>
          <w:rFonts w:hint="eastAsia"/>
        </w:rPr>
        <w:t>word2vec</w:t>
      </w:r>
      <w:r>
        <w:rPr>
          <w:rFonts w:hint="eastAsia"/>
        </w:rPr>
        <w:t>中的</w:t>
      </w:r>
      <w:r>
        <w:rPr>
          <w:rFonts w:hint="eastAsia"/>
        </w:rPr>
        <w:t>CBOW</w:t>
      </w:r>
      <w:r w:rsidR="00A715CA">
        <w:rPr>
          <w:rFonts w:hint="eastAsia"/>
        </w:rPr>
        <w:t>模型，即</w:t>
      </w:r>
      <w:r>
        <w:rPr>
          <w:rFonts w:hint="eastAsia"/>
        </w:rPr>
        <w:t>通过文本上下文预测中间字的方式实现中间字的向量表示</w:t>
      </w:r>
      <w:r w:rsidR="00A715CA">
        <w:rPr>
          <w:rFonts w:hint="eastAsia"/>
        </w:rPr>
        <w:t>；神经网络层使用双</w:t>
      </w:r>
      <w:r>
        <w:rPr>
          <w:rFonts w:hint="eastAsia"/>
        </w:rPr>
        <w:t>层反向的</w:t>
      </w:r>
      <w:r>
        <w:rPr>
          <w:rFonts w:hint="eastAsia"/>
        </w:rPr>
        <w:t>LSTM</w:t>
      </w:r>
      <w:r>
        <w:rPr>
          <w:rFonts w:hint="eastAsia"/>
        </w:rPr>
        <w:t>作为主体，第一层接受文本的正向输入，输出一个隐藏层向量</w:t>
      </w:r>
      <w:r w:rsidR="00F344FF">
        <w:rPr>
          <w:rFonts w:hint="eastAsia"/>
        </w:rPr>
        <w:t>V</w:t>
      </w:r>
      <w:r w:rsidR="00F344FF" w:rsidRPr="00F344FF">
        <w:rPr>
          <w:rFonts w:hint="eastAsia"/>
          <w:vertAlign w:val="subscript"/>
        </w:rPr>
        <w:t>1</w:t>
      </w:r>
      <w:r>
        <w:rPr>
          <w:rFonts w:hint="eastAsia"/>
        </w:rPr>
        <w:t>，</w:t>
      </w:r>
      <w:r w:rsidR="00A715CA">
        <w:rPr>
          <w:rFonts w:hint="eastAsia"/>
        </w:rPr>
        <w:t>第二</w:t>
      </w:r>
      <w:r>
        <w:rPr>
          <w:rFonts w:hint="eastAsia"/>
        </w:rPr>
        <w:t>层接受文本的逆向输入，输出一个隐藏层向量</w:t>
      </w:r>
      <w:r w:rsidR="00F344FF">
        <w:rPr>
          <w:rFonts w:hint="eastAsia"/>
        </w:rPr>
        <w:t>V</w:t>
      </w:r>
      <w:r w:rsidR="00F344FF" w:rsidRPr="00F344FF">
        <w:rPr>
          <w:vertAlign w:val="subscript"/>
        </w:rPr>
        <w:t>2</w:t>
      </w:r>
      <w:r>
        <w:rPr>
          <w:rFonts w:hint="eastAsia"/>
        </w:rPr>
        <w:t>，然后将两个向量串联，由于</w:t>
      </w:r>
      <w:r>
        <w:rPr>
          <w:rFonts w:hint="eastAsia"/>
        </w:rPr>
        <w:t>LSTM</w:t>
      </w:r>
      <w:r w:rsidR="00F344FF">
        <w:rPr>
          <w:rFonts w:hint="eastAsia"/>
        </w:rPr>
        <w:t>具有记忆上文信息的能力，因此两个隐藏向量</w:t>
      </w:r>
      <w:r w:rsidR="001A0A77">
        <w:rPr>
          <w:rFonts w:hint="eastAsia"/>
        </w:rPr>
        <w:t>相当于</w:t>
      </w:r>
      <w:r w:rsidR="000A52D5">
        <w:rPr>
          <w:rFonts w:hint="eastAsia"/>
        </w:rPr>
        <w:t>将</w:t>
      </w:r>
      <w:r w:rsidR="001A0A77">
        <w:rPr>
          <w:rFonts w:hint="eastAsia"/>
        </w:rPr>
        <w:t>全文信息编码成</w:t>
      </w:r>
      <w:r w:rsidR="000A52D5">
        <w:rPr>
          <w:rFonts w:hint="eastAsia"/>
        </w:rPr>
        <w:t>一个</w:t>
      </w:r>
      <w:r w:rsidR="001A0A77">
        <w:rPr>
          <w:rFonts w:hint="eastAsia"/>
        </w:rPr>
        <w:t>向量表示；输出层为一个全连接网络，用于将</w:t>
      </w:r>
      <w:r w:rsidR="000A52D5">
        <w:rPr>
          <w:rFonts w:hint="eastAsia"/>
        </w:rPr>
        <w:t>上层得到的向量进行解码、计算，输出相应的预测年代。</w:t>
      </w:r>
      <w:r w:rsidR="00385B49">
        <w:rPr>
          <w:rFonts w:hint="eastAsia"/>
        </w:rPr>
        <w:t>下面</w:t>
      </w:r>
      <w:r w:rsidR="00E94AD6">
        <w:rPr>
          <w:rFonts w:hint="eastAsia"/>
        </w:rPr>
        <w:t>本文</w:t>
      </w:r>
      <w:r w:rsidR="00385B49">
        <w:rPr>
          <w:rFonts w:hint="eastAsia"/>
        </w:rPr>
        <w:t>将对模型的三层结构进行详细的介绍。</w:t>
      </w:r>
    </w:p>
    <w:p w:rsidR="001108B0" w:rsidRDefault="001108B0" w:rsidP="003A472B">
      <w:pPr>
        <w:pStyle w:val="31"/>
      </w:pPr>
      <w:bookmarkStart w:id="38" w:name="_Toc23526315"/>
      <w:r>
        <w:rPr>
          <w:rFonts w:hint="eastAsia"/>
        </w:rPr>
        <w:t>嵌入层</w:t>
      </w:r>
      <w:bookmarkEnd w:id="38"/>
    </w:p>
    <w:p w:rsidR="001108B0" w:rsidRDefault="001108B0" w:rsidP="001108B0">
      <w:pPr>
        <w:pStyle w:val="u5"/>
        <w:spacing w:before="24" w:after="24"/>
        <w:ind w:firstLine="480"/>
      </w:pPr>
      <w:r>
        <w:rPr>
          <w:rFonts w:hint="eastAsia"/>
        </w:rPr>
        <w:t>在式</w:t>
      </w:r>
      <w:r>
        <w:rPr>
          <w:rFonts w:hint="eastAsia"/>
        </w:rPr>
        <w:t>1</w:t>
      </w:r>
      <w:r>
        <w:rPr>
          <w:rFonts w:hint="eastAsia"/>
        </w:rPr>
        <w:t>中，文本字符序列</w:t>
      </w:r>
      <w:r>
        <w:rPr>
          <w:rFonts w:hint="eastAsia"/>
        </w:rPr>
        <w:t>S={x1</w:t>
      </w:r>
      <w:r w:rsidR="00C82E7F">
        <w:rPr>
          <w:rFonts w:hint="eastAsia"/>
        </w:rPr>
        <w:t>，</w:t>
      </w:r>
      <w:r>
        <w:rPr>
          <w:rFonts w:hint="eastAsia"/>
        </w:rPr>
        <w:t>x2</w:t>
      </w:r>
      <w:r w:rsidR="00C82E7F">
        <w:rPr>
          <w:rFonts w:hint="eastAsia"/>
        </w:rPr>
        <w:t>，</w:t>
      </w:r>
      <w:r>
        <w:rPr>
          <w:rFonts w:hint="eastAsia"/>
        </w:rPr>
        <w:t>x3</w:t>
      </w:r>
      <w:r w:rsidR="00C82E7F">
        <w:rPr>
          <w:rFonts w:hint="eastAsia"/>
        </w:rPr>
        <w:t>，</w:t>
      </w:r>
      <w:r>
        <w:rPr>
          <w:rFonts w:hint="eastAsia"/>
        </w:rPr>
        <w:t>…</w:t>
      </w:r>
      <w:r w:rsidR="00C82E7F">
        <w:rPr>
          <w:rFonts w:hint="eastAsia"/>
        </w:rPr>
        <w:t>，</w:t>
      </w:r>
      <w:r>
        <w:rPr>
          <w:rFonts w:hint="eastAsia"/>
        </w:rPr>
        <w:t>xn}</w:t>
      </w:r>
      <w:r>
        <w:rPr>
          <w:rFonts w:hint="eastAsia"/>
        </w:rPr>
        <w:t>仍是人类所能阅读的文字形式，</w:t>
      </w:r>
      <w:r w:rsidR="00385B49">
        <w:rPr>
          <w:rFonts w:hint="eastAsia"/>
        </w:rPr>
        <w:t>x</w:t>
      </w:r>
      <w:r w:rsidR="00385B49">
        <w:t>1</w:t>
      </w:r>
      <w:r w:rsidR="00C82E7F">
        <w:rPr>
          <w:rFonts w:hint="eastAsia"/>
        </w:rPr>
        <w:t>，</w:t>
      </w:r>
      <w:r w:rsidR="001122BC">
        <w:rPr>
          <w:rFonts w:hint="eastAsia"/>
        </w:rPr>
        <w:t>x</w:t>
      </w:r>
      <w:r w:rsidR="001122BC">
        <w:t>2</w:t>
      </w:r>
      <w:r w:rsidR="00C82E7F">
        <w:rPr>
          <w:rFonts w:hint="eastAsia"/>
        </w:rPr>
        <w:t>，</w:t>
      </w:r>
      <w:r w:rsidR="001122BC">
        <w:rPr>
          <w:rFonts w:hint="eastAsia"/>
        </w:rPr>
        <w:t>x</w:t>
      </w:r>
      <w:r w:rsidR="001122BC">
        <w:t>3</w:t>
      </w:r>
      <w:r w:rsidR="00C82E7F">
        <w:t>，</w:t>
      </w:r>
      <w:r w:rsidR="001122BC">
        <w:t>…</w:t>
      </w:r>
      <w:r w:rsidR="00C82E7F">
        <w:t>，</w:t>
      </w:r>
      <w:r w:rsidR="001122BC">
        <w:t>xn</w:t>
      </w:r>
      <w:r w:rsidR="001122BC">
        <w:rPr>
          <w:rFonts w:hint="eastAsia"/>
        </w:rPr>
        <w:t>等为一系列汉字</w:t>
      </w:r>
      <w:r w:rsidR="00280EDB">
        <w:rPr>
          <w:rFonts w:hint="eastAsia"/>
        </w:rPr>
        <w:t>的有序组合</w:t>
      </w:r>
      <w:r w:rsidR="001122BC">
        <w:rPr>
          <w:rFonts w:hint="eastAsia"/>
        </w:rPr>
        <w:t>，</w:t>
      </w:r>
      <w:r>
        <w:rPr>
          <w:rFonts w:hint="eastAsia"/>
        </w:rPr>
        <w:t>式</w:t>
      </w:r>
      <w:r>
        <w:rPr>
          <w:rFonts w:hint="eastAsia"/>
        </w:rPr>
        <w:t>2</w:t>
      </w:r>
      <w:r>
        <w:rPr>
          <w:rFonts w:hint="eastAsia"/>
        </w:rPr>
        <w:t>中</w:t>
      </w:r>
      <w:r>
        <w:rPr>
          <w:rFonts w:hint="eastAsia"/>
        </w:rPr>
        <w:t>g</w:t>
      </w:r>
      <w:r>
        <w:rPr>
          <w:rFonts w:hint="eastAsia"/>
        </w:rPr>
        <w:t>映射的作用是将人类所能理解的文字序列形式的</w:t>
      </w:r>
      <w:r>
        <w:rPr>
          <w:rFonts w:hint="eastAsia"/>
        </w:rPr>
        <w:t>S</w:t>
      </w:r>
      <w:r>
        <w:rPr>
          <w:rFonts w:hint="eastAsia"/>
        </w:rPr>
        <w:t>转化成计算机所能理解的向量化表示</w:t>
      </w:r>
      <w:r>
        <w:rPr>
          <w:rFonts w:hint="eastAsia"/>
        </w:rPr>
        <w:t>V</w:t>
      </w:r>
      <w:r w:rsidR="001F1DD4">
        <w:rPr>
          <w:rFonts w:hint="eastAsia"/>
        </w:rPr>
        <w:t>：</w:t>
      </w:r>
    </w:p>
    <w:p w:rsidR="001108B0" w:rsidRDefault="001108B0" w:rsidP="001108B0">
      <w:pPr>
        <w:pStyle w:val="u5"/>
        <w:spacing w:before="24" w:after="24"/>
        <w:ind w:firstLine="480"/>
      </w:pPr>
      <w:r>
        <w:t>{v1</w:t>
      </w:r>
      <w:r w:rsidR="00C82E7F">
        <w:t>，</w:t>
      </w:r>
      <w:r>
        <w:t>v2</w:t>
      </w:r>
      <w:r w:rsidR="00C82E7F">
        <w:t>，</w:t>
      </w:r>
      <w:r>
        <w:t>v3</w:t>
      </w:r>
      <w:r w:rsidR="00C82E7F">
        <w:t>，</w:t>
      </w:r>
      <w:r>
        <w:t>…</w:t>
      </w:r>
      <w:r w:rsidR="00C82E7F">
        <w:t>，</w:t>
      </w:r>
      <w:r>
        <w:t>vn}= g({x1</w:t>
      </w:r>
      <w:r w:rsidR="00C82E7F">
        <w:t>，</w:t>
      </w:r>
      <w:r>
        <w:t>x2</w:t>
      </w:r>
      <w:r w:rsidR="00C82E7F">
        <w:t>，</w:t>
      </w:r>
      <w:r>
        <w:t>x3</w:t>
      </w:r>
      <w:r w:rsidR="00C82E7F">
        <w:t>，</w:t>
      </w:r>
      <w:r>
        <w:t>…</w:t>
      </w:r>
      <w:r w:rsidR="00C82E7F">
        <w:t>，</w:t>
      </w:r>
      <w:r>
        <w:t>xn})</w:t>
      </w:r>
    </w:p>
    <w:p w:rsidR="001108B0" w:rsidRDefault="000E2B4A" w:rsidP="001108B0">
      <w:pPr>
        <w:pStyle w:val="u5"/>
        <w:spacing w:before="24" w:after="24"/>
        <w:ind w:firstLine="480"/>
      </w:pPr>
      <w:r>
        <w:rPr>
          <w:rFonts w:hint="eastAsia"/>
        </w:rPr>
        <w:t>其中</w:t>
      </w:r>
      <w:r>
        <w:rPr>
          <w:rFonts w:hint="eastAsia"/>
        </w:rPr>
        <w:t>v1</w:t>
      </w:r>
      <w:r w:rsidR="00C82E7F">
        <w:t>，</w:t>
      </w:r>
      <w:r>
        <w:t>v2</w:t>
      </w:r>
      <w:r w:rsidR="00C82E7F">
        <w:t>，</w:t>
      </w:r>
      <w:r>
        <w:t>v3</w:t>
      </w:r>
      <w:r w:rsidR="00C82E7F">
        <w:t>，</w:t>
      </w:r>
      <w:r>
        <w:t>…</w:t>
      </w:r>
      <w:r w:rsidR="00C82E7F">
        <w:t>，</w:t>
      </w:r>
      <w:r>
        <w:t>vn</w:t>
      </w:r>
      <w:r>
        <w:rPr>
          <w:rFonts w:hint="eastAsia"/>
        </w:rPr>
        <w:t>分别为</w:t>
      </w:r>
      <w:r w:rsidRPr="000E2B4A">
        <w:t>x1</w:t>
      </w:r>
      <w:r w:rsidR="00C82E7F">
        <w:t>，</w:t>
      </w:r>
      <w:r w:rsidRPr="000E2B4A">
        <w:t>x2</w:t>
      </w:r>
      <w:r w:rsidR="00C82E7F">
        <w:t>，</w:t>
      </w:r>
      <w:r w:rsidRPr="000E2B4A">
        <w:t>x3</w:t>
      </w:r>
      <w:r w:rsidR="00C82E7F">
        <w:t>，</w:t>
      </w:r>
      <w:r w:rsidRPr="000E2B4A">
        <w:t>…</w:t>
      </w:r>
      <w:r w:rsidR="00C82E7F">
        <w:t>，</w:t>
      </w:r>
      <w:r w:rsidRPr="000E2B4A">
        <w:t>xn</w:t>
      </w:r>
      <w:r w:rsidR="00D24102">
        <w:rPr>
          <w:rFonts w:hint="eastAsia"/>
        </w:rPr>
        <w:t>对应的</w:t>
      </w:r>
      <w:r w:rsidR="00F705B0">
        <w:rPr>
          <w:rFonts w:hint="eastAsia"/>
        </w:rPr>
        <w:t>每个字的向量化表示</w:t>
      </w:r>
      <w:r w:rsidR="00D24102">
        <w:rPr>
          <w:rFonts w:hint="eastAsia"/>
        </w:rPr>
        <w:t>，</w:t>
      </w:r>
      <w:r w:rsidR="00F705B0">
        <w:rPr>
          <w:rFonts w:hint="eastAsia"/>
        </w:rPr>
        <w:t>这个将文字映射为向量表示的过程就</w:t>
      </w:r>
      <w:r w:rsidR="001108B0">
        <w:rPr>
          <w:rFonts w:hint="eastAsia"/>
        </w:rPr>
        <w:t>叫做字嵌入。</w:t>
      </w:r>
    </w:p>
    <w:p w:rsidR="001108B0" w:rsidRDefault="001108B0" w:rsidP="001108B0">
      <w:pPr>
        <w:pStyle w:val="u5"/>
        <w:spacing w:before="24" w:after="24"/>
        <w:ind w:firstLine="480"/>
      </w:pPr>
      <w:r>
        <w:rPr>
          <w:rFonts w:hint="eastAsia"/>
        </w:rPr>
        <w:t>目前字嵌入方式有两种，一种是对所有字符进行</w:t>
      </w:r>
      <w:r>
        <w:rPr>
          <w:rFonts w:hint="eastAsia"/>
        </w:rPr>
        <w:t>one-hot</w:t>
      </w:r>
      <w:r>
        <w:rPr>
          <w:rFonts w:hint="eastAsia"/>
        </w:rPr>
        <w:t>编码，但</w:t>
      </w:r>
      <w:r>
        <w:rPr>
          <w:rFonts w:hint="eastAsia"/>
        </w:rPr>
        <w:t>one-hot</w:t>
      </w:r>
      <w:r>
        <w:rPr>
          <w:rFonts w:hint="eastAsia"/>
        </w:rPr>
        <w:t>编码有编码过长，不同字之间向量相互垂直，没有语义联系，不能表示位置</w:t>
      </w:r>
      <w:r>
        <w:rPr>
          <w:rFonts w:hint="eastAsia"/>
        </w:rPr>
        <w:lastRenderedPageBreak/>
        <w:t>信息等缺点，因此我们不使用</w:t>
      </w:r>
      <w:r>
        <w:rPr>
          <w:rFonts w:hint="eastAsia"/>
        </w:rPr>
        <w:t>one-hot</w:t>
      </w:r>
      <w:r>
        <w:rPr>
          <w:rFonts w:hint="eastAsia"/>
        </w:rPr>
        <w:t>编码；另一种是</w:t>
      </w:r>
      <w:r w:rsidR="006918B4" w:rsidRPr="006918B4">
        <w:rPr>
          <w:rFonts w:hint="eastAsia"/>
        </w:rPr>
        <w:t>稠密的低维向量表示</w:t>
      </w:r>
      <w:r>
        <w:rPr>
          <w:rFonts w:hint="eastAsia"/>
        </w:rPr>
        <w:t>(Dristributed representation)</w:t>
      </w:r>
      <w:r>
        <w:rPr>
          <w:rFonts w:hint="eastAsia"/>
        </w:rPr>
        <w:t>，它的思路是通过训练，将每个词都映射到一个较短的词向量上来，</w:t>
      </w:r>
      <w:r w:rsidR="006918B4">
        <w:rPr>
          <w:rFonts w:hint="eastAsia"/>
        </w:rPr>
        <w:t>一方面</w:t>
      </w:r>
      <w:r>
        <w:rPr>
          <w:rFonts w:hint="eastAsia"/>
        </w:rPr>
        <w:t>可以解决</w:t>
      </w:r>
      <w:r>
        <w:rPr>
          <w:rFonts w:hint="eastAsia"/>
        </w:rPr>
        <w:t xml:space="preserve">One-hot </w:t>
      </w:r>
      <w:r>
        <w:rPr>
          <w:rFonts w:hint="eastAsia"/>
        </w:rPr>
        <w:t>编码过长的问题</w:t>
      </w:r>
      <w:r w:rsidR="006918B4">
        <w:rPr>
          <w:rFonts w:hint="eastAsia"/>
        </w:rPr>
        <w:t>，另一方面向量也可携带一定的语义信息</w:t>
      </w:r>
      <w:r>
        <w:rPr>
          <w:rFonts w:hint="eastAsia"/>
        </w:rPr>
        <w:t>。</w:t>
      </w:r>
      <w:r>
        <w:rPr>
          <w:rFonts w:hint="eastAsia"/>
        </w:rPr>
        <w:t>Google</w:t>
      </w:r>
      <w:r>
        <w:rPr>
          <w:rFonts w:hint="eastAsia"/>
        </w:rPr>
        <w:t>在</w:t>
      </w:r>
      <w:r>
        <w:rPr>
          <w:rFonts w:hint="eastAsia"/>
        </w:rPr>
        <w:t>***</w:t>
      </w:r>
      <w:r w:rsidR="00511C04">
        <w:rPr>
          <w:rFonts w:hint="eastAsia"/>
        </w:rPr>
        <w:t>年</w:t>
      </w:r>
      <w:r>
        <w:rPr>
          <w:rFonts w:hint="eastAsia"/>
        </w:rPr>
        <w:t>提出</w:t>
      </w:r>
      <w:r>
        <w:rPr>
          <w:rFonts w:hint="eastAsia"/>
        </w:rPr>
        <w:t>word2vec</w:t>
      </w:r>
      <w:r>
        <w:rPr>
          <w:rFonts w:hint="eastAsia"/>
        </w:rPr>
        <w:t>模型是一种利用神经网络进行字嵌入训练的一个语言模型。他假设字向量是服从分布式假设的，如果两个词的上下文时相似的，那么他们语义也是相似的。</w:t>
      </w:r>
      <w:r>
        <w:rPr>
          <w:rFonts w:hint="eastAsia"/>
        </w:rPr>
        <w:t>word2vec</w:t>
      </w:r>
      <w:r>
        <w:rPr>
          <w:rFonts w:hint="eastAsia"/>
        </w:rPr>
        <w:t>模型的训练输入是某一个特征词的上下文相关的词对应的词向量，而输出就是这特定的一个词的词向量，如图所示。训练完毕后，输入层的每个单词与矩阵</w:t>
      </w:r>
      <w:r>
        <w:rPr>
          <w:rFonts w:hint="eastAsia"/>
        </w:rPr>
        <w:t>W</w:t>
      </w:r>
      <w:r>
        <w:rPr>
          <w:rFonts w:hint="eastAsia"/>
        </w:rPr>
        <w:t>相乘得到的向量的就是我们想要的词向量</w:t>
      </w:r>
      <w:r>
        <w:rPr>
          <w:rFonts w:hint="eastAsia"/>
        </w:rPr>
        <w:t>(word embedding)</w:t>
      </w:r>
      <w:r>
        <w:rPr>
          <w:rFonts w:hint="eastAsia"/>
        </w:rPr>
        <w:t>，这个矩阵也叫做查询表</w:t>
      </w:r>
      <w:r>
        <w:rPr>
          <w:rFonts w:hint="eastAsia"/>
        </w:rPr>
        <w:t>(look-up table)</w:t>
      </w:r>
      <w:r>
        <w:rPr>
          <w:rFonts w:hint="eastAsia"/>
        </w:rPr>
        <w:t>。</w:t>
      </w:r>
    </w:p>
    <w:p w:rsidR="001108B0" w:rsidRDefault="001108B0" w:rsidP="001108B0">
      <w:pPr>
        <w:pStyle w:val="u5"/>
        <w:spacing w:before="24" w:after="24"/>
        <w:ind w:firstLine="480"/>
      </w:pPr>
      <w:r>
        <w:rPr>
          <w:rFonts w:hint="eastAsia"/>
        </w:rPr>
        <w:t>Word2vec</w:t>
      </w:r>
      <w:r>
        <w:rPr>
          <w:rFonts w:hint="eastAsia"/>
        </w:rPr>
        <w:t>模型是非监督的，资料获取不需要很大的成本，我们可以通过</w:t>
      </w:r>
      <w:r>
        <w:rPr>
          <w:rFonts w:hint="eastAsia"/>
        </w:rPr>
        <w:t>word2vec</w:t>
      </w:r>
      <w:r>
        <w:rPr>
          <w:rFonts w:hint="eastAsia"/>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1108B0" w:rsidRPr="008C4019" w:rsidRDefault="001108B0" w:rsidP="001108B0">
      <w:pPr>
        <w:ind w:firstLine="480"/>
        <w:jc w:val="center"/>
        <w:rPr>
          <w:szCs w:val="20"/>
        </w:rPr>
      </w:pPr>
      <w:r w:rsidRPr="008C4019">
        <w:rPr>
          <w:szCs w:val="20"/>
        </w:rPr>
        <w:object w:dxaOrig="11085" w:dyaOrig="5280">
          <v:shape id="_x0000_i2057" type="#_x0000_t75" style="width:351pt;height:168pt" o:ole="">
            <v:imagedata r:id="rId24" o:title=""/>
          </v:shape>
          <o:OLEObject Type="Embed" ProgID="Visio.Drawing.15" ShapeID="_x0000_i2057" DrawAspect="Content" ObjectID="_1634146926" r:id="rId25"/>
        </w:object>
      </w:r>
    </w:p>
    <w:p w:rsidR="001108B0" w:rsidRPr="008C4019" w:rsidRDefault="001108B0" w:rsidP="001108B0">
      <w:pPr>
        <w:widowControl/>
        <w:ind w:left="780" w:firstLine="361"/>
        <w:jc w:val="center"/>
        <w:rPr>
          <w:sz w:val="18"/>
          <w:szCs w:val="22"/>
        </w:rPr>
      </w:pPr>
      <w:r w:rsidRPr="008C4019">
        <w:rPr>
          <w:rFonts w:ascii="黑体" w:eastAsia="黑体" w:hint="eastAsia"/>
          <w:b/>
          <w:sz w:val="18"/>
          <w:szCs w:val="22"/>
        </w:rPr>
        <w:t>图</w:t>
      </w:r>
      <w:r w:rsidRPr="008C4019">
        <w:rPr>
          <w:rFonts w:hint="eastAsia"/>
          <w:b/>
          <w:sz w:val="18"/>
          <w:szCs w:val="22"/>
        </w:rPr>
        <w:t>4</w:t>
      </w:r>
      <w:r w:rsidRPr="008C4019">
        <w:rPr>
          <w:rFonts w:hint="eastAsia"/>
          <w:sz w:val="18"/>
          <w:szCs w:val="22"/>
        </w:rPr>
        <w:t xml:space="preserve">  X</w:t>
      </w:r>
      <w:r w:rsidRPr="008C4019">
        <w:rPr>
          <w:rFonts w:hint="eastAsia"/>
          <w:sz w:val="18"/>
          <w:szCs w:val="22"/>
        </w:rPr>
        <w:t>射线衍射图</w:t>
      </w:r>
    </w:p>
    <w:p w:rsidR="001108B0" w:rsidRDefault="001108B0" w:rsidP="001108B0">
      <w:pPr>
        <w:pStyle w:val="u5"/>
        <w:spacing w:before="24" w:after="24"/>
        <w:ind w:firstLine="480"/>
      </w:pPr>
      <w:r>
        <w:rPr>
          <w:rFonts w:hint="eastAsia"/>
        </w:rPr>
        <w:t>同文字的向量化道理相同，时间标签同样需要考虑人类标签和机器理解的问题，本文使用的时间标签为年代标签，如汉代、唐代中期，首先将此各种时间标签</w:t>
      </w:r>
      <w:r>
        <w:rPr>
          <w:rFonts w:hint="eastAsia"/>
        </w:rPr>
        <w:t>Tm</w:t>
      </w:r>
      <w:r>
        <w:rPr>
          <w:rFonts w:hint="eastAsia"/>
        </w:rPr>
        <w:t>∈</w:t>
      </w:r>
      <w:r>
        <w:rPr>
          <w:rFonts w:hint="eastAsia"/>
        </w:rPr>
        <w:t>TM</w:t>
      </w:r>
      <w:r>
        <w:rPr>
          <w:rFonts w:hint="eastAsia"/>
        </w:rPr>
        <w:t>按时间顺序排序</w:t>
      </w:r>
      <w:r>
        <w:rPr>
          <w:rFonts w:hint="eastAsia"/>
        </w:rPr>
        <w:t>{T0</w:t>
      </w:r>
      <w:r w:rsidR="00C82E7F">
        <w:rPr>
          <w:rFonts w:hint="eastAsia"/>
        </w:rPr>
        <w:t>，</w:t>
      </w:r>
      <w:r>
        <w:rPr>
          <w:rFonts w:hint="eastAsia"/>
        </w:rPr>
        <w:t>T1</w:t>
      </w:r>
      <w:r>
        <w:rPr>
          <w:rFonts w:hint="eastAsia"/>
        </w:rPr>
        <w:t>，</w:t>
      </w:r>
      <w:r>
        <w:rPr>
          <w:rFonts w:hint="eastAsia"/>
        </w:rPr>
        <w:t>T2</w:t>
      </w:r>
      <w:r w:rsidR="00C82E7F">
        <w:rPr>
          <w:rFonts w:hint="eastAsia"/>
        </w:rPr>
        <w:t>，</w:t>
      </w:r>
      <w:r>
        <w:rPr>
          <w:rFonts w:hint="eastAsia"/>
        </w:rPr>
        <w:t>…</w:t>
      </w:r>
      <w:r w:rsidR="00C82E7F">
        <w:rPr>
          <w:rFonts w:hint="eastAsia"/>
        </w:rPr>
        <w:t>，</w:t>
      </w:r>
      <w:r>
        <w:rPr>
          <w:rFonts w:hint="eastAsia"/>
        </w:rPr>
        <w:t>Tm}</w:t>
      </w:r>
      <w:r>
        <w:rPr>
          <w:rFonts w:hint="eastAsia"/>
        </w:rPr>
        <w:t>，由于年代数相对较少，因此可以将朝代标签进一步表示为</w:t>
      </w:r>
      <w:r>
        <w:rPr>
          <w:rFonts w:hint="eastAsia"/>
        </w:rPr>
        <w:t>one-hot</w:t>
      </w:r>
      <w:r>
        <w:rPr>
          <w:rFonts w:hint="eastAsia"/>
        </w:rPr>
        <w:t>编码，方便模型通过</w:t>
      </w:r>
      <w:r>
        <w:rPr>
          <w:rFonts w:hint="eastAsia"/>
        </w:rPr>
        <w:t>Softmax</w:t>
      </w:r>
      <w:r>
        <w:rPr>
          <w:rFonts w:hint="eastAsia"/>
        </w:rPr>
        <w:t>评估出某一朝代。</w:t>
      </w:r>
    </w:p>
    <w:p w:rsidR="001108B0" w:rsidRDefault="001108B0" w:rsidP="003A472B">
      <w:pPr>
        <w:pStyle w:val="31"/>
      </w:pPr>
      <w:bookmarkStart w:id="39" w:name="_Toc23526316"/>
      <w:r>
        <w:rPr>
          <w:rFonts w:hint="eastAsia"/>
        </w:rPr>
        <w:t>长短期记忆神经网络层</w:t>
      </w:r>
      <w:bookmarkEnd w:id="39"/>
    </w:p>
    <w:p w:rsidR="00694BC7" w:rsidRDefault="001108B0" w:rsidP="001108B0">
      <w:pPr>
        <w:pStyle w:val="u5"/>
        <w:spacing w:before="24" w:after="24"/>
        <w:ind w:firstLine="480"/>
      </w:pPr>
      <w:r>
        <w:rPr>
          <w:rFonts w:hint="eastAsia"/>
        </w:rPr>
        <w:t>LSTM</w:t>
      </w:r>
      <w:r w:rsidR="00977BB9">
        <w:rPr>
          <w:rFonts w:hint="eastAsia"/>
        </w:rPr>
        <w:t>神经网络通过输入门、输出门和遗忘门这些门结构来控制长期记忆的遗忘</w:t>
      </w:r>
      <w:r>
        <w:rPr>
          <w:rFonts w:hint="eastAsia"/>
        </w:rPr>
        <w:t>与保存，</w:t>
      </w:r>
      <w:r>
        <w:rPr>
          <w:rFonts w:hint="eastAsia"/>
        </w:rPr>
        <w:t>LSTM</w:t>
      </w:r>
      <w:r>
        <w:rPr>
          <w:rFonts w:hint="eastAsia"/>
        </w:rPr>
        <w:t>记忆单元在时间维度上展开的结</w:t>
      </w:r>
      <w:r w:rsidRPr="00977BB9">
        <w:rPr>
          <w:rFonts w:hint="eastAsia"/>
          <w:color w:val="FF0000"/>
        </w:rPr>
        <w:t>构图如图</w:t>
      </w:r>
      <w:r w:rsidR="00977BB9">
        <w:rPr>
          <w:rFonts w:hint="eastAsia"/>
        </w:rPr>
        <w:t>所示。</w:t>
      </w:r>
    </w:p>
    <w:p w:rsidR="00694BC7" w:rsidRPr="00CD03EF" w:rsidRDefault="00694BC7" w:rsidP="00694BC7">
      <w:pPr>
        <w:ind w:firstLine="480"/>
        <w:jc w:val="center"/>
        <w:rPr>
          <w:szCs w:val="20"/>
        </w:rPr>
      </w:pPr>
      <w:r w:rsidRPr="00CD03EF">
        <w:rPr>
          <w:szCs w:val="20"/>
        </w:rPr>
        <w:object w:dxaOrig="10905" w:dyaOrig="3435">
          <v:shape id="_x0000_i2058" type="#_x0000_t75" style="width:363pt;height:114.75pt" o:ole="">
            <v:imagedata r:id="rId26" o:title=""/>
          </v:shape>
          <o:OLEObject Type="Embed" ProgID="Visio.Drawing.15" ShapeID="_x0000_i2058" DrawAspect="Content" ObjectID="_1634146927" r:id="rId27"/>
        </w:object>
      </w:r>
    </w:p>
    <w:p w:rsidR="00694BC7" w:rsidRPr="00CD03EF" w:rsidRDefault="00694BC7" w:rsidP="00694BC7">
      <w:pPr>
        <w:widowControl/>
        <w:ind w:left="780" w:firstLine="361"/>
        <w:jc w:val="center"/>
        <w:rPr>
          <w:sz w:val="18"/>
          <w:szCs w:val="22"/>
        </w:rPr>
      </w:pPr>
      <w:r w:rsidRPr="00CD03EF">
        <w:rPr>
          <w:rFonts w:ascii="黑体" w:eastAsia="黑体" w:hint="eastAsia"/>
          <w:b/>
          <w:sz w:val="18"/>
          <w:szCs w:val="22"/>
        </w:rPr>
        <w:t>图</w:t>
      </w:r>
      <w:r w:rsidRPr="00CD03EF">
        <w:rPr>
          <w:rFonts w:hint="eastAsia"/>
          <w:b/>
          <w:sz w:val="18"/>
          <w:szCs w:val="22"/>
        </w:rPr>
        <w:t>7</w:t>
      </w:r>
      <w:r w:rsidRPr="00CD03EF">
        <w:rPr>
          <w:rFonts w:hint="eastAsia"/>
          <w:sz w:val="18"/>
          <w:szCs w:val="22"/>
        </w:rPr>
        <w:t xml:space="preserve">  X</w:t>
      </w:r>
      <w:r w:rsidRPr="00CD03EF">
        <w:rPr>
          <w:rFonts w:hint="eastAsia"/>
          <w:sz w:val="18"/>
          <w:szCs w:val="22"/>
        </w:rPr>
        <w:t>射线衍射图</w:t>
      </w:r>
    </w:p>
    <w:p w:rsidR="00694BC7" w:rsidRDefault="00694BC7" w:rsidP="001108B0">
      <w:pPr>
        <w:pStyle w:val="u5"/>
        <w:spacing w:before="24" w:after="24"/>
        <w:ind w:firstLine="480"/>
      </w:pPr>
    </w:p>
    <w:p w:rsidR="001108B0" w:rsidRDefault="00694BC7" w:rsidP="001108B0">
      <w:pPr>
        <w:pStyle w:val="u5"/>
        <w:spacing w:before="24" w:after="24"/>
        <w:ind w:firstLine="480"/>
      </w:pPr>
      <w:r>
        <w:rPr>
          <w:rFonts w:hint="eastAsia"/>
        </w:rPr>
        <w:t>LSTM</w:t>
      </w:r>
      <w:r w:rsidR="00495891">
        <w:rPr>
          <w:rFonts w:hint="eastAsia"/>
        </w:rPr>
        <w:t>记忆</w:t>
      </w:r>
      <w:r>
        <w:rPr>
          <w:rFonts w:hint="eastAsia"/>
        </w:rPr>
        <w:t>神经元中</w:t>
      </w:r>
      <w:r w:rsidR="00977BB9">
        <w:rPr>
          <w:rFonts w:hint="eastAsia"/>
        </w:rPr>
        <w:t>控制信息的</w:t>
      </w:r>
      <w:r w:rsidR="001108B0">
        <w:rPr>
          <w:rFonts w:hint="eastAsia"/>
        </w:rPr>
        <w:t>门结构公式如下：</w:t>
      </w:r>
    </w:p>
    <w:p w:rsidR="001108B0" w:rsidRDefault="001108B0" w:rsidP="001108B0">
      <w:pPr>
        <w:pStyle w:val="u5"/>
        <w:spacing w:before="24" w:after="24"/>
        <w:ind w:firstLine="420"/>
        <w:rPr>
          <w:rFonts w:cs="Times New Roman"/>
          <w:sz w:val="21"/>
        </w:rPr>
      </w:pPr>
      <w:r w:rsidRPr="00CD03EF">
        <w:rPr>
          <w:rFonts w:cs="Times New Roman"/>
          <w:position w:val="-90"/>
          <w:sz w:val="21"/>
        </w:rPr>
        <w:object w:dxaOrig="4099" w:dyaOrig="1980">
          <v:shape id="_x0000_i2059" type="#_x0000_t75" style="width:173.25pt;height:84pt;mso-position-horizontal-relative:page;mso-position-vertical-relative:page" o:ole="">
            <v:imagedata r:id="rId28" o:title=""/>
          </v:shape>
          <o:OLEObject Type="Embed" ProgID="Equation.DSMT4" ShapeID="_x0000_i2059" DrawAspect="Content" ObjectID="_1634146928" r:id="rId29"/>
        </w:object>
      </w:r>
    </w:p>
    <w:p w:rsidR="001108B0" w:rsidRPr="00CD03EF" w:rsidRDefault="001108B0" w:rsidP="00D91B1B">
      <w:pPr>
        <w:pStyle w:val="u5"/>
        <w:spacing w:before="24" w:after="24"/>
        <w:ind w:firstLine="480"/>
      </w:pPr>
      <w:r w:rsidRPr="00CD03EF">
        <w:rPr>
          <w:rFonts w:hint="eastAsia"/>
        </w:rPr>
        <w:t>公式中，</w:t>
      </w:r>
      <w:r w:rsidRPr="00CD03EF">
        <w:object w:dxaOrig="279" w:dyaOrig="320">
          <v:shape id="_x0000_i2060" type="#_x0000_t75" style="width:12pt;height:13.5pt" o:ole="">
            <v:imagedata r:id="rId30" o:title=""/>
          </v:shape>
          <o:OLEObject Type="Embed" ProgID="Equation.DSMT4" ShapeID="_x0000_i2060" DrawAspect="Content" ObjectID="_1634146929" r:id="rId31"/>
        </w:object>
      </w:r>
      <w:r w:rsidRPr="00CD03EF">
        <w:rPr>
          <w:rFonts w:hint="eastAsia"/>
        </w:rPr>
        <w:t>为输入门</w:t>
      </w:r>
      <w:r w:rsidR="004A2ECE">
        <w:rPr>
          <w:rFonts w:hint="eastAsia"/>
        </w:rPr>
        <w:t>，</w:t>
      </w:r>
      <w:r w:rsidRPr="00CD03EF">
        <w:object w:dxaOrig="240" w:dyaOrig="220">
          <v:shape id="_x0000_i2061" type="#_x0000_t75" style="width:10.5pt;height:9pt" o:ole="">
            <v:imagedata r:id="rId32" o:title=""/>
          </v:shape>
          <o:OLEObject Type="Embed" ProgID="Equation.DSMT4" ShapeID="_x0000_i2061" DrawAspect="Content" ObjectID="_1634146930" r:id="rId33"/>
        </w:object>
      </w:r>
      <w:r w:rsidRPr="00CD03EF">
        <w:rPr>
          <w:rFonts w:hint="eastAsia"/>
        </w:rPr>
        <w:t>是</w:t>
      </w:r>
      <w:r w:rsidRPr="00CD03EF">
        <w:rPr>
          <w:rFonts w:hint="eastAsia"/>
        </w:rPr>
        <w:t>sigmoid</w:t>
      </w:r>
      <w:r w:rsidRPr="00CD03EF">
        <w:rPr>
          <w:rFonts w:hint="eastAsia"/>
        </w:rPr>
        <w:t>函数，</w:t>
      </w:r>
      <w:r w:rsidR="004A2ECE" w:rsidRPr="004A2ECE">
        <w:rPr>
          <w:rFonts w:hint="eastAsia"/>
        </w:rPr>
        <w:t>sigmoid</w:t>
      </w:r>
      <w:r w:rsidR="004A2ECE" w:rsidRPr="004A2ECE">
        <w:rPr>
          <w:rFonts w:hint="eastAsia"/>
        </w:rPr>
        <w:t>函数</w:t>
      </w:r>
      <w:r w:rsidR="004A2ECE">
        <w:rPr>
          <w:rFonts w:hint="eastAsia"/>
        </w:rPr>
        <w:t>的</w:t>
      </w:r>
      <w:r w:rsidRPr="00CD03EF">
        <w:rPr>
          <w:rFonts w:hint="eastAsia"/>
        </w:rPr>
        <w:t>值域为</w:t>
      </w:r>
      <w:r w:rsidRPr="00CD03EF">
        <w:rPr>
          <w:rFonts w:hint="eastAsia"/>
        </w:rPr>
        <w:t>[</w:t>
      </w:r>
      <w:r w:rsidRPr="00CD03EF">
        <w:t>0</w:t>
      </w:r>
      <w:r w:rsidR="00C82E7F">
        <w:rPr>
          <w:rFonts w:hint="eastAsia"/>
        </w:rPr>
        <w:t>，</w:t>
      </w:r>
      <w:r w:rsidRPr="00CD03EF">
        <w:t>1]</w:t>
      </w:r>
      <w:r w:rsidRPr="00CD03EF">
        <w:rPr>
          <w:rFonts w:hint="eastAsia"/>
        </w:rPr>
        <w:t>，起到将</w:t>
      </w:r>
      <w:r w:rsidR="0001444A">
        <w:rPr>
          <w:rFonts w:hint="eastAsia"/>
        </w:rPr>
        <w:t>输入门</w:t>
      </w:r>
      <w:r w:rsidRPr="00CD03EF">
        <w:rPr>
          <w:rFonts w:hint="eastAsia"/>
        </w:rPr>
        <w:t>向量中的每个元素限制在</w:t>
      </w:r>
      <w:r w:rsidRPr="00CD03EF">
        <w:rPr>
          <w:rFonts w:hint="eastAsia"/>
        </w:rPr>
        <w:t>0</w:t>
      </w:r>
      <w:r w:rsidRPr="00CD03EF">
        <w:rPr>
          <w:rFonts w:hint="eastAsia"/>
        </w:rPr>
        <w:t>到</w:t>
      </w:r>
      <w:r w:rsidRPr="00CD03EF">
        <w:rPr>
          <w:rFonts w:hint="eastAsia"/>
        </w:rPr>
        <w:t>1</w:t>
      </w:r>
      <w:r w:rsidRPr="00CD03EF">
        <w:rPr>
          <w:rFonts w:hint="eastAsia"/>
        </w:rPr>
        <w:t>之间。因此，</w:t>
      </w:r>
      <w:r w:rsidR="002B058E">
        <w:rPr>
          <w:rFonts w:hint="eastAsia"/>
        </w:rPr>
        <w:t>输入门向量</w:t>
      </w:r>
      <w:r w:rsidR="0001444A">
        <w:rPr>
          <w:rFonts w:hint="eastAsia"/>
        </w:rPr>
        <w:t>和</w:t>
      </w:r>
      <w:r w:rsidR="00B23E26">
        <w:rPr>
          <w:rFonts w:hint="eastAsia"/>
        </w:rPr>
        <w:t>另</w:t>
      </w:r>
      <w:r w:rsidRPr="00CD03EF">
        <w:rPr>
          <w:rFonts w:hint="eastAsia"/>
        </w:rPr>
        <w:t>一个向量的哈达玛乘积</w:t>
      </w:r>
      <w:r w:rsidR="00C3483F">
        <w:rPr>
          <w:rFonts w:hint="eastAsia"/>
        </w:rPr>
        <w:t>就是对向量的每个维度进行一定的缩放，即可理解为</w:t>
      </w:r>
      <w:r w:rsidRPr="00CD03EF">
        <w:rPr>
          <w:rFonts w:hint="eastAsia"/>
        </w:rPr>
        <w:t>保存或者遗忘</w:t>
      </w:r>
      <w:r w:rsidR="00B23E26">
        <w:rPr>
          <w:rFonts w:hint="eastAsia"/>
        </w:rPr>
        <w:t>向量中的</w:t>
      </w:r>
      <w:r w:rsidRPr="00CD03EF">
        <w:rPr>
          <w:rFonts w:hint="eastAsia"/>
        </w:rPr>
        <w:t>某些信息。</w:t>
      </w:r>
      <w:r w:rsidRPr="00CD03EF">
        <w:object w:dxaOrig="200" w:dyaOrig="320">
          <v:shape id="_x0000_i2062" type="#_x0000_t75" style="width:8.25pt;height:13.5pt" o:ole="">
            <v:imagedata r:id="rId34" o:title=""/>
          </v:shape>
          <o:OLEObject Type="Embed" ProgID="Equation.DSMT4" ShapeID="_x0000_i2062" DrawAspect="Content" ObjectID="_1634146931" r:id="rId35"/>
        </w:object>
      </w:r>
      <w:r w:rsidRPr="00CD03EF">
        <w:rPr>
          <w:rFonts w:hint="eastAsia"/>
        </w:rPr>
        <w:t>是</w:t>
      </w:r>
      <w:r w:rsidRPr="00CD03EF">
        <w:rPr>
          <w:rFonts w:hint="eastAsia"/>
        </w:rPr>
        <w:t>tanh</w:t>
      </w:r>
      <w:r w:rsidRPr="00CD03EF">
        <w:rPr>
          <w:rFonts w:hint="eastAsia"/>
        </w:rPr>
        <w:t>函数，用来将向量的每个元素映射到</w:t>
      </w:r>
      <w:r w:rsidRPr="00CD03EF">
        <w:rPr>
          <w:rFonts w:hint="eastAsia"/>
        </w:rPr>
        <w:t>[</w:t>
      </w:r>
      <w:r w:rsidRPr="00CD03EF">
        <w:t>-1</w:t>
      </w:r>
      <w:r w:rsidR="00C82E7F">
        <w:t>，</w:t>
      </w:r>
      <w:r w:rsidRPr="00CD03EF">
        <w:t>1]</w:t>
      </w:r>
      <w:r w:rsidRPr="00CD03EF">
        <w:rPr>
          <w:rFonts w:hint="eastAsia"/>
        </w:rPr>
        <w:t>之间</w:t>
      </w:r>
      <w:r w:rsidR="00B23E26">
        <w:rPr>
          <w:rFonts w:hint="eastAsia"/>
        </w:rPr>
        <w:t>。</w:t>
      </w:r>
      <w:r w:rsidRPr="00CD03EF">
        <w:object w:dxaOrig="320" w:dyaOrig="320">
          <v:shape id="_x0000_i2063" type="#_x0000_t75" style="width:13.5pt;height:13.5pt" o:ole="">
            <v:imagedata r:id="rId36" o:title=""/>
          </v:shape>
          <o:OLEObject Type="Embed" ProgID="Equation.DSMT4" ShapeID="_x0000_i2063" DrawAspect="Content" ObjectID="_1634146932" r:id="rId37"/>
        </w:object>
      </w:r>
      <w:r w:rsidRPr="00CD03EF">
        <w:rPr>
          <w:rFonts w:hint="eastAsia"/>
        </w:rPr>
        <w:t>是长期信息</w:t>
      </w:r>
      <w:r w:rsidR="006B520B">
        <w:rPr>
          <w:rFonts w:hint="eastAsia"/>
        </w:rPr>
        <w:t>，用来保留距离当前时刻较远处的有用信息</w:t>
      </w:r>
      <w:r w:rsidRPr="00CD03EF">
        <w:rPr>
          <w:rFonts w:hint="eastAsia"/>
        </w:rPr>
        <w:t>，</w:t>
      </w:r>
      <w:r w:rsidRPr="00CD03EF">
        <w:object w:dxaOrig="380" w:dyaOrig="360">
          <v:shape id="_x0000_i2064" type="#_x0000_t75" style="width:15.75pt;height:15pt" o:ole="">
            <v:imagedata r:id="rId38" o:title=""/>
          </v:shape>
          <o:OLEObject Type="Embed" ProgID="Equation.DSMT4" ShapeID="_x0000_i2064" DrawAspect="Content" ObjectID="_1634146933" r:id="rId39"/>
        </w:object>
      </w:r>
      <w:r w:rsidRPr="00CD03EF">
        <w:rPr>
          <w:rFonts w:hint="eastAsia"/>
        </w:rPr>
        <w:t>是遗忘门，二者相乘可以用来控制长期信息中的某些信息是否继续保存到下一时刻，结合当前时刻的输入可以得到新的</w:t>
      </w:r>
      <w:r w:rsidRPr="00CD03EF">
        <w:object w:dxaOrig="320" w:dyaOrig="320">
          <v:shape id="_x0000_i2065" type="#_x0000_t75" style="width:13.5pt;height:13.5pt" o:ole="">
            <v:imagedata r:id="rId36" o:title=""/>
          </v:shape>
          <o:OLEObject Type="Embed" ProgID="Equation.DSMT4" ShapeID="_x0000_i2065" DrawAspect="Content" ObjectID="_1634146934" r:id="rId40"/>
        </w:object>
      </w:r>
      <w:r w:rsidRPr="00CD03EF">
        <w:rPr>
          <w:rFonts w:hint="eastAsia"/>
        </w:rPr>
        <w:t>，此外还有</w:t>
      </w:r>
      <w:r w:rsidRPr="00CD03EF">
        <w:object w:dxaOrig="340" w:dyaOrig="320">
          <v:shape id="_x0000_i2066" type="#_x0000_t75" style="width:14.25pt;height:13.5pt" o:ole="">
            <v:imagedata r:id="rId41" o:title=""/>
          </v:shape>
          <o:OLEObject Type="Embed" ProgID="Equation.DSMT4" ShapeID="_x0000_i2066" DrawAspect="Content" ObjectID="_1634146935" r:id="rId42"/>
        </w:object>
      </w:r>
      <w:r w:rsidRPr="00CD03EF">
        <w:rPr>
          <w:rFonts w:hint="eastAsia"/>
        </w:rPr>
        <w:t>输出门，用来控制输出信息，从而影响到当前时刻的输出</w:t>
      </w:r>
      <w:r w:rsidRPr="00CD03EF">
        <w:object w:dxaOrig="340" w:dyaOrig="320">
          <v:shape id="_x0000_i2067" type="#_x0000_t75" style="width:14.25pt;height:13.5pt" o:ole="">
            <v:imagedata r:id="rId43" o:title=""/>
          </v:shape>
          <o:OLEObject Type="Embed" ProgID="Equation.DSMT4" ShapeID="_x0000_i2067" DrawAspect="Content" ObjectID="_1634146936" r:id="rId44"/>
        </w:object>
      </w:r>
      <w:r w:rsidRPr="00CD03EF">
        <w:rPr>
          <w:rFonts w:hint="eastAsia"/>
        </w:rPr>
        <w:t>以及下一时刻的输入。正是这些门结构使得</w:t>
      </w:r>
      <w:r w:rsidRPr="00CD03EF">
        <w:rPr>
          <w:rFonts w:hint="eastAsia"/>
        </w:rPr>
        <w:t>LSTM</w:t>
      </w:r>
      <w:r w:rsidRPr="00CD03EF">
        <w:rPr>
          <w:rFonts w:hint="eastAsia"/>
        </w:rPr>
        <w:t>可以</w:t>
      </w:r>
      <w:r w:rsidR="00007218">
        <w:rPr>
          <w:rFonts w:hint="eastAsia"/>
        </w:rPr>
        <w:t>有效的</w:t>
      </w:r>
      <w:r w:rsidRPr="00CD03EF">
        <w:rPr>
          <w:rFonts w:hint="eastAsia"/>
        </w:rPr>
        <w:t>保留前文</w:t>
      </w:r>
      <w:r w:rsidR="00007218">
        <w:rPr>
          <w:rFonts w:hint="eastAsia"/>
        </w:rPr>
        <w:t>有用</w:t>
      </w:r>
      <w:r w:rsidRPr="00CD03EF">
        <w:rPr>
          <w:rFonts w:hint="eastAsia"/>
        </w:rPr>
        <w:t>信息</w:t>
      </w:r>
      <w:r w:rsidR="00007218">
        <w:rPr>
          <w:rFonts w:hint="eastAsia"/>
        </w:rPr>
        <w:t>、遗忘前文中的无用信息</w:t>
      </w:r>
      <w:r w:rsidRPr="00CD03EF">
        <w:rPr>
          <w:rFonts w:hint="eastAsia"/>
        </w:rPr>
        <w:t>，从而能做出更好预测。</w:t>
      </w:r>
    </w:p>
    <w:p w:rsidR="001108B0" w:rsidRPr="00CD03EF" w:rsidRDefault="001108B0" w:rsidP="003A472B">
      <w:pPr>
        <w:pStyle w:val="31"/>
      </w:pPr>
      <w:bookmarkStart w:id="40" w:name="_Toc23526317"/>
      <w:r w:rsidRPr="00CD03EF">
        <w:rPr>
          <w:rFonts w:hint="eastAsia"/>
        </w:rPr>
        <w:t>输出层</w:t>
      </w:r>
      <w:bookmarkEnd w:id="40"/>
    </w:p>
    <w:p w:rsidR="00D608BD" w:rsidRDefault="001108B0" w:rsidP="00D608BD">
      <w:pPr>
        <w:pStyle w:val="u5"/>
        <w:spacing w:before="24" w:after="24"/>
        <w:ind w:firstLine="480"/>
      </w:pPr>
      <w:r w:rsidRPr="00CD03EF">
        <w:rPr>
          <w:rFonts w:hint="eastAsia"/>
        </w:rPr>
        <w:t>输出层是一个全连接网络，</w:t>
      </w:r>
      <w:r w:rsidR="00D608BD">
        <w:rPr>
          <w:rFonts w:hint="eastAsia"/>
        </w:rPr>
        <w:t>结构如图所示：</w:t>
      </w:r>
    </w:p>
    <w:p w:rsidR="00D608BD" w:rsidRPr="00D608BD" w:rsidRDefault="00D608BD" w:rsidP="00D91B1B">
      <w:pPr>
        <w:pStyle w:val="u5"/>
        <w:spacing w:before="24" w:after="24"/>
        <w:ind w:firstLine="480"/>
      </w:pPr>
      <w:r>
        <w:rPr>
          <w:noProof/>
        </w:rPr>
        <w:lastRenderedPageBreak/>
        <w:drawing>
          <wp:inline distT="0" distB="0" distL="0" distR="0" wp14:anchorId="0260AA23" wp14:editId="516BA009">
            <wp:extent cx="2476500" cy="32480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500" cy="3248025"/>
                    </a:xfrm>
                    <a:prstGeom prst="rect">
                      <a:avLst/>
                    </a:prstGeom>
                  </pic:spPr>
                </pic:pic>
              </a:graphicData>
            </a:graphic>
          </wp:inline>
        </w:drawing>
      </w:r>
    </w:p>
    <w:p w:rsidR="001108B0" w:rsidRPr="00CD03EF" w:rsidRDefault="001108B0" w:rsidP="00F41778">
      <w:pPr>
        <w:pStyle w:val="u5"/>
        <w:spacing w:before="24" w:after="24"/>
        <w:ind w:firstLine="480"/>
      </w:pPr>
      <w:r w:rsidRPr="00CD03EF">
        <w:rPr>
          <w:rFonts w:hint="eastAsia"/>
        </w:rPr>
        <w:t>他接受一个上层传入的</w:t>
      </w:r>
      <w:r w:rsidRPr="00CD03EF">
        <w:rPr>
          <w:rFonts w:hint="eastAsia"/>
        </w:rPr>
        <w:t>1</w:t>
      </w:r>
      <w:r w:rsidRPr="00CD03EF">
        <w:rPr>
          <w:rFonts w:hint="eastAsia"/>
        </w:rPr>
        <w:t>×</w:t>
      </w:r>
      <w:r w:rsidRPr="00CD03EF">
        <w:rPr>
          <w:rFonts w:hint="eastAsia"/>
        </w:rPr>
        <w:t>2n</w:t>
      </w:r>
      <w:r w:rsidRPr="00CD03EF">
        <w:rPr>
          <w:rFonts w:hint="eastAsia"/>
        </w:rPr>
        <w:t>维度的向量，其中</w:t>
      </w:r>
      <w:r w:rsidRPr="00CD03EF">
        <w:rPr>
          <w:rFonts w:hint="eastAsia"/>
        </w:rPr>
        <w:t>n</w:t>
      </w:r>
      <w:r w:rsidRPr="00CD03EF">
        <w:rPr>
          <w:rFonts w:hint="eastAsia"/>
        </w:rPr>
        <w:t>为</w:t>
      </w:r>
      <w:r w:rsidRPr="00CD03EF">
        <w:rPr>
          <w:rFonts w:hint="eastAsia"/>
        </w:rPr>
        <w:t>LSTM</w:t>
      </w:r>
      <w:r w:rsidRPr="00CD03EF">
        <w:rPr>
          <w:rFonts w:hint="eastAsia"/>
        </w:rPr>
        <w:t>神经网络输出的隐藏层向量维度。输出层包括一个</w:t>
      </w:r>
      <w:r w:rsidRPr="00CD03EF">
        <w:rPr>
          <w:rFonts w:hint="eastAsia"/>
        </w:rPr>
        <w:t>2n</w:t>
      </w:r>
      <w:r w:rsidRPr="00CD03EF">
        <w:rPr>
          <w:rFonts w:hint="eastAsia"/>
        </w:rPr>
        <w:t>×</w:t>
      </w:r>
      <w:r w:rsidRPr="00CD03EF">
        <w:rPr>
          <w:rFonts w:hint="eastAsia"/>
        </w:rPr>
        <w:t>k</w:t>
      </w:r>
      <w:r w:rsidRPr="00CD03EF">
        <w:rPr>
          <w:rFonts w:hint="eastAsia"/>
        </w:rPr>
        <w:t>维度的</w:t>
      </w:r>
      <w:r w:rsidRPr="00CD03EF">
        <w:rPr>
          <w:rFonts w:hint="eastAsia"/>
        </w:rPr>
        <w:t>W</w:t>
      </w:r>
      <w:r w:rsidRPr="00CD03EF">
        <w:rPr>
          <w:rFonts w:hint="eastAsia"/>
        </w:rPr>
        <w:t>权重矩阵以及一个</w:t>
      </w:r>
      <w:r w:rsidRPr="00CD03EF">
        <w:rPr>
          <w:rFonts w:hint="eastAsia"/>
        </w:rPr>
        <w:t>1</w:t>
      </w:r>
      <w:r w:rsidRPr="00CD03EF">
        <w:rPr>
          <w:rFonts w:hint="eastAsia"/>
        </w:rPr>
        <w:t>×</w:t>
      </w:r>
      <w:r w:rsidRPr="00CD03EF">
        <w:rPr>
          <w:rFonts w:hint="eastAsia"/>
        </w:rPr>
        <w:t>k</w:t>
      </w:r>
      <w:r w:rsidRPr="00CD03EF">
        <w:rPr>
          <w:rFonts w:hint="eastAsia"/>
        </w:rPr>
        <w:t>维度的偏置矩阵，其中</w:t>
      </w:r>
      <w:r w:rsidRPr="00CD03EF">
        <w:rPr>
          <w:rFonts w:hint="eastAsia"/>
        </w:rPr>
        <w:t>k</w:t>
      </w:r>
      <w:r w:rsidRPr="00CD03EF">
        <w:rPr>
          <w:rFonts w:hint="eastAsia"/>
        </w:rPr>
        <w:t>为所有分类的类别数，输出层的输出为</w:t>
      </w:r>
      <w:r w:rsidRPr="00CD03EF">
        <w:rPr>
          <w:rFonts w:hint="eastAsia"/>
        </w:rPr>
        <w:t>y=Wx+b</w:t>
      </w:r>
      <w:r w:rsidRPr="00CD03EF">
        <w:rPr>
          <w:rFonts w:hint="eastAsia"/>
        </w:rPr>
        <w:t>，是一个</w:t>
      </w:r>
      <w:r w:rsidRPr="00CD03EF">
        <w:rPr>
          <w:rFonts w:hint="eastAsia"/>
        </w:rPr>
        <w:t>1</w:t>
      </w:r>
      <w:r w:rsidRPr="00CD03EF">
        <w:rPr>
          <w:rFonts w:hint="eastAsia"/>
        </w:rPr>
        <w:t>×</w:t>
      </w:r>
      <w:r w:rsidRPr="00CD03EF">
        <w:rPr>
          <w:rFonts w:hint="eastAsia"/>
        </w:rPr>
        <w:t>k</w:t>
      </w:r>
      <w:r w:rsidRPr="00CD03EF">
        <w:rPr>
          <w:rFonts w:hint="eastAsia"/>
        </w:rPr>
        <w:t>维的向量，最后通过</w:t>
      </w:r>
      <w:r w:rsidRPr="00CD03EF">
        <w:rPr>
          <w:rFonts w:hint="eastAsia"/>
        </w:rPr>
        <w:t>softmax</w:t>
      </w:r>
      <w:r w:rsidRPr="00CD03EF">
        <w:rPr>
          <w:rFonts w:hint="eastAsia"/>
        </w:rPr>
        <w:t>函数对其进行输出归一化，归一化后的某一维度的数值即可视作该维度所表示年代的预测概率。</w:t>
      </w:r>
      <w:r w:rsidRPr="00CD03EF">
        <w:rPr>
          <w:rFonts w:hint="eastAsia"/>
        </w:rPr>
        <w:t>softmax</w:t>
      </w:r>
      <w:r w:rsidR="00F41778">
        <w:rPr>
          <w:rFonts w:hint="eastAsia"/>
        </w:rPr>
        <w:t>公式如下</w:t>
      </w:r>
      <w:r w:rsidRPr="00CD03EF">
        <w:rPr>
          <w:rFonts w:hint="eastAsia"/>
        </w:rPr>
        <w:t>。</w:t>
      </w:r>
    </w:p>
    <w:p w:rsidR="001108B0" w:rsidRPr="00CD03EF" w:rsidRDefault="001108B0" w:rsidP="001108B0">
      <w:pPr>
        <w:ind w:firstLineChars="200" w:firstLine="480"/>
        <w:jc w:val="center"/>
        <w:rPr>
          <w:rFonts w:cs="宋体"/>
          <w:sz w:val="24"/>
          <w:szCs w:val="20"/>
        </w:rPr>
      </w:pPr>
      <w:r w:rsidRPr="00CD03EF">
        <w:rPr>
          <w:rFonts w:cs="宋体"/>
          <w:sz w:val="24"/>
          <w:szCs w:val="20"/>
        </w:rPr>
        <w:object w:dxaOrig="1460" w:dyaOrig="1040">
          <v:shape id="_x0000_i2068" type="#_x0000_t75" style="width:61.5pt;height:44.25pt" o:ole="">
            <v:imagedata r:id="rId46" o:title=""/>
          </v:shape>
          <o:OLEObject Type="Embed" ProgID="Equation.DSMT4" ShapeID="_x0000_i2068" DrawAspect="Content" ObjectID="_1634146937" r:id="rId47"/>
        </w:object>
      </w:r>
    </w:p>
    <w:p w:rsidR="001108B0" w:rsidRPr="00CD03EF" w:rsidRDefault="001108B0" w:rsidP="003A472B">
      <w:pPr>
        <w:pStyle w:val="31"/>
      </w:pPr>
      <w:bookmarkStart w:id="41" w:name="_Toc23526318"/>
      <w:r w:rsidRPr="00CD03EF">
        <w:rPr>
          <w:rFonts w:hint="eastAsia"/>
        </w:rPr>
        <w:t>实验</w:t>
      </w:r>
      <w:bookmarkEnd w:id="41"/>
    </w:p>
    <w:p w:rsidR="001108B0" w:rsidRPr="00CD03EF" w:rsidRDefault="001108B0" w:rsidP="00D91B1B">
      <w:pPr>
        <w:pStyle w:val="u5"/>
        <w:spacing w:before="24" w:after="24"/>
        <w:ind w:firstLine="480"/>
      </w:pPr>
      <w:r w:rsidRPr="00CD03EF">
        <w:rPr>
          <w:rFonts w:hint="eastAsia"/>
        </w:rPr>
        <w:t>实验所用的数据集为从网络的开放数据库下载的春秋战国时期的古籍。根据古籍所处具体时期的不同，将其分为了春秋、战国早期及战国后期三个时间段</w:t>
      </w:r>
      <w:r w:rsidR="00E418A0">
        <w:rPr>
          <w:rFonts w:hint="eastAsia"/>
        </w:rPr>
        <w:t>并分别</w:t>
      </w:r>
      <w:r w:rsidR="00E418A0" w:rsidRPr="00CD03EF">
        <w:rPr>
          <w:rFonts w:hint="eastAsia"/>
        </w:rPr>
        <w:t>使用</w:t>
      </w:r>
      <w:r w:rsidR="00E418A0" w:rsidRPr="00CD03EF">
        <w:rPr>
          <w:rFonts w:hint="eastAsia"/>
        </w:rPr>
        <w:t>T1</w:t>
      </w:r>
      <w:r w:rsidR="00E418A0" w:rsidRPr="00CD03EF">
        <w:rPr>
          <w:rFonts w:hint="eastAsia"/>
        </w:rPr>
        <w:t>、</w:t>
      </w:r>
      <w:r w:rsidR="00E418A0" w:rsidRPr="00CD03EF">
        <w:rPr>
          <w:rFonts w:hint="eastAsia"/>
        </w:rPr>
        <w:t>T2</w:t>
      </w:r>
      <w:r w:rsidR="00E418A0" w:rsidRPr="00CD03EF">
        <w:rPr>
          <w:rFonts w:hint="eastAsia"/>
        </w:rPr>
        <w:t>以及</w:t>
      </w:r>
      <w:r w:rsidR="00E418A0" w:rsidRPr="00CD03EF">
        <w:rPr>
          <w:rFonts w:hint="eastAsia"/>
        </w:rPr>
        <w:t>T3</w:t>
      </w:r>
      <w:r w:rsidR="00E418A0" w:rsidRPr="00CD03EF">
        <w:rPr>
          <w:rFonts w:hint="eastAsia"/>
        </w:rPr>
        <w:t>表示</w:t>
      </w:r>
      <w:r w:rsidRPr="00CD03EF">
        <w:rPr>
          <w:rFonts w:hint="eastAsia"/>
        </w:rPr>
        <w:t>，</w:t>
      </w:r>
      <w:r w:rsidR="00E418A0">
        <w:rPr>
          <w:rFonts w:hint="eastAsia"/>
        </w:rPr>
        <w:t>对应关系</w:t>
      </w:r>
      <w:r w:rsidRPr="00CD03EF">
        <w:rPr>
          <w:rFonts w:hint="eastAsia"/>
        </w:rPr>
        <w:t>如下表所示。</w:t>
      </w:r>
    </w:p>
    <w:p w:rsidR="001108B0" w:rsidRPr="00CD03EF" w:rsidRDefault="001108B0" w:rsidP="001108B0">
      <w:pPr>
        <w:ind w:left="360"/>
        <w:jc w:val="center"/>
        <w:rPr>
          <w:rFonts w:cs="宋体"/>
          <w:sz w:val="24"/>
          <w:szCs w:val="20"/>
        </w:rPr>
      </w:pPr>
      <w:r w:rsidRPr="00CD03EF">
        <w:rPr>
          <w:rFonts w:cs="宋体"/>
          <w:noProof/>
          <w:sz w:val="24"/>
          <w:szCs w:val="20"/>
        </w:rPr>
        <w:drawing>
          <wp:inline distT="0" distB="0" distL="0" distR="0" wp14:anchorId="28E75044" wp14:editId="4CFF06C3">
            <wp:extent cx="2066925" cy="3333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66925" cy="333375"/>
                    </a:xfrm>
                    <a:prstGeom prst="rect">
                      <a:avLst/>
                    </a:prstGeom>
                    <a:noFill/>
                    <a:ln>
                      <a:noFill/>
                    </a:ln>
                  </pic:spPr>
                </pic:pic>
              </a:graphicData>
            </a:graphic>
          </wp:inline>
        </w:drawing>
      </w:r>
    </w:p>
    <w:p w:rsidR="001108B0" w:rsidRPr="00CD03EF" w:rsidRDefault="001108B0" w:rsidP="001108B0">
      <w:pPr>
        <w:ind w:left="360"/>
        <w:rPr>
          <w:rFonts w:cs="宋体"/>
          <w:sz w:val="24"/>
          <w:szCs w:val="20"/>
        </w:rPr>
      </w:pPr>
      <w:r w:rsidRPr="00CD03EF">
        <w:rPr>
          <w:rFonts w:cs="宋体"/>
          <w:noProof/>
          <w:sz w:val="24"/>
          <w:szCs w:val="20"/>
        </w:rPr>
        <w:drawing>
          <wp:inline distT="0" distB="0" distL="0" distR="0" wp14:anchorId="6EB33A4F" wp14:editId="6CD0CFE0">
            <wp:extent cx="5888355" cy="12276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1085" cy="1230343"/>
                    </a:xfrm>
                    <a:prstGeom prst="rect">
                      <a:avLst/>
                    </a:prstGeom>
                    <a:noFill/>
                    <a:ln>
                      <a:noFill/>
                    </a:ln>
                  </pic:spPr>
                </pic:pic>
              </a:graphicData>
            </a:graphic>
          </wp:inline>
        </w:drawing>
      </w:r>
    </w:p>
    <w:p w:rsidR="001108B0" w:rsidRPr="00CD03EF" w:rsidRDefault="001108B0" w:rsidP="00D91B1B">
      <w:pPr>
        <w:pStyle w:val="u5"/>
        <w:spacing w:before="24" w:after="24"/>
        <w:ind w:firstLine="480"/>
      </w:pPr>
      <w:r w:rsidRPr="00CD03EF">
        <w:rPr>
          <w:rFonts w:hint="eastAsia"/>
        </w:rPr>
        <w:t>在上述的每个时期中，我们</w:t>
      </w:r>
      <w:r w:rsidR="00E418A0">
        <w:rPr>
          <w:rFonts w:hint="eastAsia"/>
        </w:rPr>
        <w:t>分别</w:t>
      </w:r>
      <w:r w:rsidRPr="00CD03EF">
        <w:rPr>
          <w:rFonts w:hint="eastAsia"/>
        </w:rPr>
        <w:t>选择</w:t>
      </w:r>
      <w:r w:rsidR="00E418A0">
        <w:rPr>
          <w:rFonts w:hint="eastAsia"/>
        </w:rPr>
        <w:t>著成于当前时代的</w:t>
      </w:r>
      <w:r w:rsidRPr="00CD03EF">
        <w:rPr>
          <w:rFonts w:hint="eastAsia"/>
        </w:rPr>
        <w:t>古籍作为训练集，</w:t>
      </w:r>
      <w:r w:rsidRPr="00CD03EF">
        <w:rPr>
          <w:rFonts w:hint="eastAsia"/>
        </w:rPr>
        <w:lastRenderedPageBreak/>
        <w:t>各个时期</w:t>
      </w:r>
      <w:r w:rsidR="00E418A0">
        <w:rPr>
          <w:rFonts w:hint="eastAsia"/>
        </w:rPr>
        <w:t>具体书目</w:t>
      </w:r>
      <w:r w:rsidRPr="00CD03EF">
        <w:rPr>
          <w:rFonts w:hint="eastAsia"/>
        </w:rPr>
        <w:t>如下表所示，总计</w:t>
      </w:r>
      <w:r w:rsidRPr="00CD03EF">
        <w:rPr>
          <w:rFonts w:hint="eastAsia"/>
        </w:rPr>
        <w:t>8</w:t>
      </w:r>
      <w:r w:rsidRPr="00CD03EF">
        <w:t>0</w:t>
      </w:r>
      <w:r w:rsidRPr="00CD03EF">
        <w:rPr>
          <w:rFonts w:hint="eastAsia"/>
        </w:rPr>
        <w:t>万字。</w:t>
      </w:r>
    </w:p>
    <w:p w:rsidR="001108B0" w:rsidRPr="00A658B6" w:rsidRDefault="001108B0" w:rsidP="001108B0">
      <w:pPr>
        <w:ind w:left="360"/>
        <w:rPr>
          <w:rFonts w:cs="宋体"/>
          <w:sz w:val="24"/>
          <w:szCs w:val="20"/>
        </w:rPr>
      </w:pPr>
      <w:r w:rsidRPr="00A658B6">
        <w:rPr>
          <w:rFonts w:cs="宋体"/>
          <w:noProof/>
          <w:sz w:val="24"/>
          <w:szCs w:val="20"/>
        </w:rPr>
        <w:drawing>
          <wp:inline distT="0" distB="0" distL="0" distR="0" wp14:anchorId="21C3A2DD" wp14:editId="694BADB5">
            <wp:extent cx="5612636" cy="250507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5331" cy="2506278"/>
                    </a:xfrm>
                    <a:prstGeom prst="rect">
                      <a:avLst/>
                    </a:prstGeom>
                    <a:noFill/>
                    <a:ln>
                      <a:noFill/>
                    </a:ln>
                  </pic:spPr>
                </pic:pic>
              </a:graphicData>
            </a:graphic>
          </wp:inline>
        </w:drawing>
      </w:r>
    </w:p>
    <w:p w:rsidR="001108B0" w:rsidRPr="00A658B6" w:rsidRDefault="001108B0" w:rsidP="00D91B1B">
      <w:pPr>
        <w:pStyle w:val="u5"/>
        <w:spacing w:before="24" w:after="24"/>
        <w:ind w:firstLine="480"/>
      </w:pPr>
      <w:r w:rsidRPr="00A658B6">
        <w:rPr>
          <w:rFonts w:hint="eastAsia"/>
        </w:rPr>
        <w:t>模型有两个评估指标：一个是单句分类正确率</w:t>
      </w:r>
      <w:r w:rsidRPr="00A658B6">
        <w:rPr>
          <w:rFonts w:hint="eastAsia"/>
        </w:rPr>
        <w:t>Ps</w:t>
      </w:r>
      <w:r w:rsidRPr="00A658B6">
        <w:rPr>
          <w:rFonts w:hint="eastAsia"/>
        </w:rPr>
        <w:t>；另一个是书籍分类正确率</w:t>
      </w:r>
      <w:r w:rsidRPr="00A658B6">
        <w:rPr>
          <w:rFonts w:hint="eastAsia"/>
        </w:rPr>
        <w:t>Pb</w:t>
      </w:r>
      <w:r w:rsidRPr="00A658B6">
        <w:rPr>
          <w:rFonts w:hint="eastAsia"/>
        </w:rPr>
        <w:t>：</w:t>
      </w:r>
    </w:p>
    <w:p w:rsidR="001108B0" w:rsidRPr="00A658B6" w:rsidRDefault="001108B0" w:rsidP="00D91B1B">
      <w:pPr>
        <w:pStyle w:val="u5"/>
        <w:spacing w:before="24" w:after="24"/>
        <w:ind w:firstLine="480"/>
      </w:pPr>
      <w:r w:rsidRPr="00A658B6">
        <w:rPr>
          <w:rFonts w:hint="eastAsia"/>
        </w:rPr>
        <w:t>Ps=N</w:t>
      </w:r>
      <w:r w:rsidRPr="00A658B6">
        <w:rPr>
          <w:rFonts w:hint="eastAsia"/>
        </w:rPr>
        <w:t>时间判定正确的句子条数</w:t>
      </w:r>
      <w:r w:rsidRPr="00A658B6">
        <w:rPr>
          <w:rFonts w:hint="eastAsia"/>
        </w:rPr>
        <w:t>/</w:t>
      </w:r>
      <w:r w:rsidRPr="00A658B6">
        <w:rPr>
          <w:rFonts w:hint="eastAsia"/>
        </w:rPr>
        <w:t>总句子条数</w:t>
      </w:r>
    </w:p>
    <w:p w:rsidR="001108B0" w:rsidRPr="00A658B6" w:rsidRDefault="001108B0" w:rsidP="00D91B1B">
      <w:pPr>
        <w:pStyle w:val="u5"/>
        <w:spacing w:before="24" w:after="24"/>
        <w:ind w:firstLine="480"/>
      </w:pPr>
      <w:r w:rsidRPr="00A658B6">
        <w:rPr>
          <w:rFonts w:hint="eastAsia"/>
        </w:rPr>
        <w:t>Pb=</w:t>
      </w:r>
      <w:r w:rsidRPr="00A658B6">
        <w:rPr>
          <w:rFonts w:hint="eastAsia"/>
        </w:rPr>
        <w:t>时间判定正确的书籍数</w:t>
      </w:r>
      <w:r w:rsidRPr="00A658B6">
        <w:rPr>
          <w:rFonts w:hint="eastAsia"/>
        </w:rPr>
        <w:t>/</w:t>
      </w:r>
      <w:r w:rsidRPr="00A658B6">
        <w:rPr>
          <w:rFonts w:hint="eastAsia"/>
        </w:rPr>
        <w:t>总书籍数</w:t>
      </w:r>
    </w:p>
    <w:p w:rsidR="001108B0" w:rsidRPr="00A658B6" w:rsidRDefault="00E418A0" w:rsidP="00D91B1B">
      <w:pPr>
        <w:pStyle w:val="u5"/>
        <w:spacing w:before="24" w:after="24"/>
        <w:ind w:firstLine="480"/>
      </w:pPr>
      <w:r>
        <w:rPr>
          <w:rFonts w:hint="eastAsia"/>
        </w:rPr>
        <w:t>其中</w:t>
      </w:r>
      <w:r w:rsidR="001108B0" w:rsidRPr="00A658B6">
        <w:rPr>
          <w:rFonts w:hint="eastAsia"/>
        </w:rPr>
        <w:t>一本书籍时间判定的决策取决于书籍内部所有句子决策的投票结果，统计所有句子判定结果后，</w:t>
      </w:r>
      <w:r>
        <w:rPr>
          <w:rFonts w:hint="eastAsia"/>
        </w:rPr>
        <w:t>投票数</w:t>
      </w:r>
      <w:r w:rsidR="001108B0" w:rsidRPr="00A658B6">
        <w:rPr>
          <w:rFonts w:hint="eastAsia"/>
        </w:rPr>
        <w:t>最多的时间分类即判定为该书的时间段。在实现方面，模型通过</w:t>
      </w:r>
      <w:r w:rsidR="001108B0" w:rsidRPr="00A658B6">
        <w:rPr>
          <w:rFonts w:hint="eastAsia"/>
        </w:rPr>
        <w:t>Python</w:t>
      </w:r>
      <w:r w:rsidR="001108B0" w:rsidRPr="00A658B6">
        <w:rPr>
          <w:rFonts w:hint="eastAsia"/>
        </w:rPr>
        <w:t>的</w:t>
      </w:r>
      <w:r w:rsidR="001108B0" w:rsidRPr="00A658B6">
        <w:rPr>
          <w:rFonts w:hint="eastAsia"/>
        </w:rPr>
        <w:t>TensorFlow-GPU</w:t>
      </w:r>
      <w:r w:rsidR="001108B0" w:rsidRPr="00A658B6">
        <w:rPr>
          <w:rFonts w:hint="eastAsia"/>
        </w:rPr>
        <w:t>框架实现，所用的硬件配置为</w:t>
      </w:r>
      <w:r w:rsidR="001108B0" w:rsidRPr="00A658B6">
        <w:rPr>
          <w:rFonts w:hint="eastAsia"/>
        </w:rPr>
        <w:t>8G-cpu 1080Ti</w:t>
      </w:r>
      <w:r w:rsidR="001108B0" w:rsidRPr="00A658B6">
        <w:rPr>
          <w:rFonts w:hint="eastAsia"/>
        </w:rPr>
        <w:t>显卡。</w:t>
      </w:r>
    </w:p>
    <w:p w:rsidR="001108B0" w:rsidRPr="00A658B6" w:rsidRDefault="001108B0" w:rsidP="00D91B1B">
      <w:pPr>
        <w:pStyle w:val="u5"/>
        <w:spacing w:before="24" w:after="24"/>
        <w:ind w:firstLine="480"/>
      </w:pPr>
      <w:r w:rsidRPr="00A658B6">
        <w:rPr>
          <w:rFonts w:hint="eastAsia"/>
        </w:rPr>
        <w:t>训练流程图如下图所示：</w:t>
      </w:r>
    </w:p>
    <w:p w:rsidR="001108B0" w:rsidRPr="00A658B6" w:rsidRDefault="001108B0" w:rsidP="001108B0">
      <w:pPr>
        <w:ind w:firstLine="480"/>
        <w:rPr>
          <w:color w:val="FF0000"/>
          <w:szCs w:val="20"/>
        </w:rPr>
      </w:pPr>
      <w:r w:rsidRPr="00A658B6">
        <w:rPr>
          <w:noProof/>
          <w:szCs w:val="20"/>
        </w:rPr>
        <w:lastRenderedPageBreak/>
        <w:drawing>
          <wp:inline distT="0" distB="0" distL="0" distR="0" wp14:anchorId="1753E627" wp14:editId="08B12124">
            <wp:extent cx="4248150" cy="577147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0595" cy="5774798"/>
                    </a:xfrm>
                    <a:prstGeom prst="rect">
                      <a:avLst/>
                    </a:prstGeom>
                    <a:noFill/>
                    <a:ln>
                      <a:noFill/>
                    </a:ln>
                  </pic:spPr>
                </pic:pic>
              </a:graphicData>
            </a:graphic>
          </wp:inline>
        </w:drawing>
      </w:r>
    </w:p>
    <w:p w:rsidR="001108B0" w:rsidRDefault="001108B0" w:rsidP="003A472B">
      <w:pPr>
        <w:pStyle w:val="41"/>
      </w:pPr>
      <w:r>
        <w:rPr>
          <w:rFonts w:hint="eastAsia"/>
        </w:rPr>
        <w:t>参数选择</w:t>
      </w:r>
    </w:p>
    <w:p w:rsidR="001108B0" w:rsidRPr="00A658B6" w:rsidRDefault="00E418A0" w:rsidP="001108B0">
      <w:pPr>
        <w:pStyle w:val="u5"/>
        <w:spacing w:before="24" w:after="24"/>
        <w:ind w:firstLine="480"/>
      </w:pPr>
      <w:r>
        <w:rPr>
          <w:rFonts w:hint="eastAsia"/>
        </w:rPr>
        <w:t>模型涉及到一些超参数的选择，</w:t>
      </w:r>
      <w:r w:rsidR="001108B0">
        <w:rPr>
          <w:rFonts w:hint="eastAsia"/>
        </w:rPr>
        <w:t>我们进行了</w:t>
      </w:r>
      <w:r>
        <w:rPr>
          <w:rFonts w:hint="eastAsia"/>
        </w:rPr>
        <w:t>大量的</w:t>
      </w:r>
      <w:r w:rsidR="001108B0">
        <w:rPr>
          <w:rFonts w:hint="eastAsia"/>
        </w:rPr>
        <w:t>实验来比较不同超参数情况下模型的训练过程。</w:t>
      </w:r>
      <w:r>
        <w:rPr>
          <w:rFonts w:hint="eastAsia"/>
        </w:rPr>
        <w:t>本文中我们选择对</w:t>
      </w:r>
      <w:r w:rsidR="001108B0">
        <w:rPr>
          <w:rFonts w:hint="eastAsia"/>
        </w:rPr>
        <w:t>不同维度的隐藏层</w:t>
      </w:r>
      <w:r w:rsidR="001108B0">
        <w:rPr>
          <w:rFonts w:hint="eastAsia"/>
        </w:rPr>
        <w:t>(Hidden Layer Dimension</w:t>
      </w:r>
      <w:r w:rsidR="00C82E7F">
        <w:rPr>
          <w:rFonts w:hint="eastAsia"/>
        </w:rPr>
        <w:t>，</w:t>
      </w:r>
      <w:r w:rsidR="001108B0">
        <w:rPr>
          <w:rFonts w:hint="eastAsia"/>
        </w:rPr>
        <w:t xml:space="preserve"> HLD</w:t>
      </w:r>
      <w:r w:rsidR="001108B0">
        <w:rPr>
          <w:rFonts w:hint="eastAsia"/>
        </w:rPr>
        <w:t>）和单词嵌入向量</w:t>
      </w:r>
      <w:r w:rsidR="001108B0">
        <w:rPr>
          <w:rFonts w:hint="eastAsia"/>
        </w:rPr>
        <w:t>(Embedding Layer Dimension</w:t>
      </w:r>
      <w:r w:rsidR="00C82E7F">
        <w:rPr>
          <w:rFonts w:hint="eastAsia"/>
        </w:rPr>
        <w:t>，</w:t>
      </w:r>
      <w:r w:rsidR="001108B0">
        <w:rPr>
          <w:rFonts w:hint="eastAsia"/>
        </w:rPr>
        <w:t xml:space="preserve"> ELD)</w:t>
      </w:r>
      <w:r>
        <w:rPr>
          <w:rFonts w:hint="eastAsia"/>
        </w:rPr>
        <w:t>进行比较</w:t>
      </w:r>
      <w:r w:rsidR="001108B0">
        <w:rPr>
          <w:rFonts w:hint="eastAsia"/>
        </w:rPr>
        <w:t>。下图为</w:t>
      </w:r>
      <w:r>
        <w:rPr>
          <w:rFonts w:hint="eastAsia"/>
        </w:rPr>
        <w:t>在不同超参维度下</w:t>
      </w:r>
      <w:r w:rsidR="001108B0">
        <w:rPr>
          <w:rFonts w:hint="eastAsia"/>
        </w:rPr>
        <w:t>训练过程的</w:t>
      </w:r>
      <w:r>
        <w:rPr>
          <w:rFonts w:hint="eastAsia"/>
        </w:rPr>
        <w:t>训练</w:t>
      </w:r>
      <w:r w:rsidR="001108B0">
        <w:rPr>
          <w:rFonts w:hint="eastAsia"/>
        </w:rPr>
        <w:t>精度曲线。可见，当</w:t>
      </w:r>
      <w:r w:rsidR="001108B0">
        <w:rPr>
          <w:rFonts w:hint="eastAsia"/>
        </w:rPr>
        <w:t>HLD</w:t>
      </w:r>
      <w:r w:rsidR="001108B0">
        <w:rPr>
          <w:rFonts w:hint="eastAsia"/>
        </w:rPr>
        <w:t>为</w:t>
      </w:r>
      <w:r w:rsidR="001108B0">
        <w:rPr>
          <w:rFonts w:hint="eastAsia"/>
        </w:rPr>
        <w:t>64</w:t>
      </w:r>
      <w:r w:rsidR="001108B0">
        <w:rPr>
          <w:rFonts w:hint="eastAsia"/>
        </w:rPr>
        <w:t>，</w:t>
      </w:r>
      <w:r w:rsidR="001108B0">
        <w:rPr>
          <w:rFonts w:hint="eastAsia"/>
        </w:rPr>
        <w:t>ELD</w:t>
      </w:r>
      <w:r w:rsidR="001108B0">
        <w:rPr>
          <w:rFonts w:hint="eastAsia"/>
        </w:rPr>
        <w:t>为</w:t>
      </w:r>
      <w:r w:rsidR="001108B0">
        <w:rPr>
          <w:rFonts w:hint="eastAsia"/>
        </w:rPr>
        <w:t>64</w:t>
      </w:r>
      <w:r w:rsidR="001108B0">
        <w:rPr>
          <w:rFonts w:hint="eastAsia"/>
        </w:rPr>
        <w:t>时，收敛速度最快</w:t>
      </w:r>
      <w:r>
        <w:rPr>
          <w:rFonts w:hint="eastAsia"/>
        </w:rPr>
        <w:t>，在其他参数下虽然收敛速度较慢但也能达到较高的精度。</w:t>
      </w:r>
    </w:p>
    <w:p w:rsidR="001108B0" w:rsidRPr="00D02C70" w:rsidRDefault="001108B0" w:rsidP="001108B0">
      <w:pPr>
        <w:ind w:firstLine="480"/>
        <w:jc w:val="center"/>
        <w:rPr>
          <w:noProof/>
          <w:szCs w:val="20"/>
        </w:rPr>
      </w:pPr>
      <w:r w:rsidRPr="00D02C70">
        <w:rPr>
          <w:noProof/>
          <w:szCs w:val="20"/>
        </w:rPr>
        <w:lastRenderedPageBreak/>
        <w:drawing>
          <wp:inline distT="0" distB="0" distL="0" distR="0" wp14:anchorId="0E5113AF" wp14:editId="576CDD7D">
            <wp:extent cx="4410075" cy="2561597"/>
            <wp:effectExtent l="0" t="0" r="0" b="0"/>
            <wp:docPr id="20" name="图片 20" descr="difp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ifpara"/>
                    <pic:cNvPicPr>
                      <a:picLocks noChangeAspect="1" noChangeArrowheads="1"/>
                    </pic:cNvPicPr>
                  </pic:nvPicPr>
                  <pic:blipFill>
                    <a:blip r:embed="rId52">
                      <a:extLst>
                        <a:ext uri="{28A0092B-C50C-407E-A947-70E740481C1C}">
                          <a14:useLocalDpi xmlns:a14="http://schemas.microsoft.com/office/drawing/2010/main" val="0"/>
                        </a:ext>
                      </a:extLst>
                    </a:blip>
                    <a:srcRect l="7474" t="9641" r="9247" b="3748"/>
                    <a:stretch>
                      <a:fillRect/>
                    </a:stretch>
                  </pic:blipFill>
                  <pic:spPr bwMode="auto">
                    <a:xfrm>
                      <a:off x="0" y="0"/>
                      <a:ext cx="4420676" cy="2567755"/>
                    </a:xfrm>
                    <a:prstGeom prst="rect">
                      <a:avLst/>
                    </a:prstGeom>
                    <a:noFill/>
                    <a:ln>
                      <a:noFill/>
                    </a:ln>
                  </pic:spPr>
                </pic:pic>
              </a:graphicData>
            </a:graphic>
          </wp:inline>
        </w:drawing>
      </w:r>
    </w:p>
    <w:p w:rsidR="001108B0" w:rsidRDefault="001108B0" w:rsidP="001108B0">
      <w:pPr>
        <w:widowControl/>
        <w:ind w:left="780" w:firstLine="361"/>
        <w:jc w:val="center"/>
        <w:rPr>
          <w:rFonts w:ascii="黑体" w:eastAsia="黑体"/>
          <w:b/>
          <w:sz w:val="18"/>
          <w:szCs w:val="22"/>
        </w:rPr>
      </w:pPr>
      <w:r w:rsidRPr="00D02C70">
        <w:rPr>
          <w:rFonts w:ascii="黑体" w:eastAsia="黑体" w:hint="eastAsia"/>
          <w:b/>
          <w:sz w:val="18"/>
          <w:szCs w:val="22"/>
        </w:rPr>
        <w:t>图**</w:t>
      </w:r>
    </w:p>
    <w:p w:rsidR="006D3F9A" w:rsidRPr="00A658B6" w:rsidRDefault="006D3F9A" w:rsidP="006D3F9A">
      <w:pPr>
        <w:pStyle w:val="u5"/>
        <w:spacing w:before="24" w:after="24"/>
        <w:ind w:firstLine="480"/>
      </w:pPr>
      <w:r>
        <w:rPr>
          <w:rFonts w:hint="eastAsia"/>
        </w:rPr>
        <w:t>同时，我们比较不同参数时模型在测试集上的表现，实验结果如表</w:t>
      </w:r>
      <w:r>
        <w:rPr>
          <w:rFonts w:hint="eastAsia"/>
        </w:rPr>
        <w:t>III</w:t>
      </w:r>
      <w:r>
        <w:rPr>
          <w:rFonts w:hint="eastAsia"/>
        </w:rPr>
        <w:t>所示。表中可见，虽然</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的参数在训练集中收敛速度、精确度表现较好，但是在测试集中其表现却不够优秀，而</w:t>
      </w:r>
      <w:r>
        <w:rPr>
          <w:rFonts w:hint="eastAsia"/>
        </w:rPr>
        <w:t>HLD</w:t>
      </w:r>
      <w:r>
        <w:rPr>
          <w:rFonts w:hint="eastAsia"/>
        </w:rPr>
        <w:t>为</w:t>
      </w:r>
      <w:r>
        <w:rPr>
          <w:rFonts w:hint="eastAsia"/>
        </w:rPr>
        <w:t>32</w:t>
      </w:r>
      <w:r>
        <w:rPr>
          <w:rFonts w:hint="eastAsia"/>
        </w:rPr>
        <w:t>，</w:t>
      </w:r>
      <w:r>
        <w:rPr>
          <w:rFonts w:hint="eastAsia"/>
        </w:rPr>
        <w:t>ELD</w:t>
      </w:r>
      <w:r>
        <w:rPr>
          <w:rFonts w:hint="eastAsia"/>
        </w:rPr>
        <w:t>为</w:t>
      </w:r>
      <w:r>
        <w:rPr>
          <w:rFonts w:hint="eastAsia"/>
        </w:rPr>
        <w:t>32</w:t>
      </w:r>
      <w:r>
        <w:rPr>
          <w:rFonts w:hint="eastAsia"/>
        </w:rPr>
        <w:t>时在训练集上虽然在收敛速度上略逊于</w:t>
      </w:r>
      <w:r>
        <w:rPr>
          <w:rFonts w:hint="eastAsia"/>
        </w:rPr>
        <w:t>HLD=</w:t>
      </w:r>
      <w:r>
        <w:t>64</w:t>
      </w:r>
      <w:r>
        <w:rPr>
          <w:rFonts w:hint="eastAsia"/>
        </w:rPr>
        <w:t>，</w:t>
      </w:r>
      <w:r>
        <w:rPr>
          <w:rFonts w:hint="eastAsia"/>
        </w:rPr>
        <w:t>ELD=</w:t>
      </w:r>
      <w:r>
        <w:t>64</w:t>
      </w:r>
      <w:r>
        <w:rPr>
          <w:rFonts w:hint="eastAsia"/>
        </w:rPr>
        <w:t>的参数设置的模型，但其在测试集上的正确率高于</w:t>
      </w:r>
      <w:r>
        <w:rPr>
          <w:rFonts w:hint="eastAsia"/>
        </w:rPr>
        <w:t>HLD=</w:t>
      </w:r>
      <w:r>
        <w:t>64</w:t>
      </w:r>
      <w:r>
        <w:rPr>
          <w:rFonts w:hint="eastAsia"/>
        </w:rPr>
        <w:t>，</w:t>
      </w:r>
      <w:r>
        <w:rPr>
          <w:rFonts w:hint="eastAsia"/>
        </w:rPr>
        <w:t>ELD=</w:t>
      </w:r>
      <w:r>
        <w:t>64</w:t>
      </w:r>
      <w:r>
        <w:rPr>
          <w:rFonts w:hint="eastAsia"/>
        </w:rPr>
        <w:t>的模型。我们初步猜想这种情况产生的原因是模型在</w:t>
      </w:r>
      <w:r>
        <w:rPr>
          <w:rFonts w:hint="eastAsia"/>
        </w:rPr>
        <w:t>HLD=</w:t>
      </w:r>
      <w:r>
        <w:t>64</w:t>
      </w:r>
      <w:r>
        <w:rPr>
          <w:rFonts w:hint="eastAsia"/>
        </w:rPr>
        <w:t>，</w:t>
      </w:r>
      <w:r>
        <w:rPr>
          <w:rFonts w:hint="eastAsia"/>
        </w:rPr>
        <w:t>ELD=</w:t>
      </w:r>
      <w:r>
        <w:t>64</w:t>
      </w:r>
      <w:r>
        <w:rPr>
          <w:rFonts w:hint="eastAsia"/>
        </w:rPr>
        <w:t>的时候训练过程中过拟合了，模型对训练集拟合程度过高，而对于其他数据集其表现将有所欠缺。因此，我们后面的实验将统一使用</w:t>
      </w:r>
      <w:r>
        <w:rPr>
          <w:rFonts w:hint="eastAsia"/>
        </w:rPr>
        <w:t>HDL=32</w:t>
      </w:r>
      <w:r>
        <w:rPr>
          <w:rFonts w:hint="eastAsia"/>
        </w:rPr>
        <w:t>、</w:t>
      </w:r>
      <w:r>
        <w:rPr>
          <w:rFonts w:hint="eastAsia"/>
        </w:rPr>
        <w:t>ELD=32</w:t>
      </w:r>
      <w:r>
        <w:rPr>
          <w:rFonts w:hint="eastAsia"/>
        </w:rPr>
        <w:t>的参数设置下训练得到的模型进行。</w:t>
      </w:r>
    </w:p>
    <w:p w:rsidR="006D3F9A" w:rsidRPr="006D3F9A" w:rsidRDefault="006D3F9A" w:rsidP="006D3F9A">
      <w:pPr>
        <w:widowControl/>
        <w:ind w:left="780" w:firstLine="480"/>
        <w:rPr>
          <w:rFonts w:ascii="黑体" w:eastAsia="黑体"/>
          <w:b/>
          <w:sz w:val="18"/>
          <w:szCs w:val="22"/>
        </w:rPr>
      </w:pPr>
      <w:r>
        <w:rPr>
          <w:noProof/>
        </w:rPr>
        <w:drawing>
          <wp:inline distT="0" distB="0" distL="0" distR="0" wp14:anchorId="0679F81A" wp14:editId="102FC24F">
            <wp:extent cx="3876675" cy="29417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3568" cy="2946943"/>
                    </a:xfrm>
                    <a:prstGeom prst="rect">
                      <a:avLst/>
                    </a:prstGeom>
                  </pic:spPr>
                </pic:pic>
              </a:graphicData>
            </a:graphic>
          </wp:inline>
        </w:drawing>
      </w:r>
    </w:p>
    <w:p w:rsidR="001108B0" w:rsidRPr="00D02C70" w:rsidRDefault="006D3F9A" w:rsidP="003A472B">
      <w:pPr>
        <w:pStyle w:val="41"/>
      </w:pPr>
      <w:r>
        <w:rPr>
          <w:rFonts w:hint="eastAsia"/>
        </w:rPr>
        <w:lastRenderedPageBreak/>
        <w:t>断代</w:t>
      </w:r>
      <w:r w:rsidR="001108B0" w:rsidRPr="00D02C70">
        <w:rPr>
          <w:rFonts w:hint="eastAsia"/>
        </w:rPr>
        <w:t>实验</w:t>
      </w:r>
    </w:p>
    <w:p w:rsidR="001443B4" w:rsidRDefault="001108B0" w:rsidP="001108B0">
      <w:pPr>
        <w:pStyle w:val="u5"/>
        <w:spacing w:before="24" w:after="24"/>
        <w:ind w:firstLine="480"/>
      </w:pPr>
      <w:r w:rsidRPr="00D02C70">
        <w:rPr>
          <w:rFonts w:hint="eastAsia"/>
        </w:rPr>
        <w:t>在第一个实验中，各个时期的所有书中都选出部分章节作为训练集，保留每本书的一部分章节不参与训练作为最后的测试集</w:t>
      </w:r>
      <w:r w:rsidR="001443B4">
        <w:rPr>
          <w:rFonts w:hint="eastAsia"/>
        </w:rPr>
        <w:t>，以此来保证某个时期内的所有书籍均有部分语句用于训练</w:t>
      </w:r>
      <w:r w:rsidRPr="00D02C70">
        <w:rPr>
          <w:rFonts w:hint="eastAsia"/>
        </w:rPr>
        <w:t>。</w:t>
      </w:r>
      <w:r w:rsidR="001443B4">
        <w:rPr>
          <w:rFonts w:hint="eastAsia"/>
        </w:rPr>
        <w:t>如图所示：</w:t>
      </w:r>
    </w:p>
    <w:p w:rsidR="001443B4" w:rsidRDefault="001443B4" w:rsidP="001108B0">
      <w:pPr>
        <w:pStyle w:val="u5"/>
        <w:spacing w:before="24" w:after="24"/>
        <w:ind w:firstLine="480"/>
      </w:pPr>
      <w:r w:rsidRPr="001443B4">
        <w:rPr>
          <w:noProof/>
        </w:rPr>
        <w:drawing>
          <wp:inline distT="0" distB="0" distL="0" distR="0" wp14:anchorId="133E0168" wp14:editId="4CC8A8CE">
            <wp:extent cx="2714625" cy="1495425"/>
            <wp:effectExtent l="0" t="0" r="9525" b="9525"/>
            <wp:docPr id="6" name="图片 6" descr="C:\Users\cosJin\AppData\Local\Temp\1572251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sJin\AppData\Local\Temp\157225143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4625" cy="1495425"/>
                    </a:xfrm>
                    <a:prstGeom prst="rect">
                      <a:avLst/>
                    </a:prstGeom>
                    <a:noFill/>
                    <a:ln>
                      <a:noFill/>
                    </a:ln>
                  </pic:spPr>
                </pic:pic>
              </a:graphicData>
            </a:graphic>
          </wp:inline>
        </w:drawing>
      </w:r>
    </w:p>
    <w:p w:rsidR="001108B0" w:rsidRPr="00D02C70" w:rsidRDefault="001443B4" w:rsidP="001108B0">
      <w:pPr>
        <w:pStyle w:val="u5"/>
        <w:spacing w:before="24" w:after="24"/>
        <w:ind w:firstLine="480"/>
      </w:pPr>
      <w:r>
        <w:rPr>
          <w:rFonts w:hint="eastAsia"/>
        </w:rPr>
        <w:t>然后</w:t>
      </w:r>
      <w:r w:rsidR="001108B0" w:rsidRPr="00D02C70">
        <w:rPr>
          <w:rFonts w:hint="eastAsia"/>
        </w:rPr>
        <w:t>我们将测试集中的文本送入模型，来预测他们的年代。下表为实验结果。表中的每一行表示输入为某时代的古籍文本时，模型的预测为不同时代的结果的条数。实验表明，</w:t>
      </w:r>
      <w:r>
        <w:rPr>
          <w:rFonts w:hint="eastAsia"/>
        </w:rPr>
        <w:t>当所有书籍均有部分语句用于训练时，</w:t>
      </w:r>
      <w:r w:rsidR="001108B0" w:rsidRPr="00D02C70">
        <w:rPr>
          <w:rFonts w:hint="eastAsia"/>
        </w:rPr>
        <w:t>判断一个句子为正确</w:t>
      </w:r>
      <w:r>
        <w:rPr>
          <w:rFonts w:hint="eastAsia"/>
        </w:rPr>
        <w:t>时期</w:t>
      </w:r>
      <w:r w:rsidR="001108B0" w:rsidRPr="00D02C70">
        <w:rPr>
          <w:rFonts w:hint="eastAsia"/>
        </w:rPr>
        <w:t>的概率很大。这说明了某一时代内同一本书中的句法语法结构基本一致，模型学习了部分章节的结构信息后，可以较好的适用于同本书的其他章节中。</w:t>
      </w:r>
    </w:p>
    <w:p w:rsidR="001108B0" w:rsidRPr="00D02C70" w:rsidRDefault="001108B0" w:rsidP="001443B4">
      <w:pPr>
        <w:pStyle w:val="u5"/>
        <w:spacing w:before="24" w:after="24"/>
        <w:ind w:firstLine="480"/>
        <w:jc w:val="center"/>
      </w:pPr>
      <w:r w:rsidRPr="00D02C70">
        <w:rPr>
          <w:noProof/>
        </w:rPr>
        <w:drawing>
          <wp:inline distT="0" distB="0" distL="0" distR="0" wp14:anchorId="4900BF40" wp14:editId="3CB5E0FA">
            <wp:extent cx="5315164" cy="1847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7565" cy="1848685"/>
                    </a:xfrm>
                    <a:prstGeom prst="rect">
                      <a:avLst/>
                    </a:prstGeom>
                    <a:noFill/>
                    <a:ln>
                      <a:noFill/>
                    </a:ln>
                  </pic:spPr>
                </pic:pic>
              </a:graphicData>
            </a:graphic>
          </wp:inline>
        </w:drawing>
      </w:r>
    </w:p>
    <w:p w:rsidR="001443B4" w:rsidRDefault="001108B0" w:rsidP="001443B4">
      <w:pPr>
        <w:pStyle w:val="u5"/>
        <w:spacing w:before="24" w:after="24"/>
        <w:ind w:firstLine="480"/>
      </w:pPr>
      <w:r w:rsidRPr="00D02C70">
        <w:rPr>
          <w:rFonts w:hint="eastAsia"/>
        </w:rPr>
        <w:t>我们也做了另外一个实验，在该实验中我们在每个时期中挑选其中几本书作为测试集不参与训练，用该时期剩下的书籍文本训练模型，去观察模型对训练集之外的书籍的断代效果。</w:t>
      </w:r>
    </w:p>
    <w:p w:rsidR="001443B4" w:rsidRDefault="001443B4" w:rsidP="001108B0">
      <w:pPr>
        <w:pStyle w:val="u5"/>
        <w:spacing w:before="24" w:after="24"/>
        <w:ind w:firstLine="480"/>
      </w:pPr>
      <w:r>
        <w:rPr>
          <w:noProof/>
        </w:rPr>
        <w:drawing>
          <wp:inline distT="0" distB="0" distL="0" distR="0" wp14:anchorId="2884B1C9" wp14:editId="05A53321">
            <wp:extent cx="3381375" cy="15847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85155" cy="1586503"/>
                    </a:xfrm>
                    <a:prstGeom prst="rect">
                      <a:avLst/>
                    </a:prstGeom>
                  </pic:spPr>
                </pic:pic>
              </a:graphicData>
            </a:graphic>
          </wp:inline>
        </w:drawing>
      </w:r>
    </w:p>
    <w:p w:rsidR="001108B0" w:rsidRPr="00D02C70" w:rsidRDefault="001108B0" w:rsidP="001108B0">
      <w:pPr>
        <w:pStyle w:val="u5"/>
        <w:spacing w:before="24" w:after="24"/>
        <w:ind w:firstLine="480"/>
      </w:pPr>
      <w:r w:rsidRPr="00D02C70">
        <w:rPr>
          <w:rFonts w:hint="eastAsia"/>
        </w:rPr>
        <w:lastRenderedPageBreak/>
        <w:t>我们以《左传》为例进行了实验。在训练集没有输入《左传》任何文本的情况下，我们输入《左传》文本，让模型预测其年代。模型对《左传》的预测结果如下。在所有《左传》的句子中，模型将其中</w:t>
      </w:r>
      <w:r w:rsidRPr="00D02C70">
        <w:rPr>
          <w:rFonts w:hint="eastAsia"/>
        </w:rPr>
        <w:t>994</w:t>
      </w:r>
      <w:r w:rsidRPr="00D02C70">
        <w:rPr>
          <w:rFonts w:hint="eastAsia"/>
        </w:rPr>
        <w:t>句预测为春秋之前，将</w:t>
      </w:r>
      <w:r w:rsidRPr="00D02C70">
        <w:rPr>
          <w:rFonts w:hint="eastAsia"/>
        </w:rPr>
        <w:t>529</w:t>
      </w:r>
      <w:r w:rsidRPr="00D02C70">
        <w:rPr>
          <w:rFonts w:hint="eastAsia"/>
        </w:rPr>
        <w:t>句预测为春秋前期，</w:t>
      </w:r>
      <w:r w:rsidRPr="00D02C70">
        <w:rPr>
          <w:rFonts w:hint="eastAsia"/>
        </w:rPr>
        <w:t>2132</w:t>
      </w:r>
      <w:r w:rsidRPr="00D02C70">
        <w:rPr>
          <w:rFonts w:hint="eastAsia"/>
        </w:rPr>
        <w:t>句预测为春秋末期</w:t>
      </w:r>
      <w:r w:rsidR="001443B4">
        <w:rPr>
          <w:rFonts w:hint="eastAsia"/>
        </w:rPr>
        <w:t>。在训练集中不包括某本书的情况下，模型对该书的单句断代争取率将大大降低，可见一本书籍在词法、句法上有一定的独立性</w:t>
      </w:r>
      <w:r w:rsidRPr="00D02C70">
        <w:rPr>
          <w:rFonts w:hint="eastAsia"/>
        </w:rPr>
        <w:t>。</w:t>
      </w:r>
      <w:r w:rsidR="001443B4">
        <w:rPr>
          <w:rFonts w:hint="eastAsia"/>
        </w:rPr>
        <w:t>而</w:t>
      </w:r>
      <w:r w:rsidRPr="00D02C70">
        <w:rPr>
          <w:rFonts w:hint="eastAsia"/>
        </w:rPr>
        <w:t>从整体上看，</w:t>
      </w:r>
      <w:r w:rsidR="001443B4" w:rsidRPr="00D02C70">
        <w:rPr>
          <w:rFonts w:hint="eastAsia"/>
        </w:rPr>
        <w:t>我们</w:t>
      </w:r>
      <w:r w:rsidR="001443B4">
        <w:rPr>
          <w:rFonts w:hint="eastAsia"/>
        </w:rPr>
        <w:t>利用</w:t>
      </w:r>
      <w:r w:rsidR="001443B4" w:rsidRPr="00D02C70">
        <w:rPr>
          <w:rFonts w:hint="eastAsia"/>
        </w:rPr>
        <w:t>一本书</w:t>
      </w:r>
      <w:r w:rsidR="001443B4">
        <w:rPr>
          <w:rFonts w:hint="eastAsia"/>
        </w:rPr>
        <w:t>中的所有</w:t>
      </w:r>
      <w:r w:rsidR="001443B4" w:rsidRPr="00D02C70">
        <w:rPr>
          <w:rFonts w:hint="eastAsia"/>
        </w:rPr>
        <w:t>句子</w:t>
      </w:r>
      <w:r w:rsidR="001443B4">
        <w:rPr>
          <w:rFonts w:hint="eastAsia"/>
        </w:rPr>
        <w:t>断代结果为该本书进行头片</w:t>
      </w:r>
      <w:r w:rsidR="001443B4" w:rsidRPr="00D02C70">
        <w:rPr>
          <w:rFonts w:hint="eastAsia"/>
        </w:rPr>
        <w:t>，</w:t>
      </w:r>
      <w:r w:rsidR="00970FCE">
        <w:rPr>
          <w:rFonts w:hint="eastAsia"/>
        </w:rPr>
        <w:t>投票</w:t>
      </w:r>
      <w:r w:rsidR="001443B4" w:rsidRPr="00D02C70">
        <w:rPr>
          <w:rFonts w:hint="eastAsia"/>
        </w:rPr>
        <w:t>占比最多的时代</w:t>
      </w:r>
      <w:r w:rsidR="00970FCE">
        <w:rPr>
          <w:rFonts w:hint="eastAsia"/>
        </w:rPr>
        <w:t>即</w:t>
      </w:r>
      <w:r w:rsidR="001443B4" w:rsidRPr="00D02C70">
        <w:rPr>
          <w:rFonts w:hint="eastAsia"/>
        </w:rPr>
        <w:t>判断为该书的时代。</w:t>
      </w:r>
      <w:r w:rsidR="00970FCE">
        <w:rPr>
          <w:rFonts w:hint="eastAsia"/>
        </w:rPr>
        <w:t>在这种情况下，表中可见，我们将</w:t>
      </w:r>
      <w:r w:rsidR="00970FCE" w:rsidRPr="00D02C70">
        <w:rPr>
          <w:rFonts w:hint="eastAsia"/>
        </w:rPr>
        <w:t>《左传》</w:t>
      </w:r>
      <w:r w:rsidR="00970FCE">
        <w:rPr>
          <w:rFonts w:hint="eastAsia"/>
        </w:rPr>
        <w:t>判断为</w:t>
      </w:r>
      <w:r w:rsidR="00970FCE">
        <w:rPr>
          <w:rFonts w:hint="eastAsia"/>
        </w:rPr>
        <w:t>T3</w:t>
      </w:r>
      <w:r w:rsidR="00970FCE">
        <w:rPr>
          <w:rFonts w:hint="eastAsia"/>
        </w:rPr>
        <w:t>标签，即模型最终判断</w:t>
      </w:r>
      <w:r w:rsidRPr="00D02C70">
        <w:rPr>
          <w:rFonts w:hint="eastAsia"/>
        </w:rPr>
        <w:t>《左传》是春秋末期的书籍</w:t>
      </w:r>
      <w:r w:rsidR="00970FCE">
        <w:rPr>
          <w:rFonts w:hint="eastAsia"/>
        </w:rPr>
        <w:t>，此结果</w:t>
      </w:r>
      <w:r w:rsidRPr="00D02C70">
        <w:rPr>
          <w:rFonts w:hint="eastAsia"/>
        </w:rPr>
        <w:t>与中国</w:t>
      </w:r>
      <w:r w:rsidR="00970FCE">
        <w:rPr>
          <w:rFonts w:hint="eastAsia"/>
        </w:rPr>
        <w:t>古籍研究领域</w:t>
      </w:r>
      <w:r w:rsidRPr="00D02C70">
        <w:rPr>
          <w:rFonts w:hint="eastAsia"/>
        </w:rPr>
        <w:t>目前的共识是一致的，也印证了我们模式的正确性。该实验证明</w:t>
      </w:r>
      <w:r w:rsidR="00970FCE">
        <w:rPr>
          <w:rFonts w:hint="eastAsia"/>
        </w:rPr>
        <w:t>了同一时期内的某一本书虽然同其他书籍在词法句法上有一定的独立性，但是总体而言同一</w:t>
      </w:r>
      <w:r w:rsidRPr="00D02C70">
        <w:rPr>
          <w:rFonts w:hint="eastAsia"/>
        </w:rPr>
        <w:t>时期内的书籍之间</w:t>
      </w:r>
      <w:r w:rsidR="00970FCE">
        <w:rPr>
          <w:rFonts w:hint="eastAsia"/>
        </w:rPr>
        <w:t>也是</w:t>
      </w:r>
      <w:r w:rsidRPr="00D02C70">
        <w:rPr>
          <w:rFonts w:hint="eastAsia"/>
        </w:rPr>
        <w:t>有</w:t>
      </w:r>
      <w:r w:rsidR="00970FCE">
        <w:rPr>
          <w:rFonts w:hint="eastAsia"/>
        </w:rPr>
        <w:t>潜在</w:t>
      </w:r>
      <w:r w:rsidRPr="00D02C70">
        <w:rPr>
          <w:rFonts w:hint="eastAsia"/>
        </w:rPr>
        <w:t>联系</w:t>
      </w:r>
      <w:r w:rsidR="00970FCE">
        <w:rPr>
          <w:rFonts w:hint="eastAsia"/>
        </w:rPr>
        <w:t>的</w:t>
      </w:r>
      <w:r w:rsidRPr="00D02C70">
        <w:rPr>
          <w:rFonts w:hint="eastAsia"/>
        </w:rPr>
        <w:t>，也有一定的统一性，因此模型可通过学习同一时期内一定量的书籍来判断其他书籍的信息。</w:t>
      </w:r>
    </w:p>
    <w:p w:rsidR="001108B0" w:rsidRPr="00D02C70" w:rsidRDefault="001108B0" w:rsidP="001108B0">
      <w:pPr>
        <w:jc w:val="center"/>
        <w:rPr>
          <w:rFonts w:cs="宋体"/>
          <w:sz w:val="24"/>
          <w:szCs w:val="20"/>
        </w:rPr>
      </w:pPr>
      <w:r w:rsidRPr="00D02C70">
        <w:rPr>
          <w:rFonts w:cs="宋体"/>
          <w:noProof/>
          <w:sz w:val="24"/>
          <w:szCs w:val="20"/>
        </w:rPr>
        <w:drawing>
          <wp:inline distT="0" distB="0" distL="0" distR="0" wp14:anchorId="2DA73AED" wp14:editId="038C69F2">
            <wp:extent cx="5157365" cy="38481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9005" cy="3849324"/>
                    </a:xfrm>
                    <a:prstGeom prst="rect">
                      <a:avLst/>
                    </a:prstGeom>
                    <a:noFill/>
                    <a:ln>
                      <a:noFill/>
                    </a:ln>
                  </pic:spPr>
                </pic:pic>
              </a:graphicData>
            </a:graphic>
          </wp:inline>
        </w:drawing>
      </w:r>
    </w:p>
    <w:p w:rsidR="001108B0" w:rsidRPr="00D02C70" w:rsidRDefault="001108B0" w:rsidP="001108B0">
      <w:pPr>
        <w:pStyle w:val="u5"/>
        <w:spacing w:before="24" w:after="24"/>
        <w:ind w:firstLine="480"/>
      </w:pPr>
    </w:p>
    <w:p w:rsidR="001108B0" w:rsidRPr="00D02C70" w:rsidRDefault="001108B0" w:rsidP="001108B0">
      <w:pPr>
        <w:pStyle w:val="u5"/>
        <w:spacing w:before="24" w:after="24"/>
        <w:ind w:firstLine="480"/>
      </w:pPr>
      <w:r w:rsidRPr="00D02C70">
        <w:rPr>
          <w:rFonts w:hint="eastAsia"/>
        </w:rPr>
        <w:t>实验结果表明，如果选取</w:t>
      </w:r>
      <w:r w:rsidR="00970FCE">
        <w:rPr>
          <w:rFonts w:hint="eastAsia"/>
        </w:rPr>
        <w:t>某一时期所有</w:t>
      </w:r>
      <w:r w:rsidRPr="00D02C70">
        <w:rPr>
          <w:rFonts w:hint="eastAsia"/>
        </w:rPr>
        <w:t>古籍的部分文本作为训练集，其余文本作为测试集</w:t>
      </w:r>
      <w:r w:rsidR="00970FCE">
        <w:rPr>
          <w:rFonts w:hint="eastAsia"/>
        </w:rPr>
        <w:t>（实验一）</w:t>
      </w:r>
      <w:r w:rsidRPr="00D02C70">
        <w:rPr>
          <w:rFonts w:hint="eastAsia"/>
        </w:rPr>
        <w:t>，该模型的实验正确率可以达到</w:t>
      </w:r>
      <w:r w:rsidRPr="00D02C70">
        <w:rPr>
          <w:rFonts w:hint="eastAsia"/>
        </w:rPr>
        <w:t>9</w:t>
      </w:r>
      <w:r w:rsidRPr="00D02C70">
        <w:t>0</w:t>
      </w:r>
      <w:r w:rsidRPr="00D02C70">
        <w:rPr>
          <w:rFonts w:hint="eastAsia"/>
        </w:rPr>
        <w:t>%</w:t>
      </w:r>
      <w:r w:rsidRPr="00D02C70">
        <w:rPr>
          <w:rFonts w:hint="eastAsia"/>
        </w:rPr>
        <w:t>。但是，若测试集的文本所属的书籍未参与模型的训练</w:t>
      </w:r>
      <w:r w:rsidR="00970FCE">
        <w:rPr>
          <w:rFonts w:hint="eastAsia"/>
        </w:rPr>
        <w:t>（实验二）</w:t>
      </w:r>
      <w:r w:rsidRPr="00D02C70">
        <w:rPr>
          <w:rFonts w:hint="eastAsia"/>
        </w:rPr>
        <w:t>，古籍句子的正确率会降低，但综合某本古籍的所有句子来看，仍然可以通过投票原则正确判断</w:t>
      </w:r>
      <w:r w:rsidRPr="00D02C70">
        <w:rPr>
          <w:rFonts w:hint="eastAsia"/>
        </w:rPr>
        <w:lastRenderedPageBreak/>
        <w:t>古籍的年代。以上两个实验可以看出，同一部古籍的词汇和语法规则相对统一，同一历史时期不同古籍之间</w:t>
      </w:r>
      <w:r w:rsidR="00970FCE">
        <w:rPr>
          <w:rFonts w:hint="eastAsia"/>
        </w:rPr>
        <w:t>既有互相独立的一面又一定程度上统一、互相联系</w:t>
      </w:r>
      <w:r w:rsidRPr="00D02C70">
        <w:rPr>
          <w:rFonts w:hint="eastAsia"/>
        </w:rPr>
        <w:t>。</w:t>
      </w:r>
    </w:p>
    <w:p w:rsidR="001108B0" w:rsidRDefault="001108B0" w:rsidP="003A472B">
      <w:pPr>
        <w:pStyle w:val="41"/>
      </w:pPr>
      <w:r>
        <w:rPr>
          <w:rFonts w:hint="eastAsia"/>
        </w:rPr>
        <w:t>结论</w:t>
      </w:r>
    </w:p>
    <w:p w:rsidR="001108B0" w:rsidRPr="00D02C70" w:rsidRDefault="001108B0" w:rsidP="00F4677E">
      <w:pPr>
        <w:pStyle w:val="u5"/>
        <w:spacing w:before="24" w:after="24"/>
        <w:ind w:firstLine="480"/>
      </w:pPr>
      <w:r>
        <w:rPr>
          <w:rFonts w:hint="eastAsia"/>
        </w:rPr>
        <w:t>本</w:t>
      </w:r>
      <w:r w:rsidR="00970FCE">
        <w:rPr>
          <w:rFonts w:hint="eastAsia"/>
        </w:rPr>
        <w:t>部分</w:t>
      </w:r>
      <w:r>
        <w:rPr>
          <w:rFonts w:hint="eastAsia"/>
        </w:rPr>
        <w:t>使用了</w:t>
      </w:r>
      <w:r>
        <w:rPr>
          <w:rFonts w:hint="eastAsia"/>
        </w:rPr>
        <w:t>Bi-LSTM</w:t>
      </w:r>
      <w:r>
        <w:rPr>
          <w:rFonts w:hint="eastAsia"/>
        </w:rPr>
        <w:t>网络模型实现了古籍断代的任务。</w:t>
      </w:r>
      <w:r w:rsidR="00970FCE">
        <w:rPr>
          <w:rFonts w:hint="eastAsia"/>
        </w:rPr>
        <w:t>本部分通过实验展示了不同情况下模型的</w:t>
      </w:r>
      <w:r w:rsidR="00F4677E">
        <w:rPr>
          <w:rFonts w:hint="eastAsia"/>
        </w:rPr>
        <w:t>预测</w:t>
      </w:r>
      <w:r w:rsidR="00970FCE">
        <w:rPr>
          <w:rFonts w:hint="eastAsia"/>
        </w:rPr>
        <w:t>结果对断代任务有一定的参考价值，</w:t>
      </w:r>
      <w:r>
        <w:rPr>
          <w:rFonts w:hint="eastAsia"/>
        </w:rPr>
        <w:t>证明了</w:t>
      </w:r>
      <w:r w:rsidR="00970FCE">
        <w:rPr>
          <w:rFonts w:hint="eastAsia"/>
        </w:rPr>
        <w:t>Bi-</w:t>
      </w:r>
      <w:r>
        <w:rPr>
          <w:rFonts w:hint="eastAsia"/>
        </w:rPr>
        <w:t>LSTM</w:t>
      </w:r>
      <w:r>
        <w:rPr>
          <w:rFonts w:hint="eastAsia"/>
        </w:rPr>
        <w:t>在文献量较少的古汉语领域也能训练出正确率不错的模型</w:t>
      </w:r>
      <w:r w:rsidR="00970FCE">
        <w:rPr>
          <w:rFonts w:hint="eastAsia"/>
        </w:rPr>
        <w:t>从而避免了使用</w:t>
      </w:r>
      <w:r w:rsidR="00970FCE">
        <w:rPr>
          <w:rFonts w:hint="eastAsia"/>
        </w:rPr>
        <w:t>Bert</w:t>
      </w:r>
      <w:r w:rsidR="00970FCE">
        <w:rPr>
          <w:rFonts w:hint="eastAsia"/>
        </w:rPr>
        <w:t>等大规模模型</w:t>
      </w:r>
      <w:r>
        <w:rPr>
          <w:rFonts w:hint="eastAsia"/>
        </w:rPr>
        <w:t>。因此，</w:t>
      </w:r>
      <w:r w:rsidR="00F4677E">
        <w:rPr>
          <w:rFonts w:hint="eastAsia"/>
        </w:rPr>
        <w:t>我们在本部分</w:t>
      </w:r>
      <w:r>
        <w:rPr>
          <w:rFonts w:hint="eastAsia"/>
        </w:rPr>
        <w:t>提出了一个针对古籍断代的有效模型</w:t>
      </w:r>
      <w:r w:rsidR="00F4677E">
        <w:rPr>
          <w:rFonts w:hint="eastAsia"/>
        </w:rPr>
        <w:t>并可以投入实用，本模型可用于辅助古籍工作人员的断代工作或者将断代标签作为输入辅助其他</w:t>
      </w:r>
      <w:r w:rsidR="00F4677E">
        <w:rPr>
          <w:rFonts w:hint="eastAsia"/>
        </w:rPr>
        <w:t>NLP</w:t>
      </w:r>
      <w:r w:rsidR="00F4677E">
        <w:rPr>
          <w:rFonts w:hint="eastAsia"/>
        </w:rPr>
        <w:t>任务的解决</w:t>
      </w:r>
      <w:r>
        <w:rPr>
          <w:rFonts w:hint="eastAsia"/>
        </w:rPr>
        <w:t>。</w:t>
      </w:r>
    </w:p>
    <w:p w:rsidR="003E2412" w:rsidRDefault="003E2412" w:rsidP="00E8071B">
      <w:pPr>
        <w:pStyle w:val="bt1"/>
      </w:pPr>
      <w:bookmarkStart w:id="42" w:name="_Toc23526319"/>
      <w:r w:rsidRPr="003E2412">
        <w:rPr>
          <w:rFonts w:hint="eastAsia"/>
        </w:rPr>
        <w:lastRenderedPageBreak/>
        <w:t>基于</w:t>
      </w:r>
      <w:r w:rsidRPr="003E2412">
        <w:rPr>
          <w:rFonts w:hint="eastAsia"/>
        </w:rPr>
        <w:t xml:space="preserve">Bi-LSTM </w:t>
      </w:r>
      <w:r w:rsidRPr="003E2412">
        <w:rPr>
          <w:rFonts w:hint="eastAsia"/>
        </w:rPr>
        <w:t>的古代汉语</w:t>
      </w:r>
      <w:r w:rsidR="00F201FF">
        <w:rPr>
          <w:rFonts w:hint="eastAsia"/>
        </w:rPr>
        <w:t>断句模型</w:t>
      </w:r>
      <w:bookmarkEnd w:id="42"/>
    </w:p>
    <w:p w:rsidR="00F82718" w:rsidRPr="00F82718" w:rsidRDefault="00F82718" w:rsidP="00F82718">
      <w:pPr>
        <w:pStyle w:val="u5"/>
        <w:spacing w:before="24" w:after="24"/>
        <w:ind w:firstLine="480"/>
      </w:pPr>
      <w:r>
        <w:rPr>
          <w:rFonts w:hint="eastAsia"/>
        </w:rPr>
        <w:t>前面提到</w:t>
      </w:r>
      <w:r w:rsidR="00B813D6">
        <w:rPr>
          <w:rFonts w:hint="eastAsia"/>
        </w:rPr>
        <w:t>几种</w:t>
      </w:r>
      <w:r>
        <w:rPr>
          <w:rFonts w:hint="eastAsia"/>
        </w:rPr>
        <w:t>主要用到的断句方法：根据标志性的词断句</w:t>
      </w:r>
      <w:r w:rsidR="00B813D6">
        <w:rPr>
          <w:rFonts w:hint="eastAsia"/>
        </w:rPr>
        <w:t>，</w:t>
      </w:r>
      <w:r>
        <w:rPr>
          <w:rFonts w:hint="eastAsia"/>
        </w:rPr>
        <w:t>根据文言虚词断句</w:t>
      </w:r>
      <w:r w:rsidR="00B813D6">
        <w:rPr>
          <w:rFonts w:hint="eastAsia"/>
        </w:rPr>
        <w:t>，</w:t>
      </w:r>
      <w:r>
        <w:rPr>
          <w:rFonts w:hint="eastAsia"/>
        </w:rPr>
        <w:t>根据语法结构、句式结构断句</w:t>
      </w:r>
      <w:r w:rsidR="00B813D6">
        <w:rPr>
          <w:rFonts w:hint="eastAsia"/>
        </w:rPr>
        <w:t>，</w:t>
      </w:r>
      <w:r>
        <w:rPr>
          <w:rFonts w:hint="eastAsia"/>
        </w:rPr>
        <w:t>根据互文、对偶、排比等修辞手法断句</w:t>
      </w:r>
      <w:r w:rsidR="00B813D6">
        <w:rPr>
          <w:rFonts w:hint="eastAsia"/>
        </w:rPr>
        <w:t>，</w:t>
      </w:r>
      <w:r>
        <w:rPr>
          <w:rFonts w:hint="eastAsia"/>
        </w:rPr>
        <w:t>根据反复结构断句</w:t>
      </w:r>
      <w:r w:rsidR="00B813D6">
        <w:rPr>
          <w:rFonts w:hint="eastAsia"/>
        </w:rPr>
        <w:t>，</w:t>
      </w:r>
      <w:r>
        <w:rPr>
          <w:rFonts w:hint="eastAsia"/>
        </w:rPr>
        <w:t>根据古代文化常识断句</w:t>
      </w:r>
      <w:r w:rsidR="00406120">
        <w:rPr>
          <w:rFonts w:hint="eastAsia"/>
        </w:rPr>
        <w:t>，根据</w:t>
      </w:r>
      <w:r>
        <w:rPr>
          <w:rFonts w:hint="eastAsia"/>
        </w:rPr>
        <w:t>前后向承的句子</w:t>
      </w:r>
      <w:r w:rsidR="00406120">
        <w:rPr>
          <w:rFonts w:hint="eastAsia"/>
        </w:rPr>
        <w:t>断句</w:t>
      </w:r>
      <w:r>
        <w:rPr>
          <w:rFonts w:hint="eastAsia"/>
        </w:rPr>
        <w:t>，根据总分关系或分总关系断句</w:t>
      </w:r>
      <w:r w:rsidR="00406120">
        <w:rPr>
          <w:rFonts w:hint="eastAsia"/>
        </w:rPr>
        <w:t>等</w:t>
      </w:r>
      <w:r>
        <w:rPr>
          <w:rFonts w:hint="eastAsia"/>
        </w:rPr>
        <w:t>。</w:t>
      </w:r>
      <w:r w:rsidR="00406120">
        <w:rPr>
          <w:rFonts w:hint="eastAsia"/>
        </w:rPr>
        <w:t>由此可见</w:t>
      </w:r>
      <w:r w:rsidRPr="00F82718">
        <w:rPr>
          <w:rFonts w:hint="eastAsia"/>
        </w:rPr>
        <w:t>句读是一种综合性很强的知识技能，在研</w:t>
      </w:r>
      <w:r w:rsidR="005E470E">
        <w:rPr>
          <w:rFonts w:hint="eastAsia"/>
        </w:rPr>
        <w:t>究领域中，</w:t>
      </w:r>
      <w:r w:rsidRPr="00F82718">
        <w:rPr>
          <w:rFonts w:hint="eastAsia"/>
        </w:rPr>
        <w:t>古汉语工作者利用他们夜以继日的调研，笔耕不辍，完成了</w:t>
      </w:r>
      <w:r w:rsidR="005E470E">
        <w:rPr>
          <w:rFonts w:hint="eastAsia"/>
        </w:rPr>
        <w:t>古代汉语中</w:t>
      </w:r>
      <w:r w:rsidRPr="00F82718">
        <w:rPr>
          <w:rFonts w:hint="eastAsia"/>
        </w:rPr>
        <w:t>大量的古籍句读工作，这给我们阅读古书带来了方便。但古代书播浩如烟海，因此研究一种针对古汉语的断句模型十分必要的。</w:t>
      </w:r>
    </w:p>
    <w:p w:rsidR="003857DD" w:rsidRDefault="003A472B" w:rsidP="003A472B">
      <w:pPr>
        <w:pStyle w:val="31"/>
      </w:pPr>
      <w:bookmarkStart w:id="43" w:name="_Toc23526320"/>
      <w:r>
        <w:rPr>
          <w:rFonts w:hint="eastAsia"/>
        </w:rPr>
        <w:t>数据来源及预处理</w:t>
      </w:r>
      <w:bookmarkEnd w:id="43"/>
    </w:p>
    <w:p w:rsidR="00A9466F" w:rsidRDefault="00A9466F" w:rsidP="00260741">
      <w:pPr>
        <w:pStyle w:val="u5"/>
        <w:spacing w:before="24" w:after="24"/>
        <w:ind w:firstLine="480"/>
      </w:pPr>
      <w:r>
        <w:rPr>
          <w:rFonts w:hint="eastAsia"/>
        </w:rPr>
        <w:t>本部分可使用的数据来源较为开放灵活，为针对后面部分所使用的上古语料，本部分也从互联网的开放数据集上下载</w:t>
      </w:r>
      <w:r w:rsidR="00CA7AAB">
        <w:rPr>
          <w:rFonts w:hint="eastAsia"/>
        </w:rPr>
        <w:t>带有标点的</w:t>
      </w:r>
      <w:r w:rsidR="00A90DE1">
        <w:rPr>
          <w:rFonts w:hint="eastAsia"/>
        </w:rPr>
        <w:t>上古</w:t>
      </w:r>
      <w:r w:rsidR="00CA7AAB">
        <w:rPr>
          <w:rFonts w:hint="eastAsia"/>
        </w:rPr>
        <w:t>汉语文本</w:t>
      </w:r>
      <w:r w:rsidR="00D664FF">
        <w:rPr>
          <w:rFonts w:hint="eastAsia"/>
        </w:rPr>
        <w:t>。文本包括</w:t>
      </w:r>
      <w:r w:rsidR="00260741">
        <w:rPr>
          <w:rFonts w:hint="eastAsia"/>
        </w:rPr>
        <w:t>《</w:t>
      </w:r>
      <w:r w:rsidR="002E6F26">
        <w:rPr>
          <w:rFonts w:hint="eastAsia"/>
        </w:rPr>
        <w:t>尚書》、《詩經</w:t>
      </w:r>
      <w:r w:rsidR="002E6F26" w:rsidRPr="002E6F26">
        <w:rPr>
          <w:rFonts w:hint="eastAsia"/>
        </w:rPr>
        <w:t>》、《</w:t>
      </w:r>
      <w:r w:rsidR="002E6F26">
        <w:rPr>
          <w:rFonts w:hint="eastAsia"/>
        </w:rPr>
        <w:t>周易</w:t>
      </w:r>
      <w:r w:rsidR="002E6F26" w:rsidRPr="002E6F26">
        <w:rPr>
          <w:rFonts w:hint="eastAsia"/>
        </w:rPr>
        <w:t>》、《</w:t>
      </w:r>
      <w:r w:rsidR="002E6F26">
        <w:rPr>
          <w:rFonts w:hint="eastAsia"/>
        </w:rPr>
        <w:t>儀禮</w:t>
      </w:r>
      <w:r w:rsidR="002E6F26" w:rsidRPr="002E6F26">
        <w:rPr>
          <w:rFonts w:hint="eastAsia"/>
        </w:rPr>
        <w:t>》、《</w:t>
      </w:r>
      <w:r w:rsidR="002E6F26">
        <w:rPr>
          <w:rFonts w:hint="eastAsia"/>
        </w:rPr>
        <w:t>周禮</w:t>
      </w:r>
      <w:r w:rsidR="002E6F26" w:rsidRPr="002E6F26">
        <w:rPr>
          <w:rFonts w:hint="eastAsia"/>
        </w:rPr>
        <w:t>》、《</w:t>
      </w:r>
      <w:r w:rsidR="002E6F26">
        <w:rPr>
          <w:rFonts w:hint="eastAsia"/>
        </w:rPr>
        <w:t>禮記</w:t>
      </w:r>
      <w:r w:rsidR="002E6F26" w:rsidRPr="002E6F26">
        <w:rPr>
          <w:rFonts w:hint="eastAsia"/>
        </w:rPr>
        <w:t>》、《</w:t>
      </w:r>
      <w:r w:rsidR="002E6F26">
        <w:rPr>
          <w:rFonts w:hint="eastAsia"/>
        </w:rPr>
        <w:t>春秋公羊傳</w:t>
      </w:r>
      <w:r w:rsidR="002E6F26" w:rsidRPr="002E6F26">
        <w:rPr>
          <w:rFonts w:hint="eastAsia"/>
        </w:rPr>
        <w:t>》、《</w:t>
      </w:r>
      <w:r w:rsidR="002E6F26">
        <w:rPr>
          <w:rFonts w:hint="eastAsia"/>
        </w:rPr>
        <w:t>左傳</w:t>
      </w:r>
      <w:r w:rsidR="002E6F26" w:rsidRPr="002E6F26">
        <w:rPr>
          <w:rFonts w:hint="eastAsia"/>
        </w:rPr>
        <w:t>》、《</w:t>
      </w:r>
      <w:r w:rsidR="002E6F26">
        <w:rPr>
          <w:rFonts w:hint="eastAsia"/>
        </w:rPr>
        <w:t>國語</w:t>
      </w:r>
      <w:r w:rsidR="002E6F26" w:rsidRPr="002E6F26">
        <w:rPr>
          <w:rFonts w:hint="eastAsia"/>
        </w:rPr>
        <w:t>》、《</w:t>
      </w:r>
      <w:r w:rsidR="002E6F26">
        <w:rPr>
          <w:rFonts w:hint="eastAsia"/>
        </w:rPr>
        <w:t>論語</w:t>
      </w:r>
      <w:r w:rsidR="002E6F26" w:rsidRPr="002E6F26">
        <w:rPr>
          <w:rFonts w:hint="eastAsia"/>
        </w:rPr>
        <w:t>》、《</w:t>
      </w:r>
      <w:r w:rsidR="002E6F26">
        <w:rPr>
          <w:rFonts w:hint="eastAsia"/>
        </w:rPr>
        <w:t>孟子</w:t>
      </w:r>
      <w:r w:rsidR="002E6F26" w:rsidRPr="002E6F26">
        <w:rPr>
          <w:rFonts w:hint="eastAsia"/>
        </w:rPr>
        <w:t>》、《</w:t>
      </w:r>
      <w:r w:rsidR="002E6F26">
        <w:rPr>
          <w:rFonts w:hint="eastAsia"/>
        </w:rPr>
        <w:t>莊子</w:t>
      </w:r>
      <w:r w:rsidR="002E6F26" w:rsidRPr="002E6F26">
        <w:rPr>
          <w:rFonts w:hint="eastAsia"/>
        </w:rPr>
        <w:t>》、《</w:t>
      </w:r>
      <w:r w:rsidR="002E6F26">
        <w:rPr>
          <w:rFonts w:hint="eastAsia"/>
        </w:rPr>
        <w:t>呂氏春秋</w:t>
      </w:r>
      <w:r w:rsidR="002E6F26" w:rsidRPr="002E6F26">
        <w:rPr>
          <w:rFonts w:hint="eastAsia"/>
        </w:rPr>
        <w:t>》、《</w:t>
      </w:r>
      <w:r w:rsidR="002E6F26">
        <w:rPr>
          <w:rFonts w:hint="eastAsia"/>
        </w:rPr>
        <w:t>老子</w:t>
      </w:r>
      <w:r w:rsidR="002E6F26" w:rsidRPr="002E6F26">
        <w:rPr>
          <w:rFonts w:hint="eastAsia"/>
        </w:rPr>
        <w:t>》、《</w:t>
      </w:r>
      <w:r w:rsidR="002E6F26">
        <w:rPr>
          <w:rFonts w:hint="eastAsia"/>
        </w:rPr>
        <w:t>孝經</w:t>
      </w:r>
      <w:r w:rsidR="00260741" w:rsidRPr="00260741">
        <w:rPr>
          <w:rFonts w:hint="eastAsia"/>
        </w:rPr>
        <w:t>》、《</w:t>
      </w:r>
      <w:r w:rsidR="002E6F26">
        <w:rPr>
          <w:rFonts w:hint="eastAsia"/>
        </w:rPr>
        <w:t>史記</w:t>
      </w:r>
      <w:r w:rsidR="00260741" w:rsidRPr="00260741">
        <w:rPr>
          <w:rFonts w:hint="eastAsia"/>
        </w:rPr>
        <w:t>》、《</w:t>
      </w:r>
      <w:r w:rsidR="002E6F26">
        <w:rPr>
          <w:rFonts w:hint="eastAsia"/>
        </w:rPr>
        <w:t>春秋繁露</w:t>
      </w:r>
      <w:r w:rsidR="00260741">
        <w:rPr>
          <w:rFonts w:hint="eastAsia"/>
        </w:rPr>
        <w:t>》等在内的</w:t>
      </w:r>
      <w:r w:rsidR="00260741">
        <w:rPr>
          <w:rFonts w:hint="eastAsia"/>
        </w:rPr>
        <w:t>3</w:t>
      </w:r>
      <w:r w:rsidR="00260741">
        <w:t>0</w:t>
      </w:r>
      <w:r w:rsidR="00260741">
        <w:rPr>
          <w:rFonts w:hint="eastAsia"/>
        </w:rPr>
        <w:t>余本著作，共计</w:t>
      </w:r>
      <w:r w:rsidR="005C11CC">
        <w:rPr>
          <w:rFonts w:hint="eastAsia"/>
        </w:rPr>
        <w:t>3</w:t>
      </w:r>
      <w:r w:rsidR="005C11CC">
        <w:t>00</w:t>
      </w:r>
      <w:r w:rsidR="005C11CC">
        <w:rPr>
          <w:rFonts w:hint="eastAsia"/>
        </w:rPr>
        <w:t>万字。</w:t>
      </w:r>
    </w:p>
    <w:p w:rsidR="00DB170C" w:rsidRDefault="00DB170C" w:rsidP="00260741">
      <w:pPr>
        <w:pStyle w:val="u5"/>
        <w:spacing w:before="24" w:after="24"/>
        <w:ind w:firstLine="480"/>
      </w:pPr>
      <w:r>
        <w:rPr>
          <w:rFonts w:hint="eastAsia"/>
        </w:rPr>
        <w:t>本部分的重点是对无标点的古代汉语文本进行</w:t>
      </w:r>
      <w:r w:rsidR="00F66E21">
        <w:rPr>
          <w:rFonts w:hint="eastAsia"/>
        </w:rPr>
        <w:t>断句，而不过分纠结于具体标记什么标点。因此在</w:t>
      </w:r>
      <w:r w:rsidR="00CE4982">
        <w:rPr>
          <w:rFonts w:hint="eastAsia"/>
        </w:rPr>
        <w:t>所有的数据集的基础上，我们</w:t>
      </w:r>
      <w:r w:rsidR="007B4C84">
        <w:rPr>
          <w:rFonts w:hint="eastAsia"/>
        </w:rPr>
        <w:t>编写</w:t>
      </w:r>
      <w:r w:rsidR="007B4C84">
        <w:rPr>
          <w:rFonts w:hint="eastAsia"/>
        </w:rPr>
        <w:t>Python</w:t>
      </w:r>
      <w:r w:rsidR="007B4C84">
        <w:rPr>
          <w:rFonts w:hint="eastAsia"/>
        </w:rPr>
        <w:t>脚本</w:t>
      </w:r>
      <w:r w:rsidR="00CE4982">
        <w:rPr>
          <w:rFonts w:hint="eastAsia"/>
        </w:rPr>
        <w:t>将文本中的所有标点均使用“</w:t>
      </w:r>
      <w:r w:rsidR="00CE4982">
        <w:t>/</w:t>
      </w:r>
      <w:r w:rsidR="00CE4982">
        <w:rPr>
          <w:rFonts w:hint="eastAsia"/>
        </w:rPr>
        <w:t>”符号代替。</w:t>
      </w:r>
      <w:r w:rsidR="007B4C84">
        <w:rPr>
          <w:rFonts w:hint="eastAsia"/>
        </w:rPr>
        <w:t>最终得到的文本如下：</w:t>
      </w:r>
    </w:p>
    <w:tbl>
      <w:tblPr>
        <w:tblStyle w:val="ac"/>
        <w:tblW w:w="0" w:type="auto"/>
        <w:jc w:val="center"/>
        <w:tblLook w:val="04A0" w:firstRow="1" w:lastRow="0" w:firstColumn="1" w:lastColumn="0" w:noHBand="0" w:noVBand="1"/>
      </w:tblPr>
      <w:tblGrid>
        <w:gridCol w:w="959"/>
        <w:gridCol w:w="6379"/>
      </w:tblGrid>
      <w:tr w:rsidR="000C18C4" w:rsidTr="00BA6033">
        <w:trPr>
          <w:jc w:val="center"/>
        </w:trPr>
        <w:tc>
          <w:tcPr>
            <w:tcW w:w="959" w:type="dxa"/>
          </w:tcPr>
          <w:p w:rsidR="000C18C4" w:rsidRDefault="000C18C4" w:rsidP="00260741">
            <w:pPr>
              <w:pStyle w:val="u5"/>
              <w:spacing w:before="24" w:after="24"/>
              <w:ind w:firstLineChars="0" w:firstLine="0"/>
              <w:rPr>
                <w:rFonts w:hint="eastAsia"/>
              </w:rPr>
            </w:pPr>
            <w:r>
              <w:rPr>
                <w:rFonts w:hint="eastAsia"/>
              </w:rPr>
              <w:t>原句</w:t>
            </w:r>
          </w:p>
        </w:tc>
        <w:tc>
          <w:tcPr>
            <w:tcW w:w="6379" w:type="dxa"/>
          </w:tcPr>
          <w:p w:rsidR="000C18C4" w:rsidRDefault="00BA74FD" w:rsidP="00260741">
            <w:pPr>
              <w:pStyle w:val="u5"/>
              <w:spacing w:before="24" w:after="24"/>
              <w:ind w:firstLineChars="0" w:firstLine="0"/>
              <w:rPr>
                <w:rFonts w:hint="eastAsia"/>
              </w:rPr>
            </w:pPr>
            <w:r w:rsidRPr="00BA74FD">
              <w:rPr>
                <w:rFonts w:hint="eastAsia"/>
              </w:rPr>
              <w:t>子曰：“参乎！吾道一以贯之。”曾子曰：“唯。”子出，门人问曰：“何谓也？”曾子曰：“夫子之道，忠恕而已矣。”</w:t>
            </w:r>
          </w:p>
        </w:tc>
      </w:tr>
      <w:tr w:rsidR="000C18C4" w:rsidTr="00BA6033">
        <w:trPr>
          <w:jc w:val="center"/>
        </w:trPr>
        <w:tc>
          <w:tcPr>
            <w:tcW w:w="959" w:type="dxa"/>
          </w:tcPr>
          <w:p w:rsidR="000C18C4" w:rsidRDefault="000C18C4" w:rsidP="00260741">
            <w:pPr>
              <w:pStyle w:val="u5"/>
              <w:spacing w:before="24" w:after="24"/>
              <w:ind w:firstLineChars="0" w:firstLine="0"/>
              <w:rPr>
                <w:rFonts w:hint="eastAsia"/>
              </w:rPr>
            </w:pPr>
            <w:r>
              <w:rPr>
                <w:rFonts w:hint="eastAsia"/>
              </w:rPr>
              <w:t>处理后</w:t>
            </w:r>
          </w:p>
        </w:tc>
        <w:tc>
          <w:tcPr>
            <w:tcW w:w="6379" w:type="dxa"/>
          </w:tcPr>
          <w:p w:rsidR="000C18C4" w:rsidRDefault="00BA74FD" w:rsidP="00BA74FD">
            <w:pPr>
              <w:pStyle w:val="u5"/>
              <w:spacing w:before="24" w:after="24"/>
              <w:ind w:firstLineChars="0" w:firstLine="0"/>
              <w:rPr>
                <w:rFonts w:hint="eastAsia"/>
              </w:rPr>
            </w:pPr>
            <w:r w:rsidRPr="00BA74FD">
              <w:rPr>
                <w:rFonts w:hint="eastAsia"/>
              </w:rPr>
              <w:t>子曰</w:t>
            </w:r>
            <w:r>
              <w:rPr>
                <w:rFonts w:hint="eastAsia"/>
              </w:rPr>
              <w:t>/</w:t>
            </w:r>
            <w:r w:rsidRPr="00BA74FD">
              <w:rPr>
                <w:rFonts w:hint="eastAsia"/>
              </w:rPr>
              <w:t>参乎</w:t>
            </w:r>
            <w:r>
              <w:rPr>
                <w:rFonts w:hint="eastAsia"/>
              </w:rPr>
              <w:t>/</w:t>
            </w:r>
            <w:r w:rsidRPr="00BA74FD">
              <w:rPr>
                <w:rFonts w:hint="eastAsia"/>
              </w:rPr>
              <w:t>吾道一以贯之</w:t>
            </w:r>
            <w:r>
              <w:rPr>
                <w:rFonts w:hint="eastAsia"/>
              </w:rPr>
              <w:t>/</w:t>
            </w:r>
            <w:r w:rsidRPr="00BA74FD">
              <w:rPr>
                <w:rFonts w:hint="eastAsia"/>
              </w:rPr>
              <w:t>曾子曰</w:t>
            </w:r>
            <w:r>
              <w:rPr>
                <w:rFonts w:hint="eastAsia"/>
              </w:rPr>
              <w:t>/</w:t>
            </w:r>
            <w:r w:rsidRPr="00BA74FD">
              <w:rPr>
                <w:rFonts w:hint="eastAsia"/>
              </w:rPr>
              <w:t>唯</w:t>
            </w:r>
            <w:r>
              <w:rPr>
                <w:rFonts w:hint="eastAsia"/>
              </w:rPr>
              <w:t>/</w:t>
            </w:r>
            <w:r w:rsidRPr="00BA74FD">
              <w:rPr>
                <w:rFonts w:hint="eastAsia"/>
              </w:rPr>
              <w:t>子出</w:t>
            </w:r>
            <w:r>
              <w:rPr>
                <w:rFonts w:hint="eastAsia"/>
              </w:rPr>
              <w:t>/</w:t>
            </w:r>
            <w:r w:rsidRPr="00BA74FD">
              <w:rPr>
                <w:rFonts w:hint="eastAsia"/>
              </w:rPr>
              <w:t>门人问曰</w:t>
            </w:r>
            <w:r>
              <w:rPr>
                <w:rFonts w:hint="eastAsia"/>
              </w:rPr>
              <w:t>/</w:t>
            </w:r>
            <w:r w:rsidRPr="00BA74FD">
              <w:rPr>
                <w:rFonts w:hint="eastAsia"/>
              </w:rPr>
              <w:t>何谓也</w:t>
            </w:r>
            <w:r>
              <w:rPr>
                <w:rFonts w:hint="eastAsia"/>
              </w:rPr>
              <w:t>/</w:t>
            </w:r>
            <w:r w:rsidRPr="00BA74FD">
              <w:rPr>
                <w:rFonts w:hint="eastAsia"/>
              </w:rPr>
              <w:t>曾子曰</w:t>
            </w:r>
            <w:r>
              <w:rPr>
                <w:rFonts w:hint="eastAsia"/>
              </w:rPr>
              <w:t>/</w:t>
            </w:r>
            <w:r w:rsidRPr="00BA74FD">
              <w:rPr>
                <w:rFonts w:hint="eastAsia"/>
              </w:rPr>
              <w:t>夫子之道</w:t>
            </w:r>
            <w:r>
              <w:rPr>
                <w:rFonts w:hint="eastAsia"/>
              </w:rPr>
              <w:t>/</w:t>
            </w:r>
            <w:r w:rsidRPr="00BA74FD">
              <w:rPr>
                <w:rFonts w:hint="eastAsia"/>
              </w:rPr>
              <w:t>忠恕而已矣</w:t>
            </w:r>
            <w:r>
              <w:rPr>
                <w:rFonts w:hint="eastAsia"/>
              </w:rPr>
              <w:t>/</w:t>
            </w:r>
          </w:p>
        </w:tc>
      </w:tr>
    </w:tbl>
    <w:p w:rsidR="0099748F" w:rsidRDefault="002C0076" w:rsidP="0023674A">
      <w:pPr>
        <w:pStyle w:val="31"/>
      </w:pPr>
      <w:bookmarkStart w:id="44" w:name="_Toc23526321"/>
      <w:r>
        <w:rPr>
          <w:rFonts w:hint="eastAsia"/>
        </w:rPr>
        <w:t>模型</w:t>
      </w:r>
      <w:r w:rsidR="00064B75">
        <w:rPr>
          <w:rFonts w:hint="eastAsia"/>
        </w:rPr>
        <w:t>构建</w:t>
      </w:r>
      <w:bookmarkEnd w:id="44"/>
    </w:p>
    <w:p w:rsidR="00A20594" w:rsidRDefault="000C543F" w:rsidP="00BC120E">
      <w:pPr>
        <w:pStyle w:val="u5"/>
        <w:spacing w:before="24" w:after="24"/>
        <w:ind w:firstLine="480"/>
      </w:pPr>
      <w:r>
        <w:rPr>
          <w:rFonts w:hint="eastAsia"/>
        </w:rPr>
        <w:t>本部分</w:t>
      </w:r>
      <w:r w:rsidR="00BC120E">
        <w:rPr>
          <w:rFonts w:hint="eastAsia"/>
        </w:rPr>
        <w:t>使用的主要</w:t>
      </w:r>
      <w:r w:rsidR="00DC718F">
        <w:rPr>
          <w:rFonts w:hint="eastAsia"/>
        </w:rPr>
        <w:t>结构是</w:t>
      </w:r>
      <w:r w:rsidR="004361DB">
        <w:rPr>
          <w:rFonts w:hint="eastAsia"/>
        </w:rPr>
        <w:t>Bi-LSTM</w:t>
      </w:r>
      <w:r w:rsidR="004361DB">
        <w:rPr>
          <w:rFonts w:hint="eastAsia"/>
        </w:rPr>
        <w:t>神经网络</w:t>
      </w:r>
      <w:r w:rsidR="009F3487">
        <w:rPr>
          <w:rFonts w:hint="eastAsia"/>
        </w:rPr>
        <w:t>。模型</w:t>
      </w:r>
      <w:r w:rsidR="00C1781F">
        <w:rPr>
          <w:rFonts w:hint="eastAsia"/>
        </w:rPr>
        <w:t>对输入的每一个字进行预测，预测标签有“</w:t>
      </w:r>
      <w:r w:rsidR="00C1781F">
        <w:rPr>
          <w:rFonts w:hint="eastAsia"/>
        </w:rPr>
        <w:t>s</w:t>
      </w:r>
      <w:r w:rsidR="00C1781F">
        <w:rPr>
          <w:rFonts w:hint="eastAsia"/>
        </w:rPr>
        <w:t>”、“</w:t>
      </w:r>
      <w:r w:rsidR="00C1781F">
        <w:rPr>
          <w:rFonts w:hint="eastAsia"/>
        </w:rPr>
        <w:t>n</w:t>
      </w:r>
      <w:r w:rsidR="00C1781F">
        <w:rPr>
          <w:rFonts w:hint="eastAsia"/>
        </w:rPr>
        <w:t>”两种</w:t>
      </w:r>
      <w:r w:rsidR="00200CD7">
        <w:rPr>
          <w:rFonts w:hint="eastAsia"/>
        </w:rPr>
        <w:t>，分别表示此处有句读和此处无句读。如图所示：</w:t>
      </w:r>
    </w:p>
    <w:p w:rsidR="00401B14" w:rsidRDefault="00401B14" w:rsidP="00BC120E">
      <w:pPr>
        <w:pStyle w:val="u5"/>
        <w:spacing w:before="24" w:after="24"/>
        <w:ind w:firstLine="480"/>
      </w:pPr>
      <w:r>
        <w:rPr>
          <w:noProof/>
        </w:rPr>
        <w:lastRenderedPageBreak/>
        <w:drawing>
          <wp:inline distT="0" distB="0" distL="0" distR="0" wp14:anchorId="3CC92635" wp14:editId="0BCB8910">
            <wp:extent cx="2619375" cy="47720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19375" cy="4772025"/>
                    </a:xfrm>
                    <a:prstGeom prst="rect">
                      <a:avLst/>
                    </a:prstGeom>
                  </pic:spPr>
                </pic:pic>
              </a:graphicData>
            </a:graphic>
          </wp:inline>
        </w:drawing>
      </w:r>
    </w:p>
    <w:p w:rsidR="00D740C5" w:rsidRPr="00A20594" w:rsidRDefault="00D740C5" w:rsidP="00BC120E">
      <w:pPr>
        <w:pStyle w:val="u5"/>
        <w:spacing w:before="24" w:after="24"/>
        <w:ind w:firstLine="480"/>
        <w:rPr>
          <w:rFonts w:hint="eastAsia"/>
        </w:rPr>
      </w:pPr>
      <w:r>
        <w:rPr>
          <w:rFonts w:hint="eastAsia"/>
        </w:rPr>
        <w:t>模型对每个字的输出和正确答案</w:t>
      </w:r>
      <w:r w:rsidR="00AB400F">
        <w:rPr>
          <w:rFonts w:hint="eastAsia"/>
        </w:rPr>
        <w:t>比较求出当前输出的代价</w:t>
      </w:r>
      <w:r w:rsidR="007043FD">
        <w:rPr>
          <w:rFonts w:hint="eastAsia"/>
        </w:rPr>
        <w:t>C</w:t>
      </w:r>
      <w:r w:rsidR="007043FD">
        <w:rPr>
          <w:rFonts w:hint="eastAsia"/>
        </w:rPr>
        <w:t>，并利用反向传播算法调整模型当中的各种参数。</w:t>
      </w:r>
    </w:p>
    <w:p w:rsidR="00E02005" w:rsidRDefault="00A20594" w:rsidP="00E02005">
      <w:pPr>
        <w:pStyle w:val="31"/>
      </w:pPr>
      <w:bookmarkStart w:id="45" w:name="_Toc23526322"/>
      <w:r>
        <w:rPr>
          <w:rFonts w:hint="eastAsia"/>
        </w:rPr>
        <w:t>实验及效果展示</w:t>
      </w:r>
      <w:bookmarkEnd w:id="45"/>
    </w:p>
    <w:p w:rsidR="00E02005" w:rsidRPr="00E02005" w:rsidRDefault="00E02005" w:rsidP="00E02005">
      <w:pPr>
        <w:pStyle w:val="41"/>
        <w:rPr>
          <w:rFonts w:hint="eastAsia"/>
        </w:rPr>
      </w:pPr>
      <w:r>
        <w:rPr>
          <w:rFonts w:hint="eastAsia"/>
        </w:rPr>
        <w:t>实验配置</w:t>
      </w:r>
    </w:p>
    <w:p w:rsidR="0071771F" w:rsidRDefault="00CA2DBC" w:rsidP="00717945">
      <w:pPr>
        <w:pStyle w:val="u5"/>
        <w:spacing w:before="24" w:after="24"/>
        <w:ind w:firstLine="480"/>
      </w:pPr>
      <w:r>
        <w:rPr>
          <w:rFonts w:hint="eastAsia"/>
        </w:rPr>
        <w:t>模型</w:t>
      </w:r>
      <w:r w:rsidR="00DC718F" w:rsidRPr="00DC718F">
        <w:rPr>
          <w:rFonts w:hint="eastAsia"/>
        </w:rPr>
        <w:t>是</w:t>
      </w:r>
      <w:r w:rsidR="00DC718F" w:rsidRPr="00DC718F">
        <w:rPr>
          <w:rFonts w:hint="eastAsia"/>
        </w:rPr>
        <w:t>Python TensorFlow-GPU</w:t>
      </w:r>
      <w:r w:rsidR="00DC718F" w:rsidRPr="00DC718F">
        <w:rPr>
          <w:rFonts w:hint="eastAsia"/>
        </w:rPr>
        <w:t>下搭建</w:t>
      </w:r>
      <w:r w:rsidR="00717945">
        <w:rPr>
          <w:rFonts w:hint="eastAsia"/>
        </w:rPr>
        <w:t>，</w:t>
      </w:r>
      <w:r w:rsidR="00E02005">
        <w:rPr>
          <w:rFonts w:hint="eastAsia"/>
        </w:rPr>
        <w:t>所</w:t>
      </w:r>
      <w:r w:rsidR="000B146D">
        <w:rPr>
          <w:rFonts w:hint="eastAsia"/>
        </w:rPr>
        <w:t>使用的</w:t>
      </w:r>
      <w:r w:rsidR="00E02005">
        <w:rPr>
          <w:rFonts w:hint="eastAsia"/>
        </w:rPr>
        <w:t>机器的</w:t>
      </w:r>
      <w:r w:rsidR="000B146D">
        <w:rPr>
          <w:rFonts w:hint="eastAsia"/>
        </w:rPr>
        <w:t>配置为：</w:t>
      </w:r>
    </w:p>
    <w:tbl>
      <w:tblPr>
        <w:tblStyle w:val="ac"/>
        <w:tblW w:w="0" w:type="auto"/>
        <w:tblLook w:val="04A0" w:firstRow="1" w:lastRow="0" w:firstColumn="1" w:lastColumn="0" w:noHBand="0" w:noVBand="1"/>
      </w:tblPr>
      <w:tblGrid>
        <w:gridCol w:w="1668"/>
        <w:gridCol w:w="6485"/>
      </w:tblGrid>
      <w:tr w:rsidR="00787AB1" w:rsidTr="00657287">
        <w:tc>
          <w:tcPr>
            <w:tcW w:w="1668" w:type="dxa"/>
          </w:tcPr>
          <w:p w:rsidR="00787AB1" w:rsidRDefault="00787AB1" w:rsidP="00717945">
            <w:pPr>
              <w:pStyle w:val="u5"/>
              <w:spacing w:before="24" w:after="24"/>
              <w:ind w:firstLineChars="0" w:firstLine="0"/>
              <w:rPr>
                <w:rFonts w:hint="eastAsia"/>
              </w:rPr>
            </w:pPr>
            <w:r>
              <w:rPr>
                <w:rFonts w:hint="eastAsia"/>
              </w:rPr>
              <w:t>处理器</w:t>
            </w:r>
          </w:p>
        </w:tc>
        <w:tc>
          <w:tcPr>
            <w:tcW w:w="6485" w:type="dxa"/>
          </w:tcPr>
          <w:p w:rsidR="00787AB1" w:rsidRDefault="009730D0" w:rsidP="00717945">
            <w:pPr>
              <w:pStyle w:val="u5"/>
              <w:spacing w:before="24" w:after="24"/>
              <w:ind w:firstLineChars="0" w:firstLine="0"/>
              <w:rPr>
                <w:rFonts w:hint="eastAsia"/>
              </w:rPr>
            </w:pPr>
            <w:r>
              <w:rPr>
                <w:rFonts w:hint="eastAsia"/>
              </w:rPr>
              <w:t>Intel</w:t>
            </w:r>
            <w:r>
              <w:t xml:space="preserve"> </w:t>
            </w:r>
            <w:r>
              <w:rPr>
                <w:rFonts w:hint="eastAsia"/>
              </w:rPr>
              <w:t>Xeon(</w:t>
            </w:r>
            <w:r>
              <w:t>R) CPU ES-2620 v4@2.10GHz</w:t>
            </w:r>
            <w:r>
              <w:rPr>
                <w:rFonts w:hint="eastAsia"/>
              </w:rPr>
              <w:t>×</w:t>
            </w:r>
            <w:r>
              <w:t>16</w:t>
            </w:r>
          </w:p>
        </w:tc>
      </w:tr>
      <w:tr w:rsidR="00787AB1" w:rsidTr="00657287">
        <w:tc>
          <w:tcPr>
            <w:tcW w:w="1668" w:type="dxa"/>
          </w:tcPr>
          <w:p w:rsidR="00787AB1" w:rsidRDefault="00787AB1" w:rsidP="00717945">
            <w:pPr>
              <w:pStyle w:val="u5"/>
              <w:spacing w:before="24" w:after="24"/>
              <w:ind w:firstLineChars="0" w:firstLine="0"/>
              <w:rPr>
                <w:rFonts w:hint="eastAsia"/>
              </w:rPr>
            </w:pPr>
            <w:r>
              <w:rPr>
                <w:rFonts w:hint="eastAsia"/>
              </w:rPr>
              <w:t>内存</w:t>
            </w:r>
          </w:p>
        </w:tc>
        <w:tc>
          <w:tcPr>
            <w:tcW w:w="6485" w:type="dxa"/>
          </w:tcPr>
          <w:p w:rsidR="00EA1FE3" w:rsidRDefault="00EA1FE3" w:rsidP="00717945">
            <w:pPr>
              <w:pStyle w:val="u5"/>
              <w:spacing w:before="24" w:after="24"/>
              <w:ind w:firstLineChars="0" w:firstLine="0"/>
              <w:rPr>
                <w:rFonts w:hint="eastAsia"/>
              </w:rPr>
            </w:pPr>
            <w:r>
              <w:rPr>
                <w:rFonts w:hint="eastAsia"/>
              </w:rPr>
              <w:t>6</w:t>
            </w:r>
            <w:r>
              <w:t>2.8GiB</w:t>
            </w:r>
          </w:p>
        </w:tc>
      </w:tr>
      <w:tr w:rsidR="00787AB1" w:rsidTr="00657287">
        <w:tc>
          <w:tcPr>
            <w:tcW w:w="1668" w:type="dxa"/>
          </w:tcPr>
          <w:p w:rsidR="00787AB1" w:rsidRDefault="00787AB1" w:rsidP="00717945">
            <w:pPr>
              <w:pStyle w:val="u5"/>
              <w:spacing w:before="24" w:after="24"/>
              <w:ind w:firstLineChars="0" w:firstLine="0"/>
              <w:rPr>
                <w:rFonts w:hint="eastAsia"/>
              </w:rPr>
            </w:pPr>
            <w:r>
              <w:rPr>
                <w:rFonts w:hint="eastAsia"/>
              </w:rPr>
              <w:t>显卡</w:t>
            </w:r>
          </w:p>
        </w:tc>
        <w:tc>
          <w:tcPr>
            <w:tcW w:w="6485" w:type="dxa"/>
          </w:tcPr>
          <w:p w:rsidR="00787AB1" w:rsidRDefault="00EA1FE3" w:rsidP="00717945">
            <w:pPr>
              <w:pStyle w:val="u5"/>
              <w:spacing w:before="24" w:after="24"/>
              <w:ind w:firstLineChars="0" w:firstLine="0"/>
              <w:rPr>
                <w:rFonts w:hint="eastAsia"/>
              </w:rPr>
            </w:pPr>
            <w:r>
              <w:rPr>
                <w:rFonts w:hint="eastAsia"/>
              </w:rPr>
              <w:t>G</w:t>
            </w:r>
            <w:r>
              <w:t>eForce GTX 1080 Ti/PCIe/SSE2</w:t>
            </w:r>
            <w:r w:rsidR="00657287">
              <w:rPr>
                <w:rFonts w:hint="eastAsia"/>
              </w:rPr>
              <w:t>×</w:t>
            </w:r>
            <w:r w:rsidR="00657287">
              <w:t>2</w:t>
            </w:r>
          </w:p>
        </w:tc>
      </w:tr>
      <w:tr w:rsidR="00787AB1" w:rsidTr="00657287">
        <w:tc>
          <w:tcPr>
            <w:tcW w:w="1668" w:type="dxa"/>
          </w:tcPr>
          <w:p w:rsidR="00787AB1" w:rsidRDefault="00787AB1" w:rsidP="00717945">
            <w:pPr>
              <w:pStyle w:val="u5"/>
              <w:spacing w:before="24" w:after="24"/>
              <w:ind w:firstLineChars="0" w:firstLine="0"/>
              <w:rPr>
                <w:rFonts w:hint="eastAsia"/>
              </w:rPr>
            </w:pPr>
            <w:r>
              <w:rPr>
                <w:rFonts w:hint="eastAsia"/>
              </w:rPr>
              <w:t>显卡内存</w:t>
            </w:r>
          </w:p>
        </w:tc>
        <w:tc>
          <w:tcPr>
            <w:tcW w:w="6485" w:type="dxa"/>
          </w:tcPr>
          <w:p w:rsidR="00787AB1" w:rsidRDefault="00657287" w:rsidP="00717945">
            <w:pPr>
              <w:pStyle w:val="u5"/>
              <w:spacing w:before="24" w:after="24"/>
              <w:ind w:firstLineChars="0" w:firstLine="0"/>
              <w:rPr>
                <w:rFonts w:hint="eastAsia"/>
              </w:rPr>
            </w:pPr>
            <w:r>
              <w:rPr>
                <w:rFonts w:hint="eastAsia"/>
              </w:rPr>
              <w:t>1</w:t>
            </w:r>
            <w:r>
              <w:t>1264MB</w:t>
            </w:r>
            <w:r>
              <w:rPr>
                <w:rFonts w:hint="eastAsia"/>
              </w:rPr>
              <w:t>×</w:t>
            </w:r>
            <w:r>
              <w:t>2</w:t>
            </w:r>
          </w:p>
        </w:tc>
      </w:tr>
      <w:tr w:rsidR="00787AB1" w:rsidTr="00657287">
        <w:tc>
          <w:tcPr>
            <w:tcW w:w="1668" w:type="dxa"/>
          </w:tcPr>
          <w:p w:rsidR="00787AB1" w:rsidRDefault="00787AB1" w:rsidP="00717945">
            <w:pPr>
              <w:pStyle w:val="u5"/>
              <w:spacing w:before="24" w:after="24"/>
              <w:ind w:firstLineChars="0" w:firstLine="0"/>
              <w:rPr>
                <w:rFonts w:hint="eastAsia"/>
              </w:rPr>
            </w:pPr>
            <w:r>
              <w:rPr>
                <w:rFonts w:hint="eastAsia"/>
              </w:rPr>
              <w:t>系统</w:t>
            </w:r>
          </w:p>
        </w:tc>
        <w:tc>
          <w:tcPr>
            <w:tcW w:w="6485" w:type="dxa"/>
          </w:tcPr>
          <w:p w:rsidR="00787AB1" w:rsidRDefault="00EA1FE3" w:rsidP="00717945">
            <w:pPr>
              <w:pStyle w:val="u5"/>
              <w:spacing w:before="24" w:after="24"/>
              <w:ind w:firstLineChars="0" w:firstLine="0"/>
              <w:rPr>
                <w:rFonts w:hint="eastAsia"/>
              </w:rPr>
            </w:pPr>
            <w:r>
              <w:rPr>
                <w:rFonts w:hint="eastAsia"/>
              </w:rPr>
              <w:t>U</w:t>
            </w:r>
            <w:r>
              <w:t>buntu</w:t>
            </w:r>
            <w:r w:rsidR="00657287">
              <w:t xml:space="preserve"> 16.04 64-bit</w:t>
            </w:r>
          </w:p>
        </w:tc>
      </w:tr>
    </w:tbl>
    <w:p w:rsidR="00754253" w:rsidRDefault="00E02005" w:rsidP="00754253">
      <w:pPr>
        <w:pStyle w:val="41"/>
      </w:pPr>
      <w:r>
        <w:rPr>
          <w:rFonts w:hint="eastAsia"/>
        </w:rPr>
        <w:lastRenderedPageBreak/>
        <w:t>代码</w:t>
      </w:r>
      <w:r w:rsidR="004D2EB9">
        <w:rPr>
          <w:rFonts w:hint="eastAsia"/>
        </w:rPr>
        <w:t>实现</w:t>
      </w:r>
    </w:p>
    <w:p w:rsidR="00937709" w:rsidRDefault="00937709" w:rsidP="00754253">
      <w:r>
        <w:rPr>
          <w:rFonts w:hint="eastAsia"/>
        </w:rPr>
        <w:t>#</w:t>
      </w:r>
      <w:r w:rsidR="004D2EB9">
        <w:t xml:space="preserve"> </w:t>
      </w:r>
      <w:r w:rsidR="00D23D06">
        <w:rPr>
          <w:rFonts w:hint="eastAsia"/>
        </w:rPr>
        <w:t>调用</w:t>
      </w:r>
      <w:r w:rsidR="00D23D06">
        <w:rPr>
          <w:rFonts w:hint="eastAsia"/>
        </w:rPr>
        <w:t>TensorFlow</w:t>
      </w:r>
      <w:r w:rsidR="00D23D06">
        <w:rPr>
          <w:rFonts w:hint="eastAsia"/>
        </w:rPr>
        <w:t>中的</w:t>
      </w:r>
      <w:r w:rsidR="00D23D06">
        <w:rPr>
          <w:rFonts w:hint="eastAsia"/>
        </w:rPr>
        <w:t>RNN</w:t>
      </w:r>
      <w:r w:rsidR="00D23D06">
        <w:rPr>
          <w:rFonts w:hint="eastAsia"/>
        </w:rPr>
        <w:t>函数声明</w:t>
      </w:r>
      <w:r w:rsidR="00B1424C">
        <w:rPr>
          <w:rFonts w:hint="eastAsia"/>
        </w:rPr>
        <w:t>LSTM</w:t>
      </w:r>
      <w:r w:rsidR="00B1424C">
        <w:rPr>
          <w:rFonts w:hint="eastAsia"/>
        </w:rPr>
        <w:t>神经元</w:t>
      </w:r>
    </w:p>
    <w:p w:rsidR="00754253" w:rsidRDefault="00754253" w:rsidP="00754253">
      <w:r>
        <w:t>def lstm_cell():</w:t>
      </w:r>
    </w:p>
    <w:p w:rsidR="00754253" w:rsidRDefault="00754253" w:rsidP="00754253">
      <w:r>
        <w:t xml:space="preserve">    cell = rnn.LSTMCell(hidden_size, reuse=tf.get_variable_scope().reuse)</w:t>
      </w:r>
    </w:p>
    <w:p w:rsidR="00754253" w:rsidRDefault="00754253" w:rsidP="00754253">
      <w:r>
        <w:t xml:space="preserve">    return rnn.DropoutWrapper(cell, output_keep_prob=keep_prob)</w:t>
      </w:r>
    </w:p>
    <w:p w:rsidR="00754253" w:rsidRDefault="00754253" w:rsidP="00754253"/>
    <w:p w:rsidR="00754253" w:rsidRDefault="00A31820" w:rsidP="00754253">
      <w:pPr>
        <w:rPr>
          <w:rFonts w:hint="eastAsia"/>
        </w:rPr>
      </w:pPr>
      <w:r>
        <w:rPr>
          <w:rFonts w:hint="eastAsia"/>
        </w:rPr>
        <w:t>#</w:t>
      </w:r>
      <w:r w:rsidR="004D2EB9">
        <w:t xml:space="preserve"> </w:t>
      </w:r>
      <w:r>
        <w:rPr>
          <w:rFonts w:hint="eastAsia"/>
        </w:rPr>
        <w:t>定义双向</w:t>
      </w:r>
      <w:r>
        <w:rPr>
          <w:rFonts w:hint="eastAsia"/>
        </w:rPr>
        <w:t>LSTM</w:t>
      </w:r>
      <w:r>
        <w:rPr>
          <w:rFonts w:hint="eastAsia"/>
        </w:rPr>
        <w:t>网络中数据的计算过程</w:t>
      </w:r>
      <w:r w:rsidR="004C2076">
        <w:rPr>
          <w:rFonts w:hint="eastAsia"/>
        </w:rPr>
        <w:t>，封装为一个函数</w:t>
      </w:r>
    </w:p>
    <w:p w:rsidR="00754253" w:rsidRDefault="00B1424C" w:rsidP="00B1424C">
      <w:pPr>
        <w:rPr>
          <w:rFonts w:hint="eastAsia"/>
        </w:rPr>
      </w:pPr>
      <w:r>
        <w:t>def bi_lstm(X_inputs):</w:t>
      </w:r>
    </w:p>
    <w:p w:rsidR="00754253" w:rsidRDefault="00754253" w:rsidP="00754253">
      <w:r>
        <w:t xml:space="preserve">    inputs = tf.nn.embedding_lookup(embedding, X_inputs)</w:t>
      </w:r>
    </w:p>
    <w:p w:rsidR="00754253" w:rsidRDefault="00754253" w:rsidP="00754253"/>
    <w:p w:rsidR="00754253" w:rsidRDefault="00A31820" w:rsidP="00754253">
      <w:pPr>
        <w:rPr>
          <w:rFonts w:hint="eastAsia"/>
        </w:rPr>
      </w:pPr>
      <w:r>
        <w:rPr>
          <w:rFonts w:hint="eastAsia"/>
        </w:rPr>
        <w:t xml:space="preserve">    # </w:t>
      </w:r>
      <w:r>
        <w:rPr>
          <w:rFonts w:hint="eastAsia"/>
        </w:rPr>
        <w:t>构建前向后向双</w:t>
      </w:r>
      <w:r w:rsidR="00754253">
        <w:rPr>
          <w:rFonts w:hint="eastAsia"/>
        </w:rPr>
        <w:t>层</w:t>
      </w:r>
      <w:r w:rsidR="00754253">
        <w:rPr>
          <w:rFonts w:hint="eastAsia"/>
        </w:rPr>
        <w:t>LSTM</w:t>
      </w:r>
    </w:p>
    <w:p w:rsidR="00754253" w:rsidRDefault="00B1424C" w:rsidP="00B1424C">
      <w:pPr>
        <w:jc w:val="left"/>
      </w:pPr>
      <w:r>
        <w:t xml:space="preserve">    cell_fw = </w:t>
      </w:r>
      <w:r w:rsidR="00754253">
        <w:t>rnn.MultiRNNCell([lstm_ce</w:t>
      </w:r>
      <w:r>
        <w:t>ll() for _ in range(layer_num)]</w:t>
      </w:r>
      <w:r w:rsidR="00754253">
        <w:t>)</w:t>
      </w:r>
    </w:p>
    <w:p w:rsidR="00754253" w:rsidRDefault="00754253" w:rsidP="00754253">
      <w:r>
        <w:t xml:space="preserve">    cell_bw = rnn.MultiRNNCell([lstm_cell() for _ in range(layer_num)])</w:t>
      </w:r>
    </w:p>
    <w:p w:rsidR="00754253" w:rsidRDefault="00754253" w:rsidP="00754253"/>
    <w:p w:rsidR="00754253" w:rsidRDefault="00754253" w:rsidP="00754253">
      <w:pPr>
        <w:rPr>
          <w:rFonts w:hint="eastAsia"/>
        </w:rPr>
      </w:pPr>
      <w:r>
        <w:rPr>
          <w:rFonts w:hint="eastAsia"/>
        </w:rPr>
        <w:t xml:space="preserve">    # </w:t>
      </w:r>
      <w:r w:rsidR="00A31820">
        <w:rPr>
          <w:rFonts w:hint="eastAsia"/>
        </w:rPr>
        <w:t>定义</w:t>
      </w:r>
      <w:r>
        <w:rPr>
          <w:rFonts w:hint="eastAsia"/>
        </w:rPr>
        <w:t>初始状态</w:t>
      </w:r>
    </w:p>
    <w:p w:rsidR="00754253" w:rsidRDefault="00754253" w:rsidP="00754253">
      <w:r>
        <w:t xml:space="preserve">    initial_state_fw = cell_fw.zero_state(batch_size, tf.float32)</w:t>
      </w:r>
    </w:p>
    <w:p w:rsidR="00E02005" w:rsidRDefault="00754253" w:rsidP="00754253">
      <w:pPr>
        <w:ind w:firstLine="435"/>
      </w:pPr>
      <w:r>
        <w:t>initial_state_bw = cell_bw.zero_state(batch_size, tf.float32)</w:t>
      </w:r>
    </w:p>
    <w:p w:rsidR="00690F9E" w:rsidRDefault="00690F9E" w:rsidP="00F81BBE">
      <w:pPr>
        <w:ind w:firstLine="435"/>
      </w:pPr>
      <w:r>
        <w:t>with tf.variable_scope('bidirectional_rnn'):</w:t>
      </w:r>
    </w:p>
    <w:p w:rsidR="00F81BBE" w:rsidRDefault="00F81BBE" w:rsidP="00F81BBE">
      <w:pPr>
        <w:ind w:firstLine="435"/>
      </w:pPr>
    </w:p>
    <w:p w:rsidR="00690F9E" w:rsidRDefault="00690F9E" w:rsidP="00690F9E">
      <w:pPr>
        <w:rPr>
          <w:rFonts w:hint="eastAsia"/>
        </w:rPr>
      </w:pPr>
      <w:r>
        <w:rPr>
          <w:rFonts w:hint="eastAsia"/>
        </w:rPr>
        <w:t xml:space="preserve">        #</w:t>
      </w:r>
      <w:r w:rsidR="00076C7C">
        <w:rPr>
          <w:rFonts w:hint="eastAsia"/>
        </w:rPr>
        <w:t>下</w:t>
      </w:r>
      <w:r>
        <w:rPr>
          <w:rFonts w:hint="eastAsia"/>
        </w:rPr>
        <w:t>面是分别计算</w:t>
      </w:r>
      <w:r w:rsidR="009F6B13">
        <w:rPr>
          <w:rFonts w:hint="eastAsia"/>
        </w:rPr>
        <w:t>前向网络和后向网络的输出向量</w:t>
      </w:r>
    </w:p>
    <w:p w:rsidR="00690F9E" w:rsidRDefault="00690F9E" w:rsidP="00690F9E">
      <w:r>
        <w:t xml:space="preserve">        # </w:t>
      </w:r>
      <w:r w:rsidR="009F6B13">
        <w:rPr>
          <w:rFonts w:hint="eastAsia"/>
        </w:rPr>
        <w:t>前向网络</w:t>
      </w:r>
    </w:p>
    <w:p w:rsidR="00690F9E" w:rsidRDefault="00690F9E" w:rsidP="00690F9E">
      <w:r>
        <w:t xml:space="preserve">        outputs_fw = list()</w:t>
      </w:r>
    </w:p>
    <w:p w:rsidR="00690F9E" w:rsidRDefault="00690F9E" w:rsidP="00690F9E">
      <w:r>
        <w:t xml:space="preserve">        state_fw = initial_state_fw</w:t>
      </w:r>
    </w:p>
    <w:p w:rsidR="00690F9E" w:rsidRDefault="00690F9E" w:rsidP="00690F9E">
      <w:r>
        <w:t xml:space="preserve">        with tf.variable_scope('fw'):</w:t>
      </w:r>
    </w:p>
    <w:p w:rsidR="00690F9E" w:rsidRDefault="00690F9E" w:rsidP="00690F9E">
      <w:r>
        <w:t xml:space="preserve">            for timestep in range(timestep_size):</w:t>
      </w:r>
    </w:p>
    <w:p w:rsidR="00690F9E" w:rsidRDefault="00690F9E" w:rsidP="00690F9E">
      <w:r>
        <w:t xml:space="preserve">                if timestep &gt; 0:</w:t>
      </w:r>
    </w:p>
    <w:p w:rsidR="00690F9E" w:rsidRDefault="00690F9E" w:rsidP="00690F9E">
      <w:r>
        <w:t xml:space="preserve">                    tf.get_variable_scope().reuse_variables()</w:t>
      </w:r>
    </w:p>
    <w:p w:rsidR="00690F9E" w:rsidRDefault="00690F9E" w:rsidP="00690F9E">
      <w:r>
        <w:t xml:space="preserve">                (output_fw, state_fw) = cell_fw(inputs[:, timestep, :], state_fw)</w:t>
      </w:r>
    </w:p>
    <w:p w:rsidR="00690F9E" w:rsidRDefault="00690F9E" w:rsidP="00690F9E">
      <w:r>
        <w:t xml:space="preserve">                outputs_fw.append(output_fw)</w:t>
      </w:r>
    </w:p>
    <w:p w:rsidR="00690F9E" w:rsidRDefault="00690F9E" w:rsidP="00690F9E"/>
    <w:p w:rsidR="00690F9E" w:rsidRDefault="00690F9E" w:rsidP="00690F9E">
      <w:pPr>
        <w:rPr>
          <w:rFonts w:hint="eastAsia"/>
        </w:rPr>
      </w:pPr>
      <w:r>
        <w:t xml:space="preserve">        # </w:t>
      </w:r>
      <w:r w:rsidR="009F6B13">
        <w:rPr>
          <w:rFonts w:hint="eastAsia"/>
        </w:rPr>
        <w:t>后向网络</w:t>
      </w:r>
    </w:p>
    <w:p w:rsidR="00690F9E" w:rsidRDefault="00690F9E" w:rsidP="00690F9E">
      <w:r>
        <w:t xml:space="preserve">        outputs_bw = list()</w:t>
      </w:r>
    </w:p>
    <w:p w:rsidR="00690F9E" w:rsidRDefault="00690F9E" w:rsidP="00690F9E">
      <w:r>
        <w:t xml:space="preserve">        state_bw = initial_state_bw</w:t>
      </w:r>
    </w:p>
    <w:p w:rsidR="00690F9E" w:rsidRDefault="00690F9E" w:rsidP="00690F9E">
      <w:r>
        <w:t xml:space="preserve">        with tf.variable_scope('bw') as bw_scope:</w:t>
      </w:r>
    </w:p>
    <w:p w:rsidR="00690F9E" w:rsidRDefault="00690F9E" w:rsidP="00690F9E">
      <w:pPr>
        <w:rPr>
          <w:rFonts w:hint="eastAsia"/>
        </w:rPr>
      </w:pPr>
      <w:r>
        <w:rPr>
          <w:rFonts w:hint="eastAsia"/>
        </w:rPr>
        <w:t xml:space="preserve">            inputs = tf.reverse(inputs, [1])    #</w:t>
      </w:r>
      <w:r>
        <w:rPr>
          <w:rFonts w:hint="eastAsia"/>
        </w:rPr>
        <w:t>对</w:t>
      </w:r>
      <w:r>
        <w:rPr>
          <w:rFonts w:hint="eastAsia"/>
        </w:rPr>
        <w:t>input</w:t>
      </w:r>
      <w:r w:rsidR="009B0CFE">
        <w:rPr>
          <w:rFonts w:hint="eastAsia"/>
        </w:rPr>
        <w:t>前后取反作为后</w:t>
      </w:r>
      <w:r>
        <w:rPr>
          <w:rFonts w:hint="eastAsia"/>
        </w:rPr>
        <w:t>向</w:t>
      </w:r>
      <w:r w:rsidR="009B0CFE">
        <w:rPr>
          <w:rFonts w:hint="eastAsia"/>
        </w:rPr>
        <w:t>网络</w:t>
      </w:r>
      <w:r>
        <w:rPr>
          <w:rFonts w:hint="eastAsia"/>
        </w:rPr>
        <w:t>的输入。</w:t>
      </w:r>
    </w:p>
    <w:p w:rsidR="00690F9E" w:rsidRDefault="00690F9E" w:rsidP="00690F9E">
      <w:r>
        <w:t xml:space="preserve">            for timestep in range(timestep_size):</w:t>
      </w:r>
    </w:p>
    <w:p w:rsidR="00690F9E" w:rsidRDefault="00690F9E" w:rsidP="00690F9E">
      <w:r>
        <w:t xml:space="preserve">                if timestep &gt; 0:</w:t>
      </w:r>
    </w:p>
    <w:p w:rsidR="00690F9E" w:rsidRDefault="00690F9E" w:rsidP="00690F9E">
      <w:r>
        <w:t xml:space="preserve">                    tf.get_variable_scope().reuse_variables()</w:t>
      </w:r>
    </w:p>
    <w:p w:rsidR="00690F9E" w:rsidRDefault="00690F9E" w:rsidP="00690F9E">
      <w:r>
        <w:t xml:space="preserve">                (output_bw, state_bw) = cell_bw(inputs[:, timestep, :], state_bw)</w:t>
      </w:r>
    </w:p>
    <w:p w:rsidR="00690F9E" w:rsidRDefault="00690F9E" w:rsidP="00690F9E">
      <w:r>
        <w:t xml:space="preserve">                outputs_bw.append(output_bw)</w:t>
      </w:r>
    </w:p>
    <w:p w:rsidR="009F6B13" w:rsidRDefault="009F6B13" w:rsidP="00690F9E"/>
    <w:p w:rsidR="00690F9E" w:rsidRDefault="00690F9E" w:rsidP="00690F9E">
      <w:pPr>
        <w:rPr>
          <w:rFonts w:hint="eastAsia"/>
        </w:rPr>
      </w:pPr>
      <w:r>
        <w:rPr>
          <w:rFonts w:hint="eastAsia"/>
        </w:rPr>
        <w:t xml:space="preserve">        # </w:t>
      </w:r>
      <w:r>
        <w:rPr>
          <w:rFonts w:hint="eastAsia"/>
        </w:rPr>
        <w:t>把两个</w:t>
      </w:r>
      <w:r w:rsidR="00F81BBE">
        <w:rPr>
          <w:rFonts w:hint="eastAsia"/>
        </w:rPr>
        <w:t>out</w:t>
      </w:r>
      <w:r>
        <w:rPr>
          <w:rFonts w:hint="eastAsia"/>
        </w:rPr>
        <w:t xml:space="preserve">puts </w:t>
      </w:r>
      <w:r w:rsidR="00F81BBE">
        <w:rPr>
          <w:rFonts w:hint="eastAsia"/>
        </w:rPr>
        <w:t>拼接</w:t>
      </w:r>
    </w:p>
    <w:p w:rsidR="00690F9E" w:rsidRDefault="00690F9E" w:rsidP="00690F9E">
      <w:pPr>
        <w:rPr>
          <w:rFonts w:hint="eastAsia"/>
        </w:rPr>
      </w:pPr>
      <w:r>
        <w:t xml:space="preserve">        output = tf.conc</w:t>
      </w:r>
      <w:r w:rsidR="004C2076">
        <w:t>at([outputs_fw, outputs_bw], 2)</w:t>
      </w:r>
    </w:p>
    <w:p w:rsidR="00754253" w:rsidRDefault="004C2076" w:rsidP="00690F9E">
      <w:pPr>
        <w:ind w:firstLine="435"/>
      </w:pPr>
      <w:r>
        <w:t>return output</w:t>
      </w:r>
    </w:p>
    <w:p w:rsidR="00690F9E" w:rsidRDefault="00690F9E" w:rsidP="00882EFC"/>
    <w:p w:rsidR="00882EFC" w:rsidRDefault="00882EFC" w:rsidP="00882EFC">
      <w:pPr>
        <w:rPr>
          <w:rFonts w:hint="eastAsia"/>
        </w:rPr>
      </w:pPr>
      <w:r>
        <w:rPr>
          <w:rFonts w:hint="eastAsia"/>
        </w:rPr>
        <w:t>#</w:t>
      </w:r>
      <w:r w:rsidR="00831E3F">
        <w:t xml:space="preserve"> </w:t>
      </w:r>
      <w:r w:rsidR="00175B25">
        <w:rPr>
          <w:rFonts w:hint="eastAsia"/>
        </w:rPr>
        <w:t>构造输出层的全连接网络</w:t>
      </w:r>
    </w:p>
    <w:p w:rsidR="00690F9E" w:rsidRPr="00882EFC" w:rsidRDefault="00690F9E" w:rsidP="00690F9E">
      <w:pPr>
        <w:rPr>
          <w:rFonts w:hint="eastAsia"/>
        </w:rPr>
      </w:pPr>
      <w:r>
        <w:t>bi</w:t>
      </w:r>
      <w:r w:rsidR="003A4695">
        <w:t>lstm_output = bi_lstm(X_inputs)</w:t>
      </w:r>
    </w:p>
    <w:p w:rsidR="003A4695" w:rsidRDefault="00690F9E" w:rsidP="00690F9E">
      <w:pPr>
        <w:rPr>
          <w:rFonts w:hint="eastAsia"/>
        </w:rPr>
      </w:pPr>
      <w:r>
        <w:t>with tf.variable_scope('outputs'):</w:t>
      </w:r>
      <w:r w:rsidR="003A4695" w:rsidRPr="003A4695">
        <w:rPr>
          <w:rFonts w:hint="eastAsia"/>
        </w:rPr>
        <w:t xml:space="preserve"> </w:t>
      </w:r>
      <w:r w:rsidR="003A4695">
        <w:t xml:space="preserve"> </w:t>
      </w:r>
      <w:r w:rsidR="003A4695">
        <w:rPr>
          <w:rFonts w:hint="eastAsia"/>
        </w:rPr>
        <w:t>#</w:t>
      </w:r>
      <w:r w:rsidR="003A4695">
        <w:rPr>
          <w:rFonts w:hint="eastAsia"/>
        </w:rPr>
        <w:t>定义权重偏置参数</w:t>
      </w:r>
    </w:p>
    <w:p w:rsidR="00690F9E" w:rsidRDefault="00690F9E" w:rsidP="00690F9E">
      <w:r>
        <w:t xml:space="preserve">    softmax_w = weight_variable([hidden_size * 2, class_num])</w:t>
      </w:r>
    </w:p>
    <w:p w:rsidR="00690F9E" w:rsidRDefault="00690F9E" w:rsidP="00690F9E">
      <w:r>
        <w:t xml:space="preserve">    softmax_b = bias_variable([class_num])</w:t>
      </w:r>
    </w:p>
    <w:p w:rsidR="00690F9E" w:rsidRDefault="00690F9E" w:rsidP="003A4695">
      <w:pPr>
        <w:ind w:firstLine="435"/>
      </w:pPr>
      <w:r>
        <w:t>y_pred = tf.matmul(bilstm_output, softmax_w) + softmax_b</w:t>
      </w:r>
    </w:p>
    <w:p w:rsidR="003A4695" w:rsidRDefault="00BF636C" w:rsidP="003A4695">
      <w:pPr>
        <w:ind w:firstLine="435"/>
      </w:pPr>
      <w:r>
        <w:rPr>
          <w:rFonts w:hint="eastAsia"/>
        </w:rPr>
        <w:t>#y</w:t>
      </w:r>
      <w:r>
        <w:t>_pred</w:t>
      </w:r>
      <w:r>
        <w:rPr>
          <w:rFonts w:hint="eastAsia"/>
        </w:rPr>
        <w:t>为输出层输出</w:t>
      </w:r>
    </w:p>
    <w:p w:rsidR="009D2744" w:rsidRDefault="009D2744" w:rsidP="003A4695">
      <w:pPr>
        <w:ind w:firstLine="435"/>
        <w:rPr>
          <w:rFonts w:hint="eastAsia"/>
        </w:rPr>
      </w:pPr>
    </w:p>
    <w:p w:rsidR="009D2744" w:rsidRDefault="009D2744" w:rsidP="00690F9E">
      <w:pPr>
        <w:rPr>
          <w:rFonts w:hint="eastAsia"/>
        </w:rPr>
      </w:pPr>
      <w:r>
        <w:rPr>
          <w:rFonts w:hint="eastAsia"/>
        </w:rPr>
        <w:lastRenderedPageBreak/>
        <w:t>#</w:t>
      </w:r>
      <w:r w:rsidR="00831E3F">
        <w:t xml:space="preserve"> </w:t>
      </w:r>
      <w:r>
        <w:rPr>
          <w:rFonts w:hint="eastAsia"/>
        </w:rPr>
        <w:t>计算模型输出的代价</w:t>
      </w:r>
    </w:p>
    <w:p w:rsidR="009D2744" w:rsidRDefault="00344F53" w:rsidP="00690F9E">
      <w:r>
        <w:rPr>
          <w:rFonts w:hint="eastAsia"/>
        </w:rPr>
        <w:t>c</w:t>
      </w:r>
      <w:r w:rsidR="00690F9E">
        <w:t>ost</w:t>
      </w:r>
      <w:r>
        <w:t xml:space="preserve"> </w:t>
      </w:r>
      <w:r w:rsidR="00690F9E">
        <w:t>= tf.reduce_mean(tf.nn.sparse_softmax_cross_entropy_with_logits</w:t>
      </w:r>
    </w:p>
    <w:p w:rsidR="00690F9E" w:rsidRDefault="00690F9E" w:rsidP="00690F9E">
      <w:r>
        <w:t>(labels=tf.reshape(y_inputs, [-1]), logits=y_pred))</w:t>
      </w:r>
    </w:p>
    <w:p w:rsidR="00690F9E" w:rsidRDefault="00690F9E" w:rsidP="00690F9E"/>
    <w:p w:rsidR="00690F9E" w:rsidRDefault="00690F9E" w:rsidP="00690F9E">
      <w:pPr>
        <w:rPr>
          <w:rFonts w:hint="eastAsia"/>
        </w:rPr>
      </w:pPr>
      <w:r>
        <w:rPr>
          <w:rFonts w:hint="eastAsia"/>
        </w:rPr>
        <w:t>#</w:t>
      </w:r>
      <w:r w:rsidR="00751DA5">
        <w:t xml:space="preserve"> </w:t>
      </w:r>
      <w:r w:rsidR="00831E3F">
        <w:rPr>
          <w:rFonts w:hint="eastAsia"/>
        </w:rPr>
        <w:t>优化参数</w:t>
      </w:r>
    </w:p>
    <w:p w:rsidR="00690F9E" w:rsidRDefault="00690F9E" w:rsidP="00690F9E">
      <w:pPr>
        <w:rPr>
          <w:rFonts w:hint="eastAsia"/>
        </w:rPr>
      </w:pPr>
      <w:r>
        <w:rPr>
          <w:rFonts w:hint="eastAsia"/>
        </w:rPr>
        <w:t xml:space="preserve">tvars = tf.trainable_variables()  # </w:t>
      </w:r>
      <w:r>
        <w:rPr>
          <w:rFonts w:hint="eastAsia"/>
        </w:rPr>
        <w:t>获取模型的所有参数</w:t>
      </w:r>
    </w:p>
    <w:p w:rsidR="00690F9E" w:rsidRDefault="00690F9E" w:rsidP="00690F9E">
      <w:pPr>
        <w:rPr>
          <w:rFonts w:hint="eastAsia"/>
        </w:rPr>
      </w:pPr>
      <w:r>
        <w:rPr>
          <w:rFonts w:hint="eastAsia"/>
        </w:rPr>
        <w:t xml:space="preserve">grads, _ = tf.clip_by_global_norm(tf.gradients(cost, tvars), max_grad_norm)  # </w:t>
      </w:r>
      <w:r>
        <w:rPr>
          <w:rFonts w:hint="eastAsia"/>
        </w:rPr>
        <w:t>获取损失函数对于每个参数的梯度</w:t>
      </w:r>
    </w:p>
    <w:p w:rsidR="00690F9E" w:rsidRDefault="00690F9E" w:rsidP="00690F9E">
      <w:pPr>
        <w:rPr>
          <w:rFonts w:hint="eastAsia"/>
        </w:rPr>
      </w:pPr>
      <w:r>
        <w:rPr>
          <w:rFonts w:hint="eastAsia"/>
        </w:rPr>
        <w:t>optimizer = tf.train.</w:t>
      </w:r>
      <w:r w:rsidR="00831E3F">
        <w:rPr>
          <w:rFonts w:hint="eastAsia"/>
        </w:rPr>
        <w:t>AdamOptimizer(learning_rate=lr)</w:t>
      </w:r>
      <w:r w:rsidR="00751DA5" w:rsidRPr="00751DA5">
        <w:rPr>
          <w:rFonts w:hint="eastAsia"/>
        </w:rPr>
        <w:t xml:space="preserve"> </w:t>
      </w:r>
      <w:r w:rsidR="00751DA5">
        <w:rPr>
          <w:rFonts w:hint="eastAsia"/>
        </w:rPr>
        <w:t>#</w:t>
      </w:r>
      <w:r w:rsidR="00751DA5">
        <w:t xml:space="preserve"> </w:t>
      </w:r>
      <w:r w:rsidR="00751DA5">
        <w:rPr>
          <w:rFonts w:hint="eastAsia"/>
        </w:rPr>
        <w:t>选择</w:t>
      </w:r>
      <w:r w:rsidR="00751DA5" w:rsidRPr="00831E3F">
        <w:rPr>
          <w:rFonts w:hint="eastAsia"/>
        </w:rPr>
        <w:t>Adam</w:t>
      </w:r>
      <w:r w:rsidR="00751DA5" w:rsidRPr="00831E3F">
        <w:rPr>
          <w:rFonts w:hint="eastAsia"/>
        </w:rPr>
        <w:t>优化器</w:t>
      </w:r>
    </w:p>
    <w:p w:rsidR="00690F9E" w:rsidRDefault="00690F9E" w:rsidP="00690F9E">
      <w:pPr>
        <w:rPr>
          <w:rFonts w:hint="eastAsia"/>
        </w:rPr>
      </w:pPr>
      <w:r>
        <w:rPr>
          <w:rFonts w:hint="eastAsia"/>
        </w:rPr>
        <w:t xml:space="preserve"># </w:t>
      </w:r>
      <w:r w:rsidR="00751DA5">
        <w:rPr>
          <w:rFonts w:hint="eastAsia"/>
        </w:rPr>
        <w:t>梯度下降</w:t>
      </w:r>
    </w:p>
    <w:p w:rsidR="00532930" w:rsidRDefault="00690F9E" w:rsidP="00690F9E">
      <w:r>
        <w:t>train_op = optimizer.app</w:t>
      </w:r>
      <w:r w:rsidR="00532930">
        <w:t>ly_gradients(zip(grads, tvars),</w:t>
      </w:r>
    </w:p>
    <w:p w:rsidR="00690F9E" w:rsidRDefault="00690F9E" w:rsidP="00532930">
      <w:pPr>
        <w:ind w:firstLineChars="1700" w:firstLine="3570"/>
      </w:pPr>
      <w:r>
        <w:t>global_step=tf.train.get_or_create_global_step())</w:t>
      </w:r>
    </w:p>
    <w:p w:rsidR="00690F9E" w:rsidRDefault="00891D53" w:rsidP="00891D53">
      <w:pPr>
        <w:pStyle w:val="41"/>
      </w:pPr>
      <w:r>
        <w:rPr>
          <w:rFonts w:hint="eastAsia"/>
        </w:rPr>
        <w:t>实验结果展示</w:t>
      </w:r>
    </w:p>
    <w:p w:rsidR="00797288" w:rsidRDefault="00EF2FC2" w:rsidP="000F0FA7">
      <w:pPr>
        <w:pStyle w:val="u5"/>
        <w:spacing w:before="24" w:after="24"/>
        <w:ind w:firstLine="480"/>
      </w:pPr>
      <w:r>
        <w:rPr>
          <w:rFonts w:hint="eastAsia"/>
        </w:rPr>
        <w:t>我们使用上古古籍的文本对模型进行训练</w:t>
      </w:r>
      <w:r w:rsidR="00C0037E">
        <w:rPr>
          <w:rFonts w:hint="eastAsia"/>
        </w:rPr>
        <w:t>，</w:t>
      </w:r>
      <w:r w:rsidR="008505E7">
        <w:rPr>
          <w:rFonts w:hint="eastAsia"/>
        </w:rPr>
        <w:t>模型的输入是最大长度为</w:t>
      </w:r>
      <w:r w:rsidR="008505E7">
        <w:rPr>
          <w:rFonts w:hint="eastAsia"/>
        </w:rPr>
        <w:t>1</w:t>
      </w:r>
      <w:r w:rsidR="008505E7">
        <w:t>00</w:t>
      </w:r>
      <w:r w:rsidR="008505E7">
        <w:rPr>
          <w:rFonts w:hint="eastAsia"/>
        </w:rPr>
        <w:t>的无标点文本</w:t>
      </w:r>
      <w:r>
        <w:rPr>
          <w:rFonts w:hint="eastAsia"/>
        </w:rPr>
        <w:t>，</w:t>
      </w:r>
      <w:r w:rsidR="00A545F3">
        <w:rPr>
          <w:rFonts w:hint="eastAsia"/>
        </w:rPr>
        <w:t>模型输出每个字的断句标记。模型的正确率</w:t>
      </w:r>
      <w:r w:rsidR="00797288">
        <w:rPr>
          <w:rFonts w:hint="eastAsia"/>
        </w:rPr>
        <w:t>R</w:t>
      </w:r>
      <w:r w:rsidR="00797288">
        <w:rPr>
          <w:rFonts w:hint="eastAsia"/>
        </w:rPr>
        <w:t>定义：</w:t>
      </w:r>
    </w:p>
    <w:p w:rsidR="00797288" w:rsidRDefault="00797288" w:rsidP="000F0FA7">
      <w:pPr>
        <w:pStyle w:val="u5"/>
        <w:spacing w:before="24" w:after="24"/>
        <w:ind w:firstLine="480"/>
      </w:pPr>
      <w:r>
        <w:rPr>
          <w:rFonts w:hint="eastAsia"/>
        </w:rPr>
        <w:t>R</w:t>
      </w:r>
      <w:r>
        <w:t xml:space="preserve"> </w:t>
      </w:r>
      <w:r>
        <w:rPr>
          <w:rFonts w:hint="eastAsia"/>
        </w:rPr>
        <w:t>=</w:t>
      </w:r>
      <w:r>
        <w:t xml:space="preserve"> </w:t>
      </w:r>
      <w:r w:rsidR="00A545F3">
        <w:rPr>
          <w:rFonts w:hint="eastAsia"/>
        </w:rPr>
        <w:t>正确标记的字的个数</w:t>
      </w:r>
      <w:r>
        <w:rPr>
          <w:rFonts w:hint="eastAsia"/>
        </w:rPr>
        <w:t xml:space="preserve"> </w:t>
      </w:r>
      <w:r w:rsidR="00A545F3">
        <w:rPr>
          <w:rFonts w:hint="eastAsia"/>
        </w:rPr>
        <w:t>/</w:t>
      </w:r>
      <w:r>
        <w:t xml:space="preserve"> </w:t>
      </w:r>
      <w:r w:rsidR="00A545F3">
        <w:rPr>
          <w:rFonts w:hint="eastAsia"/>
        </w:rPr>
        <w:t>所有字的个数</w:t>
      </w:r>
    </w:p>
    <w:p w:rsidR="00891D53" w:rsidRDefault="00EF2FC2" w:rsidP="000F0FA7">
      <w:pPr>
        <w:pStyle w:val="u5"/>
        <w:spacing w:before="24" w:after="24"/>
        <w:ind w:firstLine="480"/>
      </w:pPr>
      <w:r>
        <w:rPr>
          <w:rFonts w:hint="eastAsia"/>
        </w:rPr>
        <w:t>训练过程的正确率曲线图如下图所示：</w:t>
      </w:r>
    </w:p>
    <w:p w:rsidR="00EF2FC2" w:rsidRDefault="00EF2FC2" w:rsidP="00891D53">
      <w:r>
        <w:rPr>
          <w:noProof/>
        </w:rPr>
        <w:drawing>
          <wp:inline distT="0" distB="0" distL="0" distR="0" wp14:anchorId="627503AA" wp14:editId="165E626C">
            <wp:extent cx="455295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2950" cy="3200400"/>
                    </a:xfrm>
                    <a:prstGeom prst="rect">
                      <a:avLst/>
                    </a:prstGeom>
                  </pic:spPr>
                </pic:pic>
              </a:graphicData>
            </a:graphic>
          </wp:inline>
        </w:drawing>
      </w:r>
    </w:p>
    <w:p w:rsidR="009D416A" w:rsidRDefault="00C0037E" w:rsidP="000F0FA7">
      <w:pPr>
        <w:pStyle w:val="u5"/>
        <w:spacing w:before="24" w:after="24"/>
        <w:ind w:firstLine="480"/>
      </w:pPr>
      <w:r>
        <w:rPr>
          <w:rFonts w:hint="eastAsia"/>
        </w:rPr>
        <w:t>图中可见在训练集上，模型的标注正确率可以达到</w:t>
      </w:r>
      <w:r w:rsidR="003D5DE3">
        <w:t>90</w:t>
      </w:r>
      <w:r>
        <w:rPr>
          <w:rFonts w:hint="eastAsia"/>
        </w:rPr>
        <w:t>%</w:t>
      </w:r>
      <w:r>
        <w:rPr>
          <w:rFonts w:hint="eastAsia"/>
        </w:rPr>
        <w:t>。</w:t>
      </w:r>
      <w:r w:rsidR="003D5DE3">
        <w:rPr>
          <w:rFonts w:hint="eastAsia"/>
        </w:rPr>
        <w:t>训练完成之后，我们也在测试集上进行了一定的测试，</w:t>
      </w:r>
      <w:r w:rsidR="009D416A">
        <w:rPr>
          <w:rFonts w:hint="eastAsia"/>
        </w:rPr>
        <w:t>模型也有不错的断句效果。部分实验结果如下所示：</w:t>
      </w:r>
    </w:p>
    <w:p w:rsidR="00DD711D" w:rsidRPr="000F0FA7" w:rsidRDefault="00DD711D" w:rsidP="000F0FA7">
      <w:pPr>
        <w:pStyle w:val="u5"/>
        <w:spacing w:before="24" w:after="24"/>
        <w:ind w:firstLine="482"/>
        <w:rPr>
          <w:rFonts w:hint="eastAsia"/>
          <w:b/>
        </w:rPr>
      </w:pPr>
      <w:r w:rsidRPr="000F0FA7">
        <w:rPr>
          <w:rFonts w:hint="eastAsia"/>
          <w:b/>
        </w:rPr>
        <w:t>实例一：</w:t>
      </w:r>
    </w:p>
    <w:p w:rsidR="00903FD6" w:rsidRPr="000F0FA7" w:rsidRDefault="00F61D38" w:rsidP="000F0FA7">
      <w:pPr>
        <w:pStyle w:val="u5"/>
        <w:spacing w:before="24" w:after="24"/>
        <w:ind w:firstLine="482"/>
        <w:rPr>
          <w:rFonts w:hint="eastAsia"/>
          <w:b/>
        </w:rPr>
      </w:pPr>
      <w:r w:rsidRPr="000F0FA7">
        <w:rPr>
          <w:rFonts w:hint="eastAsia"/>
          <w:b/>
        </w:rPr>
        <w:t>正确断句：</w:t>
      </w:r>
    </w:p>
    <w:p w:rsidR="00903FD6" w:rsidRDefault="00903FD6" w:rsidP="000F0FA7">
      <w:pPr>
        <w:pStyle w:val="u5"/>
        <w:spacing w:before="24" w:after="24"/>
        <w:ind w:firstLine="480"/>
      </w:pPr>
      <w:r>
        <w:rPr>
          <w:rFonts w:hint="eastAsia"/>
        </w:rPr>
        <w:t>從者曰</w:t>
      </w:r>
      <w:r w:rsidR="0028632A">
        <w:rPr>
          <w:rFonts w:hint="eastAsia"/>
        </w:rPr>
        <w:t xml:space="preserve"> </w:t>
      </w:r>
      <w:r>
        <w:rPr>
          <w:rFonts w:hint="eastAsia"/>
        </w:rPr>
        <w:t>長子近</w:t>
      </w:r>
      <w:r w:rsidR="0028632A">
        <w:rPr>
          <w:rFonts w:hint="eastAsia"/>
        </w:rPr>
        <w:t xml:space="preserve"> </w:t>
      </w:r>
      <w:r>
        <w:rPr>
          <w:rFonts w:hint="eastAsia"/>
        </w:rPr>
        <w:t>且城厚完</w:t>
      </w:r>
      <w:r w:rsidR="0028632A">
        <w:rPr>
          <w:rFonts w:hint="eastAsia"/>
        </w:rPr>
        <w:t xml:space="preserve"> </w:t>
      </w:r>
      <w:r>
        <w:rPr>
          <w:rFonts w:hint="eastAsia"/>
        </w:rPr>
        <w:t>襄子曰</w:t>
      </w:r>
      <w:r w:rsidR="00CB75CC">
        <w:rPr>
          <w:rFonts w:hint="eastAsia"/>
        </w:rPr>
        <w:t xml:space="preserve"> </w:t>
      </w:r>
      <w:r>
        <w:rPr>
          <w:rFonts w:hint="eastAsia"/>
        </w:rPr>
        <w:t>民罷力以完之</w:t>
      </w:r>
      <w:r w:rsidR="00CB75CC">
        <w:rPr>
          <w:rFonts w:hint="eastAsia"/>
        </w:rPr>
        <w:t xml:space="preserve"> </w:t>
      </w:r>
      <w:r>
        <w:rPr>
          <w:rFonts w:hint="eastAsia"/>
        </w:rPr>
        <w:t>又斃死以守之</w:t>
      </w:r>
      <w:r w:rsidR="00CB75CC">
        <w:rPr>
          <w:rFonts w:hint="eastAsia"/>
        </w:rPr>
        <w:t xml:space="preserve"> </w:t>
      </w:r>
      <w:r>
        <w:rPr>
          <w:rFonts w:hint="eastAsia"/>
        </w:rPr>
        <w:t>其誰與我</w:t>
      </w:r>
      <w:r w:rsidR="00CB75CC">
        <w:rPr>
          <w:rFonts w:hint="eastAsia"/>
        </w:rPr>
        <w:t xml:space="preserve"> </w:t>
      </w:r>
      <w:r>
        <w:rPr>
          <w:rFonts w:hint="eastAsia"/>
        </w:rPr>
        <w:t>從者曰</w:t>
      </w:r>
      <w:r w:rsidR="00CB75CC">
        <w:rPr>
          <w:rFonts w:hint="eastAsia"/>
        </w:rPr>
        <w:t xml:space="preserve"> </w:t>
      </w:r>
      <w:r>
        <w:rPr>
          <w:rFonts w:hint="eastAsia"/>
        </w:rPr>
        <w:t>邯鄲之倉庫實</w:t>
      </w:r>
      <w:r w:rsidR="00C93DA6">
        <w:rPr>
          <w:rFonts w:hint="eastAsia"/>
        </w:rPr>
        <w:t xml:space="preserve"> </w:t>
      </w:r>
      <w:r>
        <w:rPr>
          <w:rFonts w:hint="eastAsia"/>
        </w:rPr>
        <w:t>襄子曰</w:t>
      </w:r>
      <w:r w:rsidR="00C93DA6">
        <w:rPr>
          <w:rFonts w:hint="eastAsia"/>
        </w:rPr>
        <w:t xml:space="preserve"> </w:t>
      </w:r>
      <w:r>
        <w:rPr>
          <w:rFonts w:hint="eastAsia"/>
        </w:rPr>
        <w:t>浚民之膏澤以實之</w:t>
      </w:r>
      <w:r w:rsidR="00C93DA6">
        <w:rPr>
          <w:rFonts w:hint="eastAsia"/>
        </w:rPr>
        <w:t xml:space="preserve"> </w:t>
      </w:r>
      <w:r>
        <w:rPr>
          <w:rFonts w:hint="eastAsia"/>
        </w:rPr>
        <w:t>又因而殺之</w:t>
      </w:r>
      <w:r w:rsidR="00C93DA6">
        <w:rPr>
          <w:rFonts w:hint="eastAsia"/>
        </w:rPr>
        <w:t xml:space="preserve"> </w:t>
      </w:r>
      <w:r>
        <w:rPr>
          <w:rFonts w:hint="eastAsia"/>
        </w:rPr>
        <w:t>其誰與我</w:t>
      </w:r>
    </w:p>
    <w:p w:rsidR="00C93DA6" w:rsidRPr="000F0FA7" w:rsidRDefault="00F61D38" w:rsidP="000F0FA7">
      <w:pPr>
        <w:pStyle w:val="u5"/>
        <w:spacing w:before="24" w:after="24"/>
        <w:ind w:firstLine="482"/>
        <w:rPr>
          <w:rFonts w:hint="eastAsia"/>
          <w:b/>
        </w:rPr>
      </w:pPr>
      <w:r w:rsidRPr="000F0FA7">
        <w:rPr>
          <w:rFonts w:hint="eastAsia"/>
          <w:b/>
        </w:rPr>
        <w:lastRenderedPageBreak/>
        <w:t>模型输出：</w:t>
      </w:r>
    </w:p>
    <w:p w:rsidR="00084E9B" w:rsidRDefault="00084E9B" w:rsidP="000F0FA7">
      <w:pPr>
        <w:pStyle w:val="u5"/>
        <w:spacing w:before="24" w:after="24"/>
        <w:ind w:firstLine="480"/>
      </w:pPr>
      <w:r w:rsidRPr="00084E9B">
        <w:rPr>
          <w:rFonts w:hint="eastAsia"/>
        </w:rPr>
        <w:t>從者曰</w:t>
      </w:r>
      <w:r w:rsidR="006A5105">
        <w:rPr>
          <w:rFonts w:hint="eastAsia"/>
        </w:rPr>
        <w:t xml:space="preserve"> </w:t>
      </w:r>
      <w:r w:rsidRPr="00084E9B">
        <w:rPr>
          <w:rFonts w:hint="eastAsia"/>
        </w:rPr>
        <w:t>長子近且城厚完</w:t>
      </w:r>
      <w:r w:rsidR="006A5105">
        <w:rPr>
          <w:rFonts w:hint="eastAsia"/>
        </w:rPr>
        <w:t xml:space="preserve"> </w:t>
      </w:r>
      <w:r w:rsidRPr="00084E9B">
        <w:rPr>
          <w:rFonts w:hint="eastAsia"/>
        </w:rPr>
        <w:t>襄子曰</w:t>
      </w:r>
      <w:r w:rsidR="006A5105">
        <w:rPr>
          <w:rFonts w:hint="eastAsia"/>
        </w:rPr>
        <w:t xml:space="preserve"> </w:t>
      </w:r>
      <w:r w:rsidRPr="00084E9B">
        <w:rPr>
          <w:rFonts w:hint="eastAsia"/>
        </w:rPr>
        <w:t>民罷力以完之</w:t>
      </w:r>
      <w:r w:rsidR="006A5105">
        <w:rPr>
          <w:rFonts w:hint="eastAsia"/>
        </w:rPr>
        <w:t xml:space="preserve"> </w:t>
      </w:r>
      <w:r w:rsidRPr="00084E9B">
        <w:rPr>
          <w:rFonts w:hint="eastAsia"/>
        </w:rPr>
        <w:t>又斃死以守之</w:t>
      </w:r>
      <w:r w:rsidR="006A5105">
        <w:rPr>
          <w:rFonts w:hint="eastAsia"/>
        </w:rPr>
        <w:t xml:space="preserve"> </w:t>
      </w:r>
      <w:r w:rsidRPr="00084E9B">
        <w:rPr>
          <w:rFonts w:hint="eastAsia"/>
        </w:rPr>
        <w:t>其誰與我從者</w:t>
      </w:r>
      <w:r w:rsidR="006A5105">
        <w:rPr>
          <w:rFonts w:hint="eastAsia"/>
        </w:rPr>
        <w:t xml:space="preserve"> </w:t>
      </w:r>
      <w:r w:rsidRPr="00084E9B">
        <w:rPr>
          <w:rFonts w:hint="eastAsia"/>
        </w:rPr>
        <w:t>曰</w:t>
      </w:r>
      <w:r w:rsidR="006A5105">
        <w:rPr>
          <w:rFonts w:hint="eastAsia"/>
        </w:rPr>
        <w:t xml:space="preserve"> </w:t>
      </w:r>
      <w:r w:rsidRPr="00084E9B">
        <w:rPr>
          <w:rFonts w:hint="eastAsia"/>
        </w:rPr>
        <w:t>邯鄲之倉庫實襄子曰</w:t>
      </w:r>
      <w:r w:rsidR="006A5105">
        <w:rPr>
          <w:rFonts w:hint="eastAsia"/>
        </w:rPr>
        <w:t xml:space="preserve"> </w:t>
      </w:r>
      <w:r w:rsidRPr="00084E9B">
        <w:rPr>
          <w:rFonts w:hint="eastAsia"/>
        </w:rPr>
        <w:t>浚民之膏澤以實之</w:t>
      </w:r>
      <w:r w:rsidR="006A5105">
        <w:rPr>
          <w:rFonts w:hint="eastAsia"/>
        </w:rPr>
        <w:t xml:space="preserve"> </w:t>
      </w:r>
      <w:r w:rsidRPr="00084E9B">
        <w:rPr>
          <w:rFonts w:hint="eastAsia"/>
        </w:rPr>
        <w:t>又因而殺之</w:t>
      </w:r>
      <w:r w:rsidR="00360634">
        <w:rPr>
          <w:rFonts w:hint="eastAsia"/>
        </w:rPr>
        <w:t xml:space="preserve"> </w:t>
      </w:r>
      <w:r w:rsidRPr="00084E9B">
        <w:rPr>
          <w:rFonts w:hint="eastAsia"/>
        </w:rPr>
        <w:t>其誰與我</w:t>
      </w:r>
    </w:p>
    <w:p w:rsidR="00084E9B" w:rsidRPr="000F0FA7" w:rsidRDefault="00DD711D" w:rsidP="000F0FA7">
      <w:pPr>
        <w:pStyle w:val="u5"/>
        <w:spacing w:before="24" w:after="24"/>
        <w:ind w:firstLine="482"/>
        <w:rPr>
          <w:rFonts w:hint="eastAsia"/>
          <w:b/>
        </w:rPr>
      </w:pPr>
      <w:r w:rsidRPr="000F0FA7">
        <w:rPr>
          <w:rFonts w:hint="eastAsia"/>
          <w:b/>
        </w:rPr>
        <w:t>实例二：</w:t>
      </w:r>
    </w:p>
    <w:p w:rsidR="002948C4" w:rsidRPr="000F0FA7" w:rsidRDefault="00F61D38" w:rsidP="000F0FA7">
      <w:pPr>
        <w:pStyle w:val="u5"/>
        <w:spacing w:before="24" w:after="24"/>
        <w:ind w:firstLine="482"/>
        <w:rPr>
          <w:rFonts w:hint="eastAsia"/>
          <w:b/>
        </w:rPr>
      </w:pPr>
      <w:r w:rsidRPr="000F0FA7">
        <w:rPr>
          <w:rFonts w:hint="eastAsia"/>
          <w:b/>
        </w:rPr>
        <w:t>正确断句：</w:t>
      </w:r>
    </w:p>
    <w:p w:rsidR="00084E9B" w:rsidRDefault="00084E9B" w:rsidP="000F0FA7">
      <w:pPr>
        <w:pStyle w:val="u5"/>
        <w:spacing w:before="24" w:after="24"/>
        <w:ind w:firstLine="480"/>
      </w:pPr>
      <w:r>
        <w:rPr>
          <w:rFonts w:hint="eastAsia"/>
        </w:rPr>
        <w:t>故君子操權一政以立術</w:t>
      </w:r>
      <w:r w:rsidR="00360634">
        <w:rPr>
          <w:rFonts w:hint="eastAsia"/>
        </w:rPr>
        <w:t xml:space="preserve"> </w:t>
      </w:r>
      <w:r>
        <w:rPr>
          <w:rFonts w:hint="eastAsia"/>
        </w:rPr>
        <w:t>立官貴爵以稱之</w:t>
      </w:r>
      <w:r w:rsidR="002948C4">
        <w:rPr>
          <w:rFonts w:hint="eastAsia"/>
        </w:rPr>
        <w:t xml:space="preserve"> </w:t>
      </w:r>
      <w:r>
        <w:rPr>
          <w:rFonts w:hint="eastAsia"/>
        </w:rPr>
        <w:t>論勞舉功以任之</w:t>
      </w:r>
      <w:r w:rsidR="002948C4">
        <w:rPr>
          <w:rFonts w:hint="eastAsia"/>
        </w:rPr>
        <w:t xml:space="preserve"> </w:t>
      </w:r>
      <w:r>
        <w:rPr>
          <w:rFonts w:hint="eastAsia"/>
        </w:rPr>
        <w:t>則是上下之稱平</w:t>
      </w:r>
      <w:r w:rsidR="002948C4">
        <w:rPr>
          <w:rFonts w:hint="eastAsia"/>
        </w:rPr>
        <w:t xml:space="preserve"> </w:t>
      </w:r>
      <w:r>
        <w:rPr>
          <w:rFonts w:hint="eastAsia"/>
        </w:rPr>
        <w:t>上下之稱平</w:t>
      </w:r>
      <w:r w:rsidR="002948C4">
        <w:rPr>
          <w:rFonts w:hint="eastAsia"/>
        </w:rPr>
        <w:t xml:space="preserve"> </w:t>
      </w:r>
      <w:r>
        <w:rPr>
          <w:rFonts w:hint="eastAsia"/>
        </w:rPr>
        <w:t>則臣得盡其力</w:t>
      </w:r>
      <w:r w:rsidR="002948C4">
        <w:rPr>
          <w:rFonts w:hint="eastAsia"/>
        </w:rPr>
        <w:t xml:space="preserve"> </w:t>
      </w:r>
      <w:r>
        <w:rPr>
          <w:rFonts w:hint="eastAsia"/>
        </w:rPr>
        <w:t>而主得專其柄</w:t>
      </w:r>
      <w:r w:rsidR="002948C4">
        <w:rPr>
          <w:rFonts w:hint="eastAsia"/>
        </w:rPr>
        <w:t xml:space="preserve"> </w:t>
      </w:r>
      <w:r>
        <w:rPr>
          <w:rFonts w:hint="eastAsia"/>
        </w:rPr>
        <w:t>天地設</w:t>
      </w:r>
      <w:r w:rsidR="002948C4">
        <w:rPr>
          <w:rFonts w:hint="eastAsia"/>
        </w:rPr>
        <w:t xml:space="preserve"> </w:t>
      </w:r>
      <w:r>
        <w:rPr>
          <w:rFonts w:hint="eastAsia"/>
        </w:rPr>
        <w:t>而民生之</w:t>
      </w:r>
      <w:r w:rsidR="002948C4">
        <w:rPr>
          <w:rFonts w:hint="eastAsia"/>
        </w:rPr>
        <w:t xml:space="preserve"> </w:t>
      </w:r>
      <w:r>
        <w:rPr>
          <w:rFonts w:hint="eastAsia"/>
        </w:rPr>
        <w:t>當此之時也</w:t>
      </w:r>
      <w:r w:rsidR="002948C4">
        <w:rPr>
          <w:rFonts w:hint="eastAsia"/>
        </w:rPr>
        <w:t xml:space="preserve"> </w:t>
      </w:r>
      <w:r>
        <w:rPr>
          <w:rFonts w:hint="eastAsia"/>
        </w:rPr>
        <w:t>民知其母而不知其父</w:t>
      </w:r>
      <w:r w:rsidR="002948C4">
        <w:rPr>
          <w:rFonts w:hint="eastAsia"/>
        </w:rPr>
        <w:t xml:space="preserve"> </w:t>
      </w:r>
      <w:r>
        <w:rPr>
          <w:rFonts w:hint="eastAsia"/>
        </w:rPr>
        <w:t>其道親親而愛私</w:t>
      </w:r>
    </w:p>
    <w:p w:rsidR="00F61D38" w:rsidRPr="000F0FA7" w:rsidRDefault="00F61D38" w:rsidP="000F0FA7">
      <w:pPr>
        <w:pStyle w:val="u5"/>
        <w:spacing w:before="24" w:after="24"/>
        <w:ind w:firstLine="482"/>
        <w:rPr>
          <w:rFonts w:hint="eastAsia"/>
          <w:b/>
        </w:rPr>
      </w:pPr>
      <w:r w:rsidRPr="000F0FA7">
        <w:rPr>
          <w:rFonts w:hint="eastAsia"/>
          <w:b/>
        </w:rPr>
        <w:t>模型输出：</w:t>
      </w:r>
    </w:p>
    <w:p w:rsidR="00084E9B" w:rsidRDefault="00084E9B" w:rsidP="000F0FA7">
      <w:pPr>
        <w:pStyle w:val="u5"/>
        <w:spacing w:before="24" w:after="24"/>
        <w:ind w:firstLine="480"/>
      </w:pPr>
      <w:r w:rsidRPr="00084E9B">
        <w:rPr>
          <w:rFonts w:hint="eastAsia"/>
        </w:rPr>
        <w:t>故君子操權一政以立術</w:t>
      </w:r>
      <w:r w:rsidR="00E814A6">
        <w:rPr>
          <w:rFonts w:hint="eastAsia"/>
        </w:rPr>
        <w:t xml:space="preserve"> </w:t>
      </w:r>
      <w:r w:rsidRPr="00084E9B">
        <w:rPr>
          <w:rFonts w:hint="eastAsia"/>
        </w:rPr>
        <w:t>立官貴爵</w:t>
      </w:r>
      <w:r w:rsidR="00E814A6">
        <w:rPr>
          <w:rFonts w:hint="eastAsia"/>
        </w:rPr>
        <w:t xml:space="preserve"> </w:t>
      </w:r>
      <w:r w:rsidRPr="00084E9B">
        <w:rPr>
          <w:rFonts w:hint="eastAsia"/>
        </w:rPr>
        <w:t>以稱之</w:t>
      </w:r>
      <w:r w:rsidR="00E814A6">
        <w:rPr>
          <w:rFonts w:hint="eastAsia"/>
        </w:rPr>
        <w:t xml:space="preserve"> </w:t>
      </w:r>
      <w:r w:rsidRPr="00084E9B">
        <w:rPr>
          <w:rFonts w:hint="eastAsia"/>
        </w:rPr>
        <w:t>論勞舉功以任之</w:t>
      </w:r>
      <w:r w:rsidR="00E814A6">
        <w:rPr>
          <w:rFonts w:hint="eastAsia"/>
        </w:rPr>
        <w:t xml:space="preserve"> </w:t>
      </w:r>
      <w:r w:rsidRPr="00084E9B">
        <w:rPr>
          <w:rFonts w:hint="eastAsia"/>
        </w:rPr>
        <w:t>則是上下之稱平上下之稱平</w:t>
      </w:r>
      <w:r w:rsidR="00E814A6">
        <w:rPr>
          <w:rFonts w:hint="eastAsia"/>
        </w:rPr>
        <w:t xml:space="preserve"> </w:t>
      </w:r>
      <w:r w:rsidRPr="00084E9B">
        <w:rPr>
          <w:rFonts w:hint="eastAsia"/>
        </w:rPr>
        <w:t>則臣得盡其力而主得專其柄</w:t>
      </w:r>
      <w:r w:rsidR="00E814A6">
        <w:rPr>
          <w:rFonts w:hint="eastAsia"/>
        </w:rPr>
        <w:t xml:space="preserve"> </w:t>
      </w:r>
      <w:r w:rsidRPr="00084E9B">
        <w:rPr>
          <w:rFonts w:hint="eastAsia"/>
        </w:rPr>
        <w:t>天地設而民生之</w:t>
      </w:r>
      <w:r w:rsidR="00E814A6">
        <w:rPr>
          <w:rFonts w:hint="eastAsia"/>
        </w:rPr>
        <w:t xml:space="preserve"> </w:t>
      </w:r>
      <w:r w:rsidRPr="00084E9B">
        <w:rPr>
          <w:rFonts w:hint="eastAsia"/>
        </w:rPr>
        <w:t>當此之時也</w:t>
      </w:r>
      <w:r w:rsidR="00E814A6">
        <w:rPr>
          <w:rFonts w:hint="eastAsia"/>
        </w:rPr>
        <w:t xml:space="preserve"> </w:t>
      </w:r>
      <w:r w:rsidRPr="00084E9B">
        <w:rPr>
          <w:rFonts w:hint="eastAsia"/>
        </w:rPr>
        <w:t>民知其母而不知其父</w:t>
      </w:r>
      <w:r w:rsidR="00E814A6">
        <w:rPr>
          <w:rFonts w:hint="eastAsia"/>
        </w:rPr>
        <w:t xml:space="preserve"> </w:t>
      </w:r>
      <w:r w:rsidRPr="00084E9B">
        <w:rPr>
          <w:rFonts w:hint="eastAsia"/>
        </w:rPr>
        <w:t>其道親親而愛私</w:t>
      </w:r>
    </w:p>
    <w:p w:rsidR="00084E9B" w:rsidRPr="000F0FA7" w:rsidRDefault="00DD711D" w:rsidP="000F0FA7">
      <w:pPr>
        <w:pStyle w:val="u5"/>
        <w:spacing w:before="24" w:after="24"/>
        <w:ind w:firstLine="482"/>
        <w:rPr>
          <w:b/>
        </w:rPr>
      </w:pPr>
      <w:r w:rsidRPr="000F0FA7">
        <w:rPr>
          <w:rFonts w:hint="eastAsia"/>
          <w:b/>
        </w:rPr>
        <w:t>实例三：</w:t>
      </w:r>
    </w:p>
    <w:p w:rsidR="00E814A6" w:rsidRPr="000F0FA7" w:rsidRDefault="00F61D38" w:rsidP="000F0FA7">
      <w:pPr>
        <w:pStyle w:val="u5"/>
        <w:spacing w:before="24" w:after="24"/>
        <w:ind w:firstLine="482"/>
        <w:rPr>
          <w:b/>
        </w:rPr>
      </w:pPr>
      <w:r w:rsidRPr="000F0FA7">
        <w:rPr>
          <w:rFonts w:hint="eastAsia"/>
          <w:b/>
        </w:rPr>
        <w:t>正确断句：</w:t>
      </w:r>
    </w:p>
    <w:p w:rsidR="00084E9B" w:rsidRDefault="00084E9B" w:rsidP="000F0FA7">
      <w:pPr>
        <w:pStyle w:val="u5"/>
        <w:spacing w:before="24" w:after="24"/>
        <w:ind w:firstLine="480"/>
      </w:pPr>
      <w:r>
        <w:rPr>
          <w:rFonts w:hint="eastAsia"/>
        </w:rPr>
        <w:t>駔琮五寸</w:t>
      </w:r>
      <w:r w:rsidR="00CF6EA1">
        <w:rPr>
          <w:rFonts w:hint="eastAsia"/>
        </w:rPr>
        <w:t xml:space="preserve"> </w:t>
      </w:r>
      <w:r>
        <w:rPr>
          <w:rFonts w:hint="eastAsia"/>
        </w:rPr>
        <w:t>宗后以為權</w:t>
      </w:r>
      <w:r w:rsidR="00CF6EA1">
        <w:rPr>
          <w:rFonts w:hint="eastAsia"/>
        </w:rPr>
        <w:t xml:space="preserve"> </w:t>
      </w:r>
      <w:r>
        <w:rPr>
          <w:rFonts w:hint="eastAsia"/>
        </w:rPr>
        <w:t>大琮十有二寸</w:t>
      </w:r>
      <w:r w:rsidR="00CF6EA1">
        <w:rPr>
          <w:rFonts w:hint="eastAsia"/>
        </w:rPr>
        <w:t xml:space="preserve"> </w:t>
      </w:r>
      <w:r>
        <w:rPr>
          <w:rFonts w:hint="eastAsia"/>
        </w:rPr>
        <w:t>射四寸</w:t>
      </w:r>
      <w:r w:rsidR="00CF6EA1">
        <w:rPr>
          <w:rFonts w:hint="eastAsia"/>
        </w:rPr>
        <w:t xml:space="preserve"> </w:t>
      </w:r>
      <w:r>
        <w:rPr>
          <w:rFonts w:hint="eastAsia"/>
        </w:rPr>
        <w:t>厚寸</w:t>
      </w:r>
      <w:r w:rsidR="00CF6EA1">
        <w:rPr>
          <w:rFonts w:hint="eastAsia"/>
        </w:rPr>
        <w:t xml:space="preserve"> </w:t>
      </w:r>
      <w:r>
        <w:rPr>
          <w:rFonts w:hint="eastAsia"/>
        </w:rPr>
        <w:t>是謂內鎮</w:t>
      </w:r>
      <w:r w:rsidR="00CF6EA1">
        <w:rPr>
          <w:rFonts w:hint="eastAsia"/>
        </w:rPr>
        <w:t xml:space="preserve"> </w:t>
      </w:r>
      <w:r>
        <w:rPr>
          <w:rFonts w:hint="eastAsia"/>
        </w:rPr>
        <w:t>宗后守之</w:t>
      </w:r>
      <w:r w:rsidR="00CF6EA1">
        <w:rPr>
          <w:rFonts w:hint="eastAsia"/>
        </w:rPr>
        <w:t xml:space="preserve"> </w:t>
      </w:r>
      <w:r>
        <w:rPr>
          <w:rFonts w:hint="eastAsia"/>
        </w:rPr>
        <w:t>駔琮七寸</w:t>
      </w:r>
      <w:r w:rsidR="00CF6EA1">
        <w:rPr>
          <w:rFonts w:hint="eastAsia"/>
        </w:rPr>
        <w:t xml:space="preserve"> </w:t>
      </w:r>
      <w:r>
        <w:rPr>
          <w:rFonts w:hint="eastAsia"/>
        </w:rPr>
        <w:t>鼻寸有半寸</w:t>
      </w:r>
      <w:r w:rsidR="00CF6EA1">
        <w:rPr>
          <w:rFonts w:hint="eastAsia"/>
        </w:rPr>
        <w:t xml:space="preserve"> </w:t>
      </w:r>
      <w:r>
        <w:rPr>
          <w:rFonts w:hint="eastAsia"/>
        </w:rPr>
        <w:t>天子以為權</w:t>
      </w:r>
      <w:r w:rsidR="00CF6EA1">
        <w:rPr>
          <w:rFonts w:hint="eastAsia"/>
        </w:rPr>
        <w:t xml:space="preserve"> </w:t>
      </w:r>
      <w:r>
        <w:rPr>
          <w:rFonts w:hint="eastAsia"/>
        </w:rPr>
        <w:t>兩圭五寸</w:t>
      </w:r>
      <w:r w:rsidR="00CF6EA1">
        <w:rPr>
          <w:rFonts w:hint="eastAsia"/>
        </w:rPr>
        <w:t xml:space="preserve"> </w:t>
      </w:r>
      <w:r>
        <w:rPr>
          <w:rFonts w:hint="eastAsia"/>
        </w:rPr>
        <w:t>有邸</w:t>
      </w:r>
      <w:r w:rsidR="00CF6EA1">
        <w:rPr>
          <w:rFonts w:hint="eastAsia"/>
        </w:rPr>
        <w:t xml:space="preserve"> </w:t>
      </w:r>
      <w:r>
        <w:rPr>
          <w:rFonts w:hint="eastAsia"/>
        </w:rPr>
        <w:t>以祀地</w:t>
      </w:r>
      <w:r w:rsidR="00CF6EA1">
        <w:rPr>
          <w:rFonts w:hint="eastAsia"/>
        </w:rPr>
        <w:t xml:space="preserve"> </w:t>
      </w:r>
      <w:r>
        <w:rPr>
          <w:rFonts w:hint="eastAsia"/>
        </w:rPr>
        <w:t>以旅四望</w:t>
      </w:r>
    </w:p>
    <w:p w:rsidR="00F61D38" w:rsidRPr="000F0FA7" w:rsidRDefault="00F61D38" w:rsidP="000F0FA7">
      <w:pPr>
        <w:pStyle w:val="u5"/>
        <w:spacing w:before="24" w:after="24"/>
        <w:ind w:firstLine="482"/>
        <w:rPr>
          <w:rFonts w:hint="eastAsia"/>
          <w:b/>
        </w:rPr>
      </w:pPr>
      <w:r w:rsidRPr="000F0FA7">
        <w:rPr>
          <w:rFonts w:hint="eastAsia"/>
          <w:b/>
        </w:rPr>
        <w:t>模型输出：</w:t>
      </w:r>
    </w:p>
    <w:p w:rsidR="00084E9B" w:rsidRDefault="00084E9B" w:rsidP="000F0FA7">
      <w:pPr>
        <w:pStyle w:val="u5"/>
        <w:spacing w:before="24" w:after="24"/>
        <w:ind w:firstLine="480"/>
      </w:pPr>
      <w:r w:rsidRPr="00084E9B">
        <w:rPr>
          <w:rFonts w:hint="eastAsia"/>
        </w:rPr>
        <w:t>駔琮五寸</w:t>
      </w:r>
      <w:r w:rsidR="001C75B7">
        <w:rPr>
          <w:rFonts w:hint="eastAsia"/>
        </w:rPr>
        <w:t xml:space="preserve"> </w:t>
      </w:r>
      <w:r w:rsidRPr="00084E9B">
        <w:rPr>
          <w:rFonts w:hint="eastAsia"/>
        </w:rPr>
        <w:t>宗后以為權</w:t>
      </w:r>
      <w:r w:rsidR="001C75B7">
        <w:rPr>
          <w:rFonts w:hint="eastAsia"/>
        </w:rPr>
        <w:t xml:space="preserve"> </w:t>
      </w:r>
      <w:r w:rsidRPr="00084E9B">
        <w:rPr>
          <w:rFonts w:hint="eastAsia"/>
        </w:rPr>
        <w:t>大琮十有二寸</w:t>
      </w:r>
      <w:r w:rsidR="001C75B7">
        <w:rPr>
          <w:rFonts w:hint="eastAsia"/>
        </w:rPr>
        <w:t xml:space="preserve"> </w:t>
      </w:r>
      <w:r w:rsidRPr="00084E9B">
        <w:rPr>
          <w:rFonts w:hint="eastAsia"/>
        </w:rPr>
        <w:t>射四寸</w:t>
      </w:r>
      <w:r w:rsidR="001C75B7">
        <w:rPr>
          <w:rFonts w:hint="eastAsia"/>
        </w:rPr>
        <w:t xml:space="preserve"> </w:t>
      </w:r>
      <w:r w:rsidRPr="00084E9B">
        <w:rPr>
          <w:rFonts w:hint="eastAsia"/>
        </w:rPr>
        <w:t>厚寸</w:t>
      </w:r>
      <w:r w:rsidR="001C75B7">
        <w:rPr>
          <w:rFonts w:hint="eastAsia"/>
        </w:rPr>
        <w:t xml:space="preserve"> </w:t>
      </w:r>
      <w:r w:rsidRPr="00084E9B">
        <w:rPr>
          <w:rFonts w:hint="eastAsia"/>
        </w:rPr>
        <w:t>是謂內鎮宗后守之</w:t>
      </w:r>
      <w:r w:rsidR="001C75B7">
        <w:rPr>
          <w:rFonts w:hint="eastAsia"/>
        </w:rPr>
        <w:t xml:space="preserve"> </w:t>
      </w:r>
      <w:r w:rsidRPr="00084E9B">
        <w:rPr>
          <w:rFonts w:hint="eastAsia"/>
        </w:rPr>
        <w:t>駔琮七寸</w:t>
      </w:r>
      <w:r w:rsidR="001C75B7">
        <w:rPr>
          <w:rFonts w:hint="eastAsia"/>
        </w:rPr>
        <w:t xml:space="preserve"> </w:t>
      </w:r>
      <w:r w:rsidRPr="00084E9B">
        <w:rPr>
          <w:rFonts w:hint="eastAsia"/>
        </w:rPr>
        <w:t>鼻寸有半寸</w:t>
      </w:r>
      <w:r w:rsidR="001C75B7">
        <w:rPr>
          <w:rFonts w:hint="eastAsia"/>
        </w:rPr>
        <w:t xml:space="preserve"> </w:t>
      </w:r>
      <w:r w:rsidRPr="00084E9B">
        <w:rPr>
          <w:rFonts w:hint="eastAsia"/>
        </w:rPr>
        <w:t>天子以為權</w:t>
      </w:r>
      <w:r w:rsidR="001C75B7">
        <w:rPr>
          <w:rFonts w:hint="eastAsia"/>
        </w:rPr>
        <w:t xml:space="preserve"> </w:t>
      </w:r>
      <w:r w:rsidRPr="00084E9B">
        <w:rPr>
          <w:rFonts w:hint="eastAsia"/>
        </w:rPr>
        <w:t>兩圭五寸</w:t>
      </w:r>
      <w:r w:rsidR="001C75B7">
        <w:rPr>
          <w:rFonts w:hint="eastAsia"/>
        </w:rPr>
        <w:t xml:space="preserve"> </w:t>
      </w:r>
      <w:r w:rsidRPr="00084E9B">
        <w:rPr>
          <w:rFonts w:hint="eastAsia"/>
        </w:rPr>
        <w:t>有邸以祀地</w:t>
      </w:r>
      <w:r w:rsidR="001C75B7">
        <w:rPr>
          <w:rFonts w:hint="eastAsia"/>
        </w:rPr>
        <w:t xml:space="preserve"> </w:t>
      </w:r>
      <w:r w:rsidRPr="00084E9B">
        <w:rPr>
          <w:rFonts w:hint="eastAsia"/>
        </w:rPr>
        <w:t>以旅四望</w:t>
      </w:r>
    </w:p>
    <w:p w:rsidR="009F0AF8" w:rsidRPr="000F0FA7" w:rsidRDefault="00DD711D" w:rsidP="000F0FA7">
      <w:pPr>
        <w:pStyle w:val="u5"/>
        <w:spacing w:before="24" w:after="24"/>
        <w:ind w:firstLine="482"/>
        <w:rPr>
          <w:b/>
        </w:rPr>
      </w:pPr>
      <w:r w:rsidRPr="000F0FA7">
        <w:rPr>
          <w:rFonts w:hint="eastAsia"/>
          <w:b/>
        </w:rPr>
        <w:t>实例四：</w:t>
      </w:r>
    </w:p>
    <w:p w:rsidR="00E814A6" w:rsidRPr="000F0FA7" w:rsidRDefault="00F61D38" w:rsidP="000F0FA7">
      <w:pPr>
        <w:pStyle w:val="u5"/>
        <w:spacing w:before="24" w:after="24"/>
        <w:ind w:firstLine="482"/>
        <w:rPr>
          <w:rFonts w:hint="eastAsia"/>
          <w:b/>
        </w:rPr>
      </w:pPr>
      <w:r w:rsidRPr="000F0FA7">
        <w:rPr>
          <w:rFonts w:hint="eastAsia"/>
          <w:b/>
        </w:rPr>
        <w:t>正确断句：</w:t>
      </w:r>
    </w:p>
    <w:p w:rsidR="009F0AF8" w:rsidRDefault="009F0AF8" w:rsidP="000F0FA7">
      <w:pPr>
        <w:pStyle w:val="u5"/>
        <w:spacing w:before="24" w:after="24"/>
        <w:ind w:firstLine="480"/>
      </w:pPr>
      <w:r>
        <w:rPr>
          <w:rFonts w:hint="eastAsia"/>
        </w:rPr>
        <w:t>君仁莫不仁</w:t>
      </w:r>
      <w:r w:rsidR="001C75B7">
        <w:rPr>
          <w:rFonts w:hint="eastAsia"/>
        </w:rPr>
        <w:t xml:space="preserve"> </w:t>
      </w:r>
      <w:r>
        <w:rPr>
          <w:rFonts w:hint="eastAsia"/>
        </w:rPr>
        <w:t>君義莫不義</w:t>
      </w:r>
      <w:r w:rsidR="001C75B7">
        <w:rPr>
          <w:rFonts w:hint="eastAsia"/>
        </w:rPr>
        <w:t xml:space="preserve"> </w:t>
      </w:r>
      <w:r>
        <w:rPr>
          <w:rFonts w:hint="eastAsia"/>
        </w:rPr>
        <w:t>君正莫不正</w:t>
      </w:r>
      <w:r w:rsidR="001C75B7">
        <w:rPr>
          <w:rFonts w:hint="eastAsia"/>
        </w:rPr>
        <w:t xml:space="preserve"> </w:t>
      </w:r>
      <w:r>
        <w:rPr>
          <w:rFonts w:hint="eastAsia"/>
        </w:rPr>
        <w:t>一正君而國定矣</w:t>
      </w:r>
      <w:r w:rsidR="001C75B7">
        <w:rPr>
          <w:rFonts w:hint="eastAsia"/>
        </w:rPr>
        <w:t xml:space="preserve"> </w:t>
      </w:r>
      <w:r>
        <w:rPr>
          <w:rFonts w:hint="eastAsia"/>
        </w:rPr>
        <w:t>孟子曰</w:t>
      </w:r>
      <w:r w:rsidR="001C75B7">
        <w:rPr>
          <w:rFonts w:hint="eastAsia"/>
        </w:rPr>
        <w:t xml:space="preserve"> </w:t>
      </w:r>
      <w:r>
        <w:rPr>
          <w:rFonts w:hint="eastAsia"/>
        </w:rPr>
        <w:t>有不虞之譽</w:t>
      </w:r>
      <w:r w:rsidR="001C75B7">
        <w:rPr>
          <w:rFonts w:hint="eastAsia"/>
        </w:rPr>
        <w:t xml:space="preserve"> </w:t>
      </w:r>
      <w:r>
        <w:rPr>
          <w:rFonts w:hint="eastAsia"/>
        </w:rPr>
        <w:t>有求全之毀</w:t>
      </w:r>
      <w:r w:rsidR="001C75B7">
        <w:rPr>
          <w:rFonts w:hint="eastAsia"/>
        </w:rPr>
        <w:t xml:space="preserve"> </w:t>
      </w:r>
      <w:r>
        <w:rPr>
          <w:rFonts w:hint="eastAsia"/>
        </w:rPr>
        <w:t>孟子曰</w:t>
      </w:r>
      <w:r w:rsidR="001C75B7">
        <w:rPr>
          <w:rFonts w:hint="eastAsia"/>
        </w:rPr>
        <w:t xml:space="preserve"> </w:t>
      </w:r>
      <w:r>
        <w:rPr>
          <w:rFonts w:hint="eastAsia"/>
        </w:rPr>
        <w:t>人之易其言也</w:t>
      </w:r>
      <w:r w:rsidR="001C75B7">
        <w:rPr>
          <w:rFonts w:hint="eastAsia"/>
        </w:rPr>
        <w:t xml:space="preserve"> </w:t>
      </w:r>
      <w:r>
        <w:rPr>
          <w:rFonts w:hint="eastAsia"/>
        </w:rPr>
        <w:t>無責耳矣</w:t>
      </w:r>
    </w:p>
    <w:p w:rsidR="00F61D38" w:rsidRPr="000F0FA7" w:rsidRDefault="00F61D38" w:rsidP="000F0FA7">
      <w:pPr>
        <w:pStyle w:val="u5"/>
        <w:spacing w:before="24" w:after="24"/>
        <w:ind w:firstLine="482"/>
        <w:rPr>
          <w:rFonts w:hint="eastAsia"/>
          <w:b/>
        </w:rPr>
      </w:pPr>
      <w:r w:rsidRPr="000F0FA7">
        <w:rPr>
          <w:rFonts w:hint="eastAsia"/>
          <w:b/>
        </w:rPr>
        <w:t>模型输出：</w:t>
      </w:r>
    </w:p>
    <w:p w:rsidR="009F0AF8" w:rsidRDefault="009F0AF8" w:rsidP="000F0FA7">
      <w:pPr>
        <w:pStyle w:val="u5"/>
        <w:spacing w:before="24" w:after="24"/>
        <w:ind w:firstLine="480"/>
      </w:pPr>
      <w:r w:rsidRPr="009F0AF8">
        <w:rPr>
          <w:rFonts w:hint="eastAsia"/>
        </w:rPr>
        <w:t>君仁莫不仁</w:t>
      </w:r>
      <w:r w:rsidR="001C75B7">
        <w:rPr>
          <w:rFonts w:hint="eastAsia"/>
        </w:rPr>
        <w:t xml:space="preserve"> </w:t>
      </w:r>
      <w:r w:rsidRPr="009F0AF8">
        <w:rPr>
          <w:rFonts w:hint="eastAsia"/>
        </w:rPr>
        <w:t>君義莫不義</w:t>
      </w:r>
      <w:r w:rsidR="001C75B7">
        <w:rPr>
          <w:rFonts w:hint="eastAsia"/>
        </w:rPr>
        <w:t xml:space="preserve"> </w:t>
      </w:r>
      <w:r w:rsidRPr="009F0AF8">
        <w:rPr>
          <w:rFonts w:hint="eastAsia"/>
        </w:rPr>
        <w:t>君正莫不正</w:t>
      </w:r>
      <w:r w:rsidR="001C75B7">
        <w:rPr>
          <w:rFonts w:hint="eastAsia"/>
        </w:rPr>
        <w:t xml:space="preserve"> </w:t>
      </w:r>
      <w:r w:rsidRPr="009F0AF8">
        <w:rPr>
          <w:rFonts w:hint="eastAsia"/>
        </w:rPr>
        <w:t>一正君而國定矣</w:t>
      </w:r>
      <w:r w:rsidR="001C75B7">
        <w:rPr>
          <w:rFonts w:hint="eastAsia"/>
        </w:rPr>
        <w:t xml:space="preserve"> </w:t>
      </w:r>
      <w:r w:rsidRPr="009F0AF8">
        <w:rPr>
          <w:rFonts w:hint="eastAsia"/>
        </w:rPr>
        <w:t>孟子曰</w:t>
      </w:r>
      <w:r w:rsidR="001C75B7">
        <w:rPr>
          <w:rFonts w:hint="eastAsia"/>
        </w:rPr>
        <w:t xml:space="preserve"> </w:t>
      </w:r>
      <w:r w:rsidRPr="009F0AF8">
        <w:rPr>
          <w:rFonts w:hint="eastAsia"/>
        </w:rPr>
        <w:t>有不虞之譽有求全之毀孟子曰</w:t>
      </w:r>
      <w:r w:rsidR="001C75B7">
        <w:rPr>
          <w:rFonts w:hint="eastAsia"/>
        </w:rPr>
        <w:t xml:space="preserve"> </w:t>
      </w:r>
      <w:r w:rsidRPr="009F0AF8">
        <w:rPr>
          <w:rFonts w:hint="eastAsia"/>
        </w:rPr>
        <w:t>人之易其言也</w:t>
      </w:r>
      <w:r w:rsidR="001C75B7">
        <w:rPr>
          <w:rFonts w:hint="eastAsia"/>
        </w:rPr>
        <w:t xml:space="preserve"> </w:t>
      </w:r>
      <w:r w:rsidRPr="009F0AF8">
        <w:rPr>
          <w:rFonts w:hint="eastAsia"/>
        </w:rPr>
        <w:t>無責耳矣</w:t>
      </w:r>
    </w:p>
    <w:p w:rsidR="00E814A6" w:rsidRPr="000F0FA7" w:rsidRDefault="00DD711D" w:rsidP="000F0FA7">
      <w:pPr>
        <w:pStyle w:val="u5"/>
        <w:spacing w:before="24" w:after="24"/>
        <w:ind w:firstLine="482"/>
        <w:rPr>
          <w:rFonts w:hint="eastAsia"/>
          <w:b/>
        </w:rPr>
      </w:pPr>
      <w:r w:rsidRPr="000F0FA7">
        <w:rPr>
          <w:rFonts w:hint="eastAsia"/>
          <w:b/>
        </w:rPr>
        <w:t>实例五：</w:t>
      </w:r>
    </w:p>
    <w:p w:rsidR="00F61D38" w:rsidRPr="000F0FA7" w:rsidRDefault="00F61D38" w:rsidP="000F0FA7">
      <w:pPr>
        <w:pStyle w:val="u5"/>
        <w:spacing w:before="24" w:after="24"/>
        <w:ind w:firstLine="482"/>
        <w:rPr>
          <w:rFonts w:hint="eastAsia"/>
          <w:b/>
        </w:rPr>
      </w:pPr>
      <w:r w:rsidRPr="000F0FA7">
        <w:rPr>
          <w:rFonts w:hint="eastAsia"/>
          <w:b/>
        </w:rPr>
        <w:t>正确断句：</w:t>
      </w:r>
    </w:p>
    <w:p w:rsidR="009F0AF8" w:rsidRDefault="009F0AF8" w:rsidP="000F0FA7">
      <w:pPr>
        <w:pStyle w:val="u5"/>
        <w:spacing w:before="24" w:after="24"/>
        <w:ind w:firstLine="480"/>
      </w:pPr>
      <w:r>
        <w:rPr>
          <w:rFonts w:hint="eastAsia"/>
        </w:rPr>
        <w:t>陽也者稹理而堅</w:t>
      </w:r>
      <w:r w:rsidR="00282EFF">
        <w:rPr>
          <w:rFonts w:hint="eastAsia"/>
        </w:rPr>
        <w:t xml:space="preserve"> </w:t>
      </w:r>
      <w:r>
        <w:rPr>
          <w:rFonts w:hint="eastAsia"/>
        </w:rPr>
        <w:t>陰也者疏理而柔</w:t>
      </w:r>
      <w:r w:rsidR="001825EE">
        <w:rPr>
          <w:rFonts w:hint="eastAsia"/>
        </w:rPr>
        <w:t xml:space="preserve"> </w:t>
      </w:r>
      <w:r>
        <w:rPr>
          <w:rFonts w:hint="eastAsia"/>
        </w:rPr>
        <w:t>是故以火養其陰而齊諸其陽</w:t>
      </w:r>
      <w:r w:rsidR="001825EE">
        <w:rPr>
          <w:rFonts w:hint="eastAsia"/>
        </w:rPr>
        <w:t xml:space="preserve"> </w:t>
      </w:r>
      <w:r>
        <w:rPr>
          <w:rFonts w:hint="eastAsia"/>
        </w:rPr>
        <w:t>則轂雖敝不藃</w:t>
      </w:r>
      <w:r w:rsidR="001825EE">
        <w:rPr>
          <w:rFonts w:hint="eastAsia"/>
        </w:rPr>
        <w:t xml:space="preserve"> </w:t>
      </w:r>
      <w:r>
        <w:rPr>
          <w:rFonts w:hint="eastAsia"/>
        </w:rPr>
        <w:t>轂小而長則柞</w:t>
      </w:r>
      <w:r w:rsidR="001825EE">
        <w:rPr>
          <w:rFonts w:hint="eastAsia"/>
        </w:rPr>
        <w:t xml:space="preserve"> </w:t>
      </w:r>
      <w:r>
        <w:rPr>
          <w:rFonts w:hint="eastAsia"/>
        </w:rPr>
        <w:t>大而短則摯</w:t>
      </w:r>
      <w:r w:rsidR="001825EE">
        <w:rPr>
          <w:rFonts w:hint="eastAsia"/>
        </w:rPr>
        <w:t xml:space="preserve"> </w:t>
      </w:r>
      <w:r>
        <w:rPr>
          <w:rFonts w:hint="eastAsia"/>
        </w:rPr>
        <w:t>是故六分其輪崇</w:t>
      </w:r>
      <w:r w:rsidR="001825EE">
        <w:rPr>
          <w:rFonts w:hint="eastAsia"/>
        </w:rPr>
        <w:t xml:space="preserve"> </w:t>
      </w:r>
      <w:r>
        <w:rPr>
          <w:rFonts w:hint="eastAsia"/>
        </w:rPr>
        <w:t>以其一為之牙圍</w:t>
      </w:r>
      <w:r w:rsidR="001825EE">
        <w:rPr>
          <w:rFonts w:hint="eastAsia"/>
        </w:rPr>
        <w:t xml:space="preserve"> </w:t>
      </w:r>
      <w:r>
        <w:rPr>
          <w:rFonts w:hint="eastAsia"/>
        </w:rPr>
        <w:t>參分其牙圍而漆其二</w:t>
      </w:r>
    </w:p>
    <w:p w:rsidR="00F61D38" w:rsidRPr="000F0FA7" w:rsidRDefault="00F61D38" w:rsidP="000F0FA7">
      <w:pPr>
        <w:pStyle w:val="u5"/>
        <w:spacing w:before="24" w:after="24"/>
        <w:ind w:firstLine="482"/>
        <w:rPr>
          <w:rFonts w:hint="eastAsia"/>
          <w:b/>
        </w:rPr>
      </w:pPr>
      <w:r w:rsidRPr="000F0FA7">
        <w:rPr>
          <w:rFonts w:hint="eastAsia"/>
          <w:b/>
        </w:rPr>
        <w:t>模型输出：</w:t>
      </w:r>
    </w:p>
    <w:p w:rsidR="009F0AF8" w:rsidRDefault="009F0AF8" w:rsidP="000F0FA7">
      <w:pPr>
        <w:pStyle w:val="u5"/>
        <w:spacing w:before="24" w:after="24"/>
        <w:ind w:firstLine="480"/>
      </w:pPr>
      <w:r w:rsidRPr="009F0AF8">
        <w:rPr>
          <w:rFonts w:hint="eastAsia"/>
        </w:rPr>
        <w:lastRenderedPageBreak/>
        <w:t>陽也者稹理而堅陰也者</w:t>
      </w:r>
      <w:r w:rsidR="001825EE">
        <w:rPr>
          <w:rFonts w:hint="eastAsia"/>
        </w:rPr>
        <w:t xml:space="preserve"> </w:t>
      </w:r>
      <w:r w:rsidRPr="009F0AF8">
        <w:rPr>
          <w:rFonts w:hint="eastAsia"/>
        </w:rPr>
        <w:t>疏理而柔</w:t>
      </w:r>
      <w:r w:rsidR="00B75F43">
        <w:rPr>
          <w:rFonts w:hint="eastAsia"/>
        </w:rPr>
        <w:t xml:space="preserve"> </w:t>
      </w:r>
      <w:r w:rsidRPr="009F0AF8">
        <w:rPr>
          <w:rFonts w:hint="eastAsia"/>
        </w:rPr>
        <w:t>是故以火養其陰而齊諸其陽</w:t>
      </w:r>
      <w:r w:rsidR="00B75F43">
        <w:rPr>
          <w:rFonts w:hint="eastAsia"/>
        </w:rPr>
        <w:t xml:space="preserve"> </w:t>
      </w:r>
      <w:r w:rsidRPr="009F0AF8">
        <w:rPr>
          <w:rFonts w:hint="eastAsia"/>
        </w:rPr>
        <w:t>則轂雖敝不藃</w:t>
      </w:r>
      <w:r w:rsidR="00B75F43">
        <w:rPr>
          <w:rFonts w:hint="eastAsia"/>
        </w:rPr>
        <w:t xml:space="preserve"> </w:t>
      </w:r>
      <w:r w:rsidRPr="009F0AF8">
        <w:rPr>
          <w:rFonts w:hint="eastAsia"/>
        </w:rPr>
        <w:t>轂小而長則柞</w:t>
      </w:r>
      <w:r w:rsidR="00B75F43">
        <w:rPr>
          <w:rFonts w:hint="eastAsia"/>
        </w:rPr>
        <w:t xml:space="preserve"> </w:t>
      </w:r>
      <w:r w:rsidRPr="009F0AF8">
        <w:rPr>
          <w:rFonts w:hint="eastAsia"/>
        </w:rPr>
        <w:t>大而短則摯</w:t>
      </w:r>
      <w:r w:rsidR="00B75F43">
        <w:rPr>
          <w:rFonts w:hint="eastAsia"/>
        </w:rPr>
        <w:t xml:space="preserve"> </w:t>
      </w:r>
      <w:r w:rsidRPr="009F0AF8">
        <w:rPr>
          <w:rFonts w:hint="eastAsia"/>
        </w:rPr>
        <w:t>是故六分其輪崇</w:t>
      </w:r>
      <w:r w:rsidR="00B75F43">
        <w:rPr>
          <w:rFonts w:hint="eastAsia"/>
        </w:rPr>
        <w:t xml:space="preserve"> </w:t>
      </w:r>
      <w:r w:rsidRPr="009F0AF8">
        <w:rPr>
          <w:rFonts w:hint="eastAsia"/>
        </w:rPr>
        <w:t>以其一為之牙圍</w:t>
      </w:r>
      <w:r w:rsidR="00B75F43">
        <w:rPr>
          <w:rFonts w:hint="eastAsia"/>
        </w:rPr>
        <w:t xml:space="preserve"> </w:t>
      </w:r>
      <w:r w:rsidRPr="009F0AF8">
        <w:rPr>
          <w:rFonts w:hint="eastAsia"/>
        </w:rPr>
        <w:t>參分其牙圍而漆其二</w:t>
      </w:r>
    </w:p>
    <w:p w:rsidR="00283581" w:rsidRDefault="00283581" w:rsidP="000F0FA7">
      <w:pPr>
        <w:pStyle w:val="u5"/>
        <w:spacing w:before="24" w:after="24"/>
        <w:ind w:firstLine="480"/>
        <w:rPr>
          <w:rFonts w:hint="eastAsia"/>
        </w:rPr>
      </w:pPr>
      <w:r>
        <w:rPr>
          <w:rFonts w:hint="eastAsia"/>
        </w:rPr>
        <w:t>由上面的实例可见，模型可以识别出大部分断句，但也有遗漏和</w:t>
      </w:r>
      <w:r w:rsidR="00437E62">
        <w:rPr>
          <w:rFonts w:hint="eastAsia"/>
        </w:rPr>
        <w:t>误分等情况的发生，</w:t>
      </w:r>
      <w:r w:rsidR="00CD4DB3">
        <w:rPr>
          <w:rFonts w:hint="eastAsia"/>
        </w:rPr>
        <w:t>但</w:t>
      </w:r>
      <w:r w:rsidR="00437E62">
        <w:rPr>
          <w:rFonts w:hint="eastAsia"/>
        </w:rPr>
        <w:t>在可接受的范围内</w:t>
      </w:r>
      <w:r w:rsidR="00CD4DB3">
        <w:rPr>
          <w:rFonts w:hint="eastAsia"/>
        </w:rPr>
        <w:t>。总体来说，本部分提出的</w:t>
      </w:r>
      <w:r w:rsidR="00437E62">
        <w:rPr>
          <w:rFonts w:hint="eastAsia"/>
        </w:rPr>
        <w:t>模型完全可以承担</w:t>
      </w:r>
      <w:r w:rsidR="00CD4DB3">
        <w:rPr>
          <w:rFonts w:hint="eastAsia"/>
        </w:rPr>
        <w:t>部分</w:t>
      </w:r>
      <w:r w:rsidR="00437E62">
        <w:rPr>
          <w:rFonts w:hint="eastAsia"/>
        </w:rPr>
        <w:t>古汉语工作者</w:t>
      </w:r>
      <w:r w:rsidR="00CD4DB3">
        <w:rPr>
          <w:rFonts w:hint="eastAsia"/>
        </w:rPr>
        <w:t>断句任务，为工作者提供辅助参考。</w:t>
      </w:r>
    </w:p>
    <w:p w:rsidR="000F0FA7" w:rsidRDefault="000F0FA7" w:rsidP="009F0AF8">
      <w:pPr>
        <w:rPr>
          <w:rFonts w:hint="eastAsia"/>
        </w:rPr>
      </w:pPr>
    </w:p>
    <w:p w:rsidR="001B7EDE" w:rsidRDefault="007C54A6" w:rsidP="00E8071B">
      <w:pPr>
        <w:pStyle w:val="bt1"/>
      </w:pPr>
      <w:bookmarkStart w:id="46" w:name="_Toc23526323"/>
      <w:r>
        <w:rPr>
          <w:rFonts w:hint="eastAsia"/>
        </w:rPr>
        <w:lastRenderedPageBreak/>
        <w:t>基于</w:t>
      </w:r>
      <w:r>
        <w:rPr>
          <w:rFonts w:hint="eastAsia"/>
        </w:rPr>
        <w:t>Bi-LSTM</w:t>
      </w:r>
      <w:r>
        <w:rPr>
          <w:rFonts w:hint="eastAsia"/>
        </w:rPr>
        <w:t>的古代汉语</w:t>
      </w:r>
      <w:r w:rsidR="00B951CB">
        <w:rPr>
          <w:rFonts w:hint="eastAsia"/>
        </w:rPr>
        <w:t>分词、标注</w:t>
      </w:r>
      <w:r>
        <w:rPr>
          <w:rFonts w:hint="eastAsia"/>
        </w:rPr>
        <w:t>系统</w:t>
      </w:r>
      <w:bookmarkEnd w:id="46"/>
      <w:r w:rsidR="00B951CB">
        <w:rPr>
          <w:rFonts w:hint="eastAsia"/>
        </w:rPr>
        <w:t>及数据库建设</w:t>
      </w:r>
    </w:p>
    <w:p w:rsidR="0033333B" w:rsidRPr="0033333B" w:rsidRDefault="0033333B" w:rsidP="0033333B">
      <w:pPr>
        <w:pStyle w:val="u5"/>
        <w:spacing w:before="24" w:after="24"/>
        <w:ind w:firstLine="480"/>
      </w:pPr>
      <w:r w:rsidRPr="0033333B">
        <w:rPr>
          <w:rFonts w:hint="eastAsia"/>
        </w:rPr>
        <w:t>计算机在进行中文自然语言处理时一般是以词为最小单位的，更深层次的语言语义分析，比如</w:t>
      </w:r>
      <w:r w:rsidRPr="0033333B">
        <w:rPr>
          <w:rFonts w:hint="eastAsia"/>
        </w:rPr>
        <w:t>POS tagging</w:t>
      </w:r>
      <w:r w:rsidRPr="0033333B">
        <w:rPr>
          <w:rFonts w:hint="eastAsia"/>
        </w:rPr>
        <w:t>，</w:t>
      </w:r>
      <w:r w:rsidRPr="0033333B">
        <w:rPr>
          <w:rFonts w:hint="eastAsia"/>
        </w:rPr>
        <w:t xml:space="preserve"> chunking</w:t>
      </w:r>
      <w:r w:rsidRPr="0033333B">
        <w:rPr>
          <w:rFonts w:hint="eastAsia"/>
        </w:rPr>
        <w:t>，</w:t>
      </w:r>
      <w:r w:rsidRPr="0033333B">
        <w:rPr>
          <w:rFonts w:hint="eastAsia"/>
        </w:rPr>
        <w:t xml:space="preserve"> parsing</w:t>
      </w:r>
      <w:r w:rsidRPr="0033333B">
        <w:rPr>
          <w:rFonts w:hint="eastAsia"/>
        </w:rPr>
        <w:t>都是以中文分词技术为基础的。我们知道，在英文</w:t>
      </w:r>
      <w:r>
        <w:rPr>
          <w:rFonts w:hint="eastAsia"/>
        </w:rPr>
        <w:t>文本中，单词之间是以空格作为自然分界符的。中文和英文比起来，有</w:t>
      </w:r>
      <w:r w:rsidRPr="0033333B">
        <w:rPr>
          <w:rFonts w:hint="eastAsia"/>
        </w:rPr>
        <w:t>自身的特点，就是中文以</w:t>
      </w:r>
      <w:r w:rsidR="00C13928">
        <w:rPr>
          <w:rFonts w:hint="eastAsia"/>
        </w:rPr>
        <w:t>‘</w:t>
      </w:r>
      <w:r w:rsidR="00C13928" w:rsidRPr="0033333B">
        <w:rPr>
          <w:rFonts w:hint="eastAsia"/>
        </w:rPr>
        <w:t>字</w:t>
      </w:r>
      <w:r w:rsidR="00C13928">
        <w:rPr>
          <w:rFonts w:hint="eastAsia"/>
        </w:rPr>
        <w:t>’</w:t>
      </w:r>
      <w:r w:rsidRPr="0033333B">
        <w:rPr>
          <w:rFonts w:hint="eastAsia"/>
        </w:rPr>
        <w:t>为基本书写单位，句子和段落通过分界符来划界，但是词语之间没有一个形式上分界符。也就是说，从形式上看，中文没有</w:t>
      </w:r>
      <w:r w:rsidR="00C13928">
        <w:rPr>
          <w:rFonts w:hint="eastAsia"/>
        </w:rPr>
        <w:t>显著的‘</w:t>
      </w:r>
      <w:r w:rsidR="00C13928" w:rsidRPr="0033333B">
        <w:rPr>
          <w:rFonts w:hint="eastAsia"/>
        </w:rPr>
        <w:t>词</w:t>
      </w:r>
      <w:r w:rsidR="00C13928">
        <w:rPr>
          <w:rFonts w:hint="eastAsia"/>
        </w:rPr>
        <w:t>’</w:t>
      </w:r>
      <w:r w:rsidRPr="0033333B">
        <w:rPr>
          <w:rFonts w:hint="eastAsia"/>
        </w:rPr>
        <w:t>这个单位。所以中文分词是汉语自然文本处理的基础问题之一，中文分词技术是做中文自然语言处理必不可少的一项关键技术。</w:t>
      </w:r>
    </w:p>
    <w:p w:rsidR="00884AB5" w:rsidRDefault="00884AB5" w:rsidP="003A472B">
      <w:pPr>
        <w:pStyle w:val="31"/>
      </w:pPr>
      <w:bookmarkStart w:id="47" w:name="_Toc466240559"/>
      <w:bookmarkStart w:id="48" w:name="_Toc466441867"/>
      <w:bookmarkStart w:id="49" w:name="_Toc23526324"/>
      <w:r>
        <w:rPr>
          <w:rFonts w:hint="eastAsia"/>
        </w:rPr>
        <w:t>数据来源及</w:t>
      </w:r>
      <w:r w:rsidR="007C147F">
        <w:rPr>
          <w:rFonts w:hint="eastAsia"/>
        </w:rPr>
        <w:t>预</w:t>
      </w:r>
      <w:r>
        <w:rPr>
          <w:rFonts w:hint="eastAsia"/>
        </w:rPr>
        <w:t>处理</w:t>
      </w:r>
      <w:bookmarkEnd w:id="47"/>
      <w:bookmarkEnd w:id="48"/>
      <w:bookmarkEnd w:id="49"/>
    </w:p>
    <w:p w:rsidR="00761713" w:rsidRDefault="00C23FF7" w:rsidP="00761713">
      <w:pPr>
        <w:pStyle w:val="u5"/>
        <w:spacing w:before="24" w:after="24"/>
        <w:ind w:firstLine="480"/>
      </w:pPr>
      <w:r>
        <w:rPr>
          <w:rFonts w:hint="eastAsia"/>
        </w:rPr>
        <w:t>由于当前尚无开放的已完成分词标注的古汉语语料库，因此，</w:t>
      </w:r>
      <w:r w:rsidR="00884AB5">
        <w:rPr>
          <w:rFonts w:hint="eastAsia"/>
        </w:rPr>
        <w:t>本</w:t>
      </w:r>
      <w:r>
        <w:rPr>
          <w:rFonts w:hint="eastAsia"/>
        </w:rPr>
        <w:t>部分</w:t>
      </w:r>
      <w:r w:rsidR="00884AB5">
        <w:rPr>
          <w:rFonts w:hint="eastAsia"/>
        </w:rPr>
        <w:t>使用的数据来</w:t>
      </w:r>
      <w:r>
        <w:rPr>
          <w:rFonts w:hint="eastAsia"/>
        </w:rPr>
        <w:t>是</w:t>
      </w:r>
      <w:r w:rsidR="00884AB5">
        <w:rPr>
          <w:rFonts w:hint="eastAsia"/>
        </w:rPr>
        <w:t>源于</w:t>
      </w:r>
      <w:r w:rsidR="002F0E30">
        <w:rPr>
          <w:rFonts w:hint="eastAsia"/>
        </w:rPr>
        <w:t>网上下载的</w:t>
      </w:r>
      <w:r>
        <w:rPr>
          <w:rFonts w:hint="eastAsia"/>
        </w:rPr>
        <w:t>少量</w:t>
      </w:r>
      <w:r w:rsidR="002F0E30">
        <w:rPr>
          <w:rFonts w:hint="eastAsia"/>
        </w:rPr>
        <w:t>开放数据集</w:t>
      </w:r>
      <w:r>
        <w:rPr>
          <w:rFonts w:hint="eastAsia"/>
        </w:rPr>
        <w:t>，并在后期在实验室的同学们帮助下，参考中央研究院的分词标准对部分语料进行手工标记所得</w:t>
      </w:r>
      <w:r w:rsidR="00884AB5">
        <w:rPr>
          <w:rFonts w:hint="eastAsia"/>
        </w:rPr>
        <w:t>。</w:t>
      </w:r>
      <w:r w:rsidR="00761713">
        <w:rPr>
          <w:rFonts w:hint="eastAsia"/>
        </w:rPr>
        <w:t>数据内容</w:t>
      </w:r>
      <w:r w:rsidR="00A80A35">
        <w:rPr>
          <w:rFonts w:hint="eastAsia"/>
        </w:rPr>
        <w:t>包括《尚书》、《礼记》、《论语》等多本上古古籍的部分章节</w:t>
      </w:r>
      <w:r w:rsidR="00761713">
        <w:rPr>
          <w:rFonts w:hint="eastAsia"/>
        </w:rPr>
        <w:t>。调查数据包含超过</w:t>
      </w:r>
      <w:r w:rsidR="00A80A35">
        <w:rPr>
          <w:rFonts w:hint="eastAsia"/>
        </w:rPr>
        <w:t>1</w:t>
      </w:r>
      <w:r w:rsidR="00761713">
        <w:rPr>
          <w:rFonts w:hint="eastAsia"/>
        </w:rPr>
        <w:t>0</w:t>
      </w:r>
      <w:r w:rsidR="00C82E7F">
        <w:rPr>
          <w:rFonts w:hint="eastAsia"/>
        </w:rPr>
        <w:t>，</w:t>
      </w:r>
      <w:r w:rsidR="00761713">
        <w:rPr>
          <w:rFonts w:hint="eastAsia"/>
        </w:rPr>
        <w:t>000</w:t>
      </w:r>
      <w:r w:rsidR="00A80A35">
        <w:rPr>
          <w:rFonts w:hint="eastAsia"/>
        </w:rPr>
        <w:t>条语句</w:t>
      </w:r>
      <w:r w:rsidR="00761713">
        <w:rPr>
          <w:rFonts w:hint="eastAsia"/>
        </w:rPr>
        <w:t>，每</w:t>
      </w:r>
      <w:r w:rsidR="00A80A35">
        <w:rPr>
          <w:rFonts w:hint="eastAsia"/>
        </w:rPr>
        <w:t>条语句平均</w:t>
      </w:r>
      <w:r w:rsidR="00761713">
        <w:rPr>
          <w:rFonts w:hint="eastAsia"/>
        </w:rPr>
        <w:t>包含</w:t>
      </w:r>
      <w:r w:rsidR="00A80A35">
        <w:t>8</w:t>
      </w:r>
      <w:r w:rsidR="00A80A35">
        <w:rPr>
          <w:rFonts w:hint="eastAsia"/>
        </w:rPr>
        <w:t>个词语</w:t>
      </w:r>
      <w:r w:rsidR="00761713">
        <w:rPr>
          <w:rFonts w:hint="eastAsia"/>
        </w:rPr>
        <w:t>。</w:t>
      </w:r>
      <w:r w:rsidR="00A80A35">
        <w:rPr>
          <w:rFonts w:hint="eastAsia"/>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Pr>
          <w:rFonts w:hint="eastAsia"/>
        </w:rPr>
        <w:t>所产生的带有分词标签及词性标签的语料</w:t>
      </w:r>
      <w:r w:rsidR="00A80A35">
        <w:rPr>
          <w:rFonts w:hint="eastAsia"/>
        </w:rPr>
        <w:t>在经过人工确认后</w:t>
      </w:r>
      <w:r w:rsidR="009705FF">
        <w:rPr>
          <w:rFonts w:hint="eastAsia"/>
        </w:rPr>
        <w:t>又可继续用来训练模型以提高模型的对上古汉语分词及词性标注任务的拟合度。</w:t>
      </w:r>
    </w:p>
    <w:p w:rsidR="007C147F" w:rsidRDefault="007C147F" w:rsidP="003A472B">
      <w:pPr>
        <w:pStyle w:val="41"/>
      </w:pPr>
      <w:r w:rsidRPr="00CF7940">
        <w:rPr>
          <w:rFonts w:hint="eastAsia"/>
        </w:rPr>
        <w:t>标签编码</w:t>
      </w:r>
    </w:p>
    <w:p w:rsidR="007C147F" w:rsidRDefault="007C147F" w:rsidP="007C147F">
      <w:pPr>
        <w:pStyle w:val="u5"/>
        <w:spacing w:before="24" w:after="24"/>
        <w:ind w:firstLine="480"/>
      </w:pPr>
      <w:r>
        <w:rPr>
          <w:rFonts w:hint="eastAsia"/>
        </w:rPr>
        <w:t>首先，我们对语料标签进行标签转换，将语料的分词</w:t>
      </w:r>
      <w:r w:rsidR="002B37A3">
        <w:rPr>
          <w:rFonts w:hint="eastAsia"/>
        </w:rPr>
        <w:t>标记</w:t>
      </w:r>
      <w:r>
        <w:rPr>
          <w:rFonts w:hint="eastAsia"/>
        </w:rPr>
        <w:t>和词性标记转成统一的二元标签结构，如</w:t>
      </w:r>
      <w:r>
        <w:rPr>
          <w:rFonts w:hint="eastAsia"/>
        </w:rPr>
        <w:t>3.1</w:t>
      </w:r>
      <w:r>
        <w:rPr>
          <w:rFonts w:hint="eastAsia"/>
        </w:rPr>
        <w:t>（</w:t>
      </w:r>
      <w:r>
        <w:rPr>
          <w:rFonts w:hint="eastAsia"/>
        </w:rPr>
        <w:t>a-c</w:t>
      </w:r>
      <w:r>
        <w:rPr>
          <w:rFonts w:hint="eastAsia"/>
        </w:rPr>
        <w:t>）式所示，</w:t>
      </w:r>
      <w:r>
        <w:rPr>
          <w:rFonts w:hint="eastAsia"/>
        </w:rPr>
        <w:t>Td</w:t>
      </w:r>
      <w:r>
        <w:rPr>
          <w:rFonts w:hint="eastAsia"/>
        </w:rPr>
        <w:t>为词性标签列表，其中元素</w:t>
      </w:r>
      <w:r>
        <w:rPr>
          <w:rFonts w:hint="eastAsia"/>
        </w:rPr>
        <w:t>d1</w:t>
      </w:r>
      <w:r>
        <w:rPr>
          <w:rFonts w:hint="eastAsia"/>
        </w:rPr>
        <w:t>、</w:t>
      </w:r>
      <w:r>
        <w:rPr>
          <w:rFonts w:hint="eastAsia"/>
        </w:rPr>
        <w:t>d2</w:t>
      </w:r>
      <w:r>
        <w:rPr>
          <w:rFonts w:hint="eastAsia"/>
        </w:rPr>
        <w:t>等分别表示不同的词性标记。</w:t>
      </w:r>
      <w:r>
        <w:rPr>
          <w:rFonts w:hint="eastAsia"/>
        </w:rPr>
        <w:t>Tc</w:t>
      </w:r>
      <w:r>
        <w:rPr>
          <w:rFonts w:hint="eastAsia"/>
        </w:rPr>
        <w:t>为分词标签列表，其中的</w:t>
      </w:r>
      <w:r>
        <w:rPr>
          <w:rFonts w:hint="eastAsia"/>
        </w:rPr>
        <w:t>c1</w:t>
      </w:r>
      <w:r>
        <w:rPr>
          <w:rFonts w:hint="eastAsia"/>
        </w:rPr>
        <w:t>、</w:t>
      </w:r>
      <w:r>
        <w:rPr>
          <w:rFonts w:hint="eastAsia"/>
        </w:rPr>
        <w:t>c2</w:t>
      </w:r>
      <w:r>
        <w:rPr>
          <w:rFonts w:hint="eastAsia"/>
        </w:rPr>
        <w:t>等表示不同的分词标记，携带不同的分词信息。而</w:t>
      </w:r>
      <w:r>
        <w:rPr>
          <w:rFonts w:hint="eastAsia"/>
        </w:rPr>
        <w:t>T</w:t>
      </w:r>
      <w:r>
        <w:rPr>
          <w:rFonts w:hint="eastAsia"/>
        </w:rPr>
        <w:t>则表示二元标签组，其中的每一个标签是由</w:t>
      </w:r>
      <w:r>
        <w:rPr>
          <w:rFonts w:hint="eastAsia"/>
        </w:rPr>
        <w:t>Td</w:t>
      </w:r>
      <w:r w:rsidR="001F4CA9">
        <w:rPr>
          <w:rFonts w:hint="eastAsia"/>
        </w:rPr>
        <w:t>的转置</w:t>
      </w:r>
      <w:r>
        <w:rPr>
          <w:rFonts w:hint="eastAsia"/>
        </w:rPr>
        <w:t>点乘</w:t>
      </w:r>
      <w:r>
        <w:rPr>
          <w:rFonts w:hint="eastAsia"/>
        </w:rPr>
        <w:t>Tc</w:t>
      </w:r>
      <w:r>
        <w:rPr>
          <w:rFonts w:hint="eastAsia"/>
        </w:rPr>
        <w:t>得到的矩阵，则</w:t>
      </w:r>
      <w:r>
        <w:rPr>
          <w:rFonts w:hint="eastAsia"/>
        </w:rPr>
        <w:t>T</w:t>
      </w:r>
      <w:r>
        <w:rPr>
          <w:rFonts w:hint="eastAsia"/>
        </w:rPr>
        <w:t>中的每一个标签都分别携带了词性标记信息和分词标记信息。</w:t>
      </w:r>
    </w:p>
    <w:p w:rsidR="007C147F" w:rsidRDefault="007C147F" w:rsidP="007C147F">
      <w:pPr>
        <w:pStyle w:val="u5"/>
        <w:spacing w:before="24" w:after="24"/>
        <w:ind w:firstLine="480"/>
      </w:pPr>
      <w:r>
        <w:lastRenderedPageBreak/>
        <w:t xml:space="preserve"> </w:t>
      </w:r>
      <w:r w:rsidR="001F4CA9" w:rsidRPr="00B51223">
        <w:rPr>
          <w:b/>
          <w:position w:val="-52"/>
          <w:sz w:val="21"/>
        </w:rPr>
        <w:object w:dxaOrig="3140" w:dyaOrig="1140">
          <v:shape id="_x0000_i2069" type="#_x0000_t75" style="width:148.5pt;height:54.75pt" o:ole="">
            <v:imagedata r:id="rId60" o:title=""/>
          </v:shape>
          <o:OLEObject Type="Embed" ProgID="Equation.DSMT4" ShapeID="_x0000_i2069" DrawAspect="Content" ObjectID="_1634146938" r:id="rId61"/>
        </w:object>
      </w:r>
      <w:r w:rsidR="00814DC9" w:rsidRPr="00814DC9">
        <w:rPr>
          <w:noProof/>
        </w:rPr>
        <w:t xml:space="preserve"> </w:t>
      </w:r>
      <w:r w:rsidR="00814DC9">
        <w:rPr>
          <w:noProof/>
        </w:rPr>
        <w:drawing>
          <wp:inline distT="0" distB="0" distL="0" distR="0" wp14:anchorId="1A55DB12" wp14:editId="6AC1F41D">
            <wp:extent cx="2419350" cy="1085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1972" r="35533" b="7746"/>
                    <a:stretch/>
                  </pic:blipFill>
                  <pic:spPr bwMode="auto">
                    <a:xfrm>
                      <a:off x="0" y="0"/>
                      <a:ext cx="2419350" cy="1085850"/>
                    </a:xfrm>
                    <a:prstGeom prst="rect">
                      <a:avLst/>
                    </a:prstGeom>
                    <a:ln>
                      <a:noFill/>
                    </a:ln>
                    <a:extLst>
                      <a:ext uri="{53640926-AAD7-44D8-BBD7-CCE9431645EC}">
                        <a14:shadowObscured xmlns:a14="http://schemas.microsoft.com/office/drawing/2010/main"/>
                      </a:ext>
                    </a:extLst>
                  </pic:spPr>
                </pic:pic>
              </a:graphicData>
            </a:graphic>
          </wp:inline>
        </w:drawing>
      </w:r>
    </w:p>
    <w:p w:rsidR="007C147F" w:rsidRDefault="007C147F" w:rsidP="007C147F">
      <w:pPr>
        <w:pStyle w:val="u5"/>
        <w:spacing w:before="24" w:after="24"/>
        <w:ind w:firstLine="480"/>
      </w:pPr>
      <w:r>
        <w:rPr>
          <w:rFonts w:hint="eastAsia"/>
        </w:rPr>
        <w:t>预处理过程如图</w:t>
      </w:r>
      <w:r>
        <w:rPr>
          <w:rFonts w:hint="eastAsia"/>
        </w:rPr>
        <w:t>2</w:t>
      </w:r>
      <w:r>
        <w:rPr>
          <w:rFonts w:hint="eastAsia"/>
        </w:rPr>
        <w:t>所示，首先将词</w:t>
      </w:r>
      <w:r>
        <w:rPr>
          <w:rFonts w:hint="eastAsia"/>
        </w:rPr>
        <w:t>Wn</w:t>
      </w:r>
      <w:r>
        <w:rPr>
          <w:rFonts w:hint="eastAsia"/>
        </w:rPr>
        <w:t>拆分成单字</w:t>
      </w:r>
      <w:r>
        <w:rPr>
          <w:rFonts w:hint="eastAsia"/>
        </w:rPr>
        <w:t>Zn</w:t>
      </w:r>
      <w:r>
        <w:rPr>
          <w:rFonts w:hint="eastAsia"/>
        </w:rPr>
        <w:t>，并且单字</w:t>
      </w:r>
      <w:r>
        <w:rPr>
          <w:rFonts w:hint="eastAsia"/>
        </w:rPr>
        <w:t>Zn</w:t>
      </w:r>
      <w:r>
        <w:rPr>
          <w:rFonts w:hint="eastAsia"/>
        </w:rPr>
        <w:t>也携带该字隶属词的词性标记信息</w:t>
      </w:r>
      <w:r>
        <w:rPr>
          <w:rFonts w:hint="eastAsia"/>
        </w:rPr>
        <w:t>d1</w:t>
      </w:r>
      <w:r w:rsidR="00814DC9">
        <w:rPr>
          <w:rFonts w:hint="eastAsia"/>
        </w:rPr>
        <w:t>，例如将“瀑布</w:t>
      </w:r>
      <w:r>
        <w:rPr>
          <w:rFonts w:hint="eastAsia"/>
        </w:rPr>
        <w:t>/N</w:t>
      </w:r>
      <w:r w:rsidR="00814DC9">
        <w:rPr>
          <w:rFonts w:hint="eastAsia"/>
        </w:rPr>
        <w:t>”转换为‘瀑</w:t>
      </w:r>
      <w:r>
        <w:rPr>
          <w:rFonts w:hint="eastAsia"/>
        </w:rPr>
        <w:t>/N</w:t>
      </w:r>
      <w:r>
        <w:rPr>
          <w:rFonts w:hint="eastAsia"/>
        </w:rPr>
        <w:t>’和‘</w:t>
      </w:r>
      <w:r w:rsidR="00814DC9">
        <w:rPr>
          <w:rFonts w:hint="eastAsia"/>
        </w:rPr>
        <w:t>布</w:t>
      </w:r>
      <w:r>
        <w:rPr>
          <w:rFonts w:hint="eastAsia"/>
        </w:rPr>
        <w:t>/N</w:t>
      </w:r>
      <w:r>
        <w:rPr>
          <w:rFonts w:hint="eastAsia"/>
        </w:rPr>
        <w:t>’，然后使用分词标签为每个字打上分词标记，即将中文分词当成分类任务</w:t>
      </w:r>
      <w:r>
        <w:rPr>
          <w:rFonts w:hint="eastAsia"/>
        </w:rPr>
        <w:t>[34]</w:t>
      </w:r>
      <w:r>
        <w:rPr>
          <w:rFonts w:hint="eastAsia"/>
        </w:rPr>
        <w:t>。最后将词性标签作为第一维标签，分词信息标签作为第二维标签组合成二元标签组的结构。</w:t>
      </w:r>
    </w:p>
    <w:p w:rsidR="007C147F" w:rsidRPr="00501E6F" w:rsidRDefault="007C147F" w:rsidP="00141F1B">
      <w:pPr>
        <w:snapToGrid w:val="0"/>
        <w:spacing w:line="280" w:lineRule="atLeast"/>
        <w:rPr>
          <w:color w:val="000000"/>
          <w:szCs w:val="20"/>
        </w:rPr>
      </w:pPr>
      <w:r>
        <w:object w:dxaOrig="11535" w:dyaOrig="4216">
          <v:shape id="_x0000_i2104" type="#_x0000_t75" style="width:445.5pt;height:162.75pt" o:ole="">
            <v:imagedata r:id="rId63" o:title=""/>
          </v:shape>
          <o:OLEObject Type="Embed" ProgID="Visio.Drawing.15" ShapeID="_x0000_i2104" DrawAspect="Content" ObjectID="_1634146939" r:id="rId64"/>
        </w:object>
      </w:r>
      <w:r w:rsidRPr="00501E6F">
        <w:rPr>
          <w:szCs w:val="20"/>
        </w:rPr>
        <w:object w:dxaOrig="23265" w:dyaOrig="6075">
          <v:shape id="_x0000_i2105" type="#_x0000_t75" style="width:418.5pt;height:109.5pt" o:ole="">
            <v:imagedata r:id="rId65" o:title=""/>
          </v:shape>
          <o:OLEObject Type="Embed" ProgID="Visio.Drawing.15" ShapeID="_x0000_i2105" DrawAspect="Content" ObjectID="_1634146940" r:id="rId66"/>
        </w:object>
      </w:r>
    </w:p>
    <w:p w:rsidR="007C147F" w:rsidRPr="00501E6F" w:rsidRDefault="007C147F" w:rsidP="007C147F">
      <w:pPr>
        <w:numPr>
          <w:ilvl w:val="0"/>
          <w:numId w:val="36"/>
        </w:numPr>
        <w:snapToGrid w:val="0"/>
        <w:spacing w:line="280" w:lineRule="atLeast"/>
        <w:ind w:firstLine="400"/>
        <w:jc w:val="center"/>
        <w:rPr>
          <w:color w:val="000000"/>
          <w:sz w:val="20"/>
          <w:szCs w:val="20"/>
        </w:rPr>
      </w:pPr>
      <w:r w:rsidRPr="00501E6F">
        <w:rPr>
          <w:rFonts w:hint="eastAsia"/>
          <w:color w:val="000000"/>
          <w:sz w:val="20"/>
          <w:szCs w:val="20"/>
        </w:rPr>
        <w:t>编码方式一示意图</w:t>
      </w:r>
    </w:p>
    <w:p w:rsidR="007C147F" w:rsidRPr="00501E6F" w:rsidRDefault="007C147F" w:rsidP="007C147F">
      <w:pPr>
        <w:snapToGrid w:val="0"/>
        <w:spacing w:line="280" w:lineRule="atLeast"/>
        <w:ind w:firstLine="480"/>
        <w:jc w:val="center"/>
        <w:rPr>
          <w:color w:val="000000"/>
          <w:szCs w:val="20"/>
        </w:rPr>
      </w:pPr>
      <w:r w:rsidRPr="00501E6F">
        <w:rPr>
          <w:szCs w:val="20"/>
        </w:rPr>
        <w:object w:dxaOrig="24877" w:dyaOrig="6555">
          <v:shape id="_x0000_i2072" type="#_x0000_t75" style="width:438.75pt;height:115.5pt" o:ole="">
            <v:imagedata r:id="rId67" o:title=""/>
          </v:shape>
          <o:OLEObject Type="Embed" ProgID="Visio.Drawing.15" ShapeID="_x0000_i2072" DrawAspect="Content" ObjectID="_1634146941" r:id="rId68"/>
        </w:object>
      </w:r>
    </w:p>
    <w:p w:rsidR="007C147F" w:rsidRPr="00501E6F" w:rsidRDefault="007C147F" w:rsidP="007C147F">
      <w:pPr>
        <w:numPr>
          <w:ilvl w:val="0"/>
          <w:numId w:val="36"/>
        </w:numPr>
        <w:snapToGrid w:val="0"/>
        <w:spacing w:line="280" w:lineRule="atLeast"/>
        <w:ind w:firstLine="400"/>
        <w:jc w:val="center"/>
        <w:rPr>
          <w:color w:val="000000"/>
          <w:sz w:val="20"/>
          <w:szCs w:val="20"/>
        </w:rPr>
      </w:pPr>
      <w:r w:rsidRPr="00501E6F">
        <w:rPr>
          <w:rFonts w:hint="eastAsia"/>
          <w:color w:val="000000"/>
          <w:sz w:val="20"/>
          <w:szCs w:val="20"/>
        </w:rPr>
        <w:t>编码方式二示意图</w:t>
      </w:r>
    </w:p>
    <w:p w:rsidR="007C147F" w:rsidRDefault="007C147F" w:rsidP="007C147F">
      <w:pPr>
        <w:pStyle w:val="u5"/>
        <w:spacing w:before="24" w:after="24"/>
        <w:ind w:firstLine="480"/>
      </w:pPr>
      <w:r>
        <w:rPr>
          <w:rFonts w:hint="eastAsia"/>
        </w:rPr>
        <w:t>本模型的输出不同于分词或词性标记单任务模型的单标签输出，本模型</w:t>
      </w:r>
      <w:r>
        <w:rPr>
          <w:rFonts w:hint="eastAsia"/>
        </w:rPr>
        <w:lastRenderedPageBreak/>
        <w:t>输出的是经过编码的二元标签组，标签的两个维度分别表示词性标记和分词信息，可以使网络更加充分考虑字、词性和分词之间的内在关联，相较先分词后进行词性标注这样的“两步走”方法增加了词性和分词之间的内在关联，使一体化模型的精确度更高。</w:t>
      </w:r>
    </w:p>
    <w:p w:rsidR="0088164D" w:rsidRPr="007C147F" w:rsidRDefault="007C147F" w:rsidP="0088164D">
      <w:pPr>
        <w:pStyle w:val="u5"/>
        <w:spacing w:before="24" w:after="24"/>
        <w:ind w:firstLine="480"/>
      </w:pPr>
      <w:r>
        <w:rPr>
          <w:rFonts w:hint="eastAsia"/>
        </w:rPr>
        <w:t>针对一体化模型中的输入、输出层，我们提出两种二元标签结构的编码方式，如图</w:t>
      </w:r>
      <w:r>
        <w:rPr>
          <w:rFonts w:hint="eastAsia"/>
        </w:rPr>
        <w:t>3</w:t>
      </w:r>
      <w:r>
        <w:rPr>
          <w:rFonts w:hint="eastAsia"/>
        </w:rPr>
        <w:t>所示，若二元标签组包括</w:t>
      </w:r>
      <w:r>
        <w:rPr>
          <w:rFonts w:hint="eastAsia"/>
        </w:rPr>
        <w:t>m</w:t>
      </w:r>
      <w:r>
        <w:rPr>
          <w:rFonts w:hint="eastAsia"/>
        </w:rPr>
        <w:t>种词性标记，用</w:t>
      </w:r>
      <w:r>
        <w:rPr>
          <w:rFonts w:hint="eastAsia"/>
        </w:rPr>
        <w:t>dm</w:t>
      </w:r>
      <w:r>
        <w:rPr>
          <w:rFonts w:hint="eastAsia"/>
        </w:rPr>
        <w:t>表示，</w:t>
      </w:r>
      <w:r>
        <w:rPr>
          <w:rFonts w:hint="eastAsia"/>
        </w:rPr>
        <w:t>n</w:t>
      </w:r>
      <w:r>
        <w:rPr>
          <w:rFonts w:hint="eastAsia"/>
        </w:rPr>
        <w:t>种分词标记，用</w:t>
      </w:r>
      <w:r>
        <w:rPr>
          <w:rFonts w:hint="eastAsia"/>
        </w:rPr>
        <w:t>cn</w:t>
      </w:r>
      <w:r>
        <w:rPr>
          <w:rFonts w:hint="eastAsia"/>
        </w:rPr>
        <w:t>表示，则编码方式一为：对</w:t>
      </w:r>
      <w:r>
        <w:rPr>
          <w:rFonts w:hint="eastAsia"/>
        </w:rPr>
        <w:t>(m</w:t>
      </w:r>
      <w:r>
        <w:rPr>
          <w:rFonts w:hint="eastAsia"/>
        </w:rPr>
        <w:t>×</w:t>
      </w:r>
      <w:r>
        <w:rPr>
          <w:rFonts w:hint="eastAsia"/>
        </w:rPr>
        <w:t>n)</w:t>
      </w:r>
      <w:r>
        <w:rPr>
          <w:rFonts w:hint="eastAsia"/>
        </w:rPr>
        <w:t>种不同词性标记和分词标记的自由组合结果进行编号，即每一个不同的二元标签有自己固定的从</w:t>
      </w:r>
      <w:r>
        <w:rPr>
          <w:rFonts w:hint="eastAsia"/>
        </w:rPr>
        <w:t>0</w:t>
      </w:r>
      <w:r>
        <w:rPr>
          <w:rFonts w:hint="eastAsia"/>
        </w:rPr>
        <w:t>至（</w:t>
      </w:r>
      <w:r>
        <w:rPr>
          <w:rFonts w:hint="eastAsia"/>
        </w:rPr>
        <w:t>m</w:t>
      </w:r>
      <w:r>
        <w:rPr>
          <w:rFonts w:hint="eastAsia"/>
        </w:rPr>
        <w:t>×</w:t>
      </w:r>
      <w:r>
        <w:rPr>
          <w:rFonts w:hint="eastAsia"/>
        </w:rPr>
        <w:t>n</w:t>
      </w:r>
      <w:r>
        <w:rPr>
          <w:rFonts w:hint="eastAsia"/>
        </w:rPr>
        <w:t>）的某一编号，然后对其进行</w:t>
      </w:r>
      <w:r>
        <w:rPr>
          <w:rFonts w:hint="eastAsia"/>
        </w:rPr>
        <w:t>One-hot</w:t>
      </w:r>
      <w:r>
        <w:rPr>
          <w:rFonts w:hint="eastAsia"/>
        </w:rPr>
        <w:t>编码，即一串（</w:t>
      </w:r>
      <w:r>
        <w:rPr>
          <w:rFonts w:hint="eastAsia"/>
        </w:rPr>
        <w:t>m</w:t>
      </w:r>
      <w:r>
        <w:rPr>
          <w:rFonts w:hint="eastAsia"/>
        </w:rPr>
        <w:t>×</w:t>
      </w:r>
      <w:r>
        <w:rPr>
          <w:rFonts w:hint="eastAsia"/>
        </w:rPr>
        <w:t>n</w:t>
      </w:r>
      <w:r>
        <w:rPr>
          <w:rFonts w:hint="eastAsia"/>
        </w:rPr>
        <w:t>）位的</w:t>
      </w:r>
      <w:r>
        <w:rPr>
          <w:rFonts w:hint="eastAsia"/>
        </w:rPr>
        <w:t>0/1</w:t>
      </w:r>
      <w:r>
        <w:rPr>
          <w:rFonts w:hint="eastAsia"/>
        </w:rPr>
        <w:t>序列，其中除某一位为</w:t>
      </w:r>
      <w:r>
        <w:rPr>
          <w:rFonts w:hint="eastAsia"/>
        </w:rPr>
        <w:t>1</w:t>
      </w:r>
      <w:r>
        <w:rPr>
          <w:rFonts w:hint="eastAsia"/>
        </w:rPr>
        <w:t>以外，其他均为</w:t>
      </w:r>
      <w:r>
        <w:rPr>
          <w:rFonts w:hint="eastAsia"/>
        </w:rPr>
        <w:t>0</w:t>
      </w:r>
      <w:r>
        <w:rPr>
          <w:rFonts w:hint="eastAsia"/>
        </w:rPr>
        <w:t>，为</w:t>
      </w:r>
      <w:r>
        <w:rPr>
          <w:rFonts w:hint="eastAsia"/>
        </w:rPr>
        <w:t>1</w:t>
      </w:r>
      <w:r>
        <w:rPr>
          <w:rFonts w:hint="eastAsia"/>
        </w:rPr>
        <w:t>的位对应的编号即为对应的二元标签，如图</w:t>
      </w:r>
      <w:r>
        <w:rPr>
          <w:rFonts w:hint="eastAsia"/>
        </w:rPr>
        <w:t>3(a)</w:t>
      </w:r>
      <w:r>
        <w:rPr>
          <w:rFonts w:hint="eastAsia"/>
        </w:rPr>
        <w:t>所示。编码方式二：对</w:t>
      </w:r>
      <w:r>
        <w:rPr>
          <w:rFonts w:hint="eastAsia"/>
        </w:rPr>
        <w:t>(m</w:t>
      </w:r>
      <w:r>
        <w:rPr>
          <w:rFonts w:hint="eastAsia"/>
        </w:rPr>
        <w:t>×</w:t>
      </w:r>
      <w:r>
        <w:rPr>
          <w:rFonts w:hint="eastAsia"/>
        </w:rPr>
        <w:t>n)</w:t>
      </w:r>
      <w:r>
        <w:rPr>
          <w:rFonts w:hint="eastAsia"/>
        </w:rPr>
        <w:t>种二元标签进行二维编码，第一维有</w:t>
      </w:r>
      <w:r>
        <w:rPr>
          <w:rFonts w:hint="eastAsia"/>
        </w:rPr>
        <w:t>m</w:t>
      </w:r>
      <w:r>
        <w:rPr>
          <w:rFonts w:hint="eastAsia"/>
        </w:rPr>
        <w:t>列，表示词性标注信息，第二维有</w:t>
      </w:r>
      <w:r>
        <w:rPr>
          <w:rFonts w:hint="eastAsia"/>
        </w:rPr>
        <w:t>n</w:t>
      </w:r>
      <w:r>
        <w:rPr>
          <w:rFonts w:hint="eastAsia"/>
        </w:rPr>
        <w:t>列，表示分词信息，则二元标签组的编码为一串（</w:t>
      </w:r>
      <w:r>
        <w:rPr>
          <w:rFonts w:hint="eastAsia"/>
        </w:rPr>
        <w:t>m+n</w:t>
      </w:r>
      <w:r>
        <w:rPr>
          <w:rFonts w:hint="eastAsia"/>
        </w:rPr>
        <w:t>）位的</w:t>
      </w:r>
      <w:r>
        <w:rPr>
          <w:rFonts w:hint="eastAsia"/>
        </w:rPr>
        <w:t>0/1</w:t>
      </w:r>
      <w:r>
        <w:rPr>
          <w:rFonts w:hint="eastAsia"/>
        </w:rPr>
        <w:t>序列，其中前</w:t>
      </w:r>
      <w:r>
        <w:rPr>
          <w:rFonts w:hint="eastAsia"/>
        </w:rPr>
        <w:t>m</w:t>
      </w:r>
      <w:r>
        <w:rPr>
          <w:rFonts w:hint="eastAsia"/>
        </w:rPr>
        <w:t>位中仅有一位为</w:t>
      </w:r>
      <w:r>
        <w:rPr>
          <w:rFonts w:hint="eastAsia"/>
        </w:rPr>
        <w:t>1</w:t>
      </w:r>
      <w:r>
        <w:rPr>
          <w:rFonts w:hint="eastAsia"/>
        </w:rPr>
        <w:t>，对应词性标签的</w:t>
      </w:r>
      <w:r>
        <w:rPr>
          <w:rFonts w:hint="eastAsia"/>
        </w:rPr>
        <w:t>One-hot</w:t>
      </w:r>
      <w:r>
        <w:rPr>
          <w:rFonts w:hint="eastAsia"/>
        </w:rPr>
        <w:t>编码，后</w:t>
      </w:r>
      <w:r>
        <w:rPr>
          <w:rFonts w:hint="eastAsia"/>
        </w:rPr>
        <w:t>n</w:t>
      </w:r>
      <w:r>
        <w:rPr>
          <w:rFonts w:hint="eastAsia"/>
        </w:rPr>
        <w:t>位有一位为</w:t>
      </w:r>
      <w:r>
        <w:rPr>
          <w:rFonts w:hint="eastAsia"/>
        </w:rPr>
        <w:t>1</w:t>
      </w:r>
      <w:r>
        <w:rPr>
          <w:rFonts w:hint="eastAsia"/>
        </w:rPr>
        <w:t>，对应分词标签的</w:t>
      </w:r>
      <w:r>
        <w:rPr>
          <w:rFonts w:hint="eastAsia"/>
        </w:rPr>
        <w:t>One-hot</w:t>
      </w:r>
      <w:r>
        <w:rPr>
          <w:rFonts w:hint="eastAsia"/>
        </w:rPr>
        <w:t>编码。如图</w:t>
      </w:r>
      <w:r>
        <w:rPr>
          <w:rFonts w:hint="eastAsia"/>
        </w:rPr>
        <w:t>3(b)</w:t>
      </w:r>
      <w:r>
        <w:rPr>
          <w:rFonts w:hint="eastAsia"/>
        </w:rPr>
        <w:t>所示。这样二元标签组就表示成了一串计算机能处理的</w:t>
      </w:r>
      <w:r>
        <w:rPr>
          <w:rFonts w:hint="eastAsia"/>
        </w:rPr>
        <w:t>0/1</w:t>
      </w:r>
      <w:r>
        <w:rPr>
          <w:rFonts w:hint="eastAsia"/>
        </w:rPr>
        <w:t>序列。</w:t>
      </w:r>
    </w:p>
    <w:p w:rsidR="00386585" w:rsidRDefault="00F93732" w:rsidP="003A472B">
      <w:pPr>
        <w:pStyle w:val="31"/>
      </w:pPr>
      <w:bookmarkStart w:id="50" w:name="_Toc466240560"/>
      <w:bookmarkStart w:id="51" w:name="_Toc466441868"/>
      <w:bookmarkStart w:id="52" w:name="_Toc23526325"/>
      <w:r>
        <w:rPr>
          <w:rFonts w:hint="eastAsia"/>
        </w:rPr>
        <w:t>分类模型的评估标准</w:t>
      </w:r>
      <w:bookmarkEnd w:id="50"/>
      <w:bookmarkEnd w:id="51"/>
      <w:bookmarkEnd w:id="52"/>
    </w:p>
    <w:p w:rsidR="00814DC9" w:rsidRDefault="00814DC9" w:rsidP="00814DC9">
      <w:pPr>
        <w:pStyle w:val="u5"/>
        <w:spacing w:before="24" w:after="24"/>
        <w:ind w:firstLine="480"/>
      </w:pPr>
      <w:r>
        <w:rPr>
          <w:rFonts w:hint="eastAsia"/>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Pr>
          <w:rFonts w:hint="eastAsia"/>
        </w:rPr>
        <w:t>Precision</w:t>
      </w:r>
      <w:r>
        <w:rPr>
          <w:rFonts w:hint="eastAsia"/>
        </w:rPr>
        <w:t>就是检索出来的条目（比如：文档、网页等）有多少是准确的，</w:t>
      </w:r>
      <w:r>
        <w:rPr>
          <w:rFonts w:hint="eastAsia"/>
        </w:rPr>
        <w:t>Recall</w:t>
      </w:r>
      <w:r>
        <w:rPr>
          <w:rFonts w:hint="eastAsia"/>
        </w:rPr>
        <w:t>就是所有准确的条目有多少被检索出来了。</w:t>
      </w:r>
    </w:p>
    <w:p w:rsidR="00814DC9" w:rsidRDefault="00814DC9" w:rsidP="00814DC9">
      <w:pPr>
        <w:pStyle w:val="u5"/>
        <w:spacing w:before="24" w:after="24"/>
        <w:ind w:firstLineChars="0" w:firstLine="0"/>
      </w:pPr>
      <w:r>
        <w:rPr>
          <w:rFonts w:hint="eastAsia"/>
        </w:rPr>
        <w:t>召回率</w:t>
      </w:r>
      <w:r>
        <w:rPr>
          <w:rFonts w:hint="eastAsia"/>
        </w:rPr>
        <w:t>(Recall)=</w:t>
      </w:r>
      <w:r>
        <w:rPr>
          <w:rFonts w:hint="eastAsia"/>
        </w:rPr>
        <w:t>系统检索到的相关文件</w:t>
      </w:r>
      <w:r>
        <w:rPr>
          <w:rFonts w:hint="eastAsia"/>
        </w:rPr>
        <w:t xml:space="preserve"> / </w:t>
      </w:r>
      <w:r>
        <w:rPr>
          <w:rFonts w:hint="eastAsia"/>
        </w:rPr>
        <w:t>系统所有相关的文件总数</w:t>
      </w:r>
    </w:p>
    <w:p w:rsidR="00EB0D9B" w:rsidRDefault="00814DC9" w:rsidP="00814DC9">
      <w:pPr>
        <w:pStyle w:val="u5"/>
        <w:spacing w:before="24" w:after="24"/>
        <w:ind w:firstLineChars="0" w:firstLine="0"/>
      </w:pPr>
      <w:r>
        <w:rPr>
          <w:rFonts w:hint="eastAsia"/>
        </w:rPr>
        <w:t>准确率</w:t>
      </w:r>
      <w:r>
        <w:rPr>
          <w:rFonts w:hint="eastAsia"/>
        </w:rPr>
        <w:t>(Precision)=</w:t>
      </w:r>
      <w:r>
        <w:rPr>
          <w:rFonts w:hint="eastAsia"/>
        </w:rPr>
        <w:t>系统检索到的相关文件</w:t>
      </w:r>
      <w:r>
        <w:rPr>
          <w:rFonts w:hint="eastAsia"/>
        </w:rPr>
        <w:t xml:space="preserve"> / </w:t>
      </w:r>
      <w:r>
        <w:rPr>
          <w:rFonts w:hint="eastAsia"/>
        </w:rPr>
        <w:t>系统所有检索到的文件总数</w:t>
      </w:r>
    </w:p>
    <w:p w:rsidR="00814DC9" w:rsidRDefault="00814DC9" w:rsidP="00814DC9">
      <w:pPr>
        <w:pStyle w:val="u5"/>
        <w:spacing w:before="24" w:after="24"/>
        <w:ind w:firstLine="480"/>
      </w:pPr>
      <w:r>
        <w:rPr>
          <w:rFonts w:hint="eastAsia"/>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Default="00814DC9" w:rsidP="00814DC9">
      <w:pPr>
        <w:pStyle w:val="u5"/>
        <w:spacing w:before="24" w:after="24"/>
        <w:ind w:firstLine="480"/>
      </w:pPr>
      <w:r>
        <w:rPr>
          <w:rFonts w:hint="eastAsia"/>
        </w:rPr>
        <w:t>比如我们只搜出了一个结果，此结果是正确的，求得</w:t>
      </w:r>
      <w:r>
        <w:rPr>
          <w:rFonts w:hint="eastAsia"/>
        </w:rPr>
        <w:t>precisin</w:t>
      </w:r>
      <w:r>
        <w:rPr>
          <w:rFonts w:hint="eastAsia"/>
        </w:rPr>
        <w:t>等于</w:t>
      </w:r>
      <w:r>
        <w:rPr>
          <w:rFonts w:hint="eastAsia"/>
        </w:rPr>
        <w:t>1</w:t>
      </w:r>
      <w:r>
        <w:rPr>
          <w:rFonts w:hint="eastAsia"/>
        </w:rPr>
        <w:t>。但是由于只搜出一个结果，</w:t>
      </w:r>
      <w:r>
        <w:rPr>
          <w:rFonts w:hint="eastAsia"/>
        </w:rPr>
        <w:t>recall</w:t>
      </w:r>
      <w:r>
        <w:rPr>
          <w:rFonts w:hint="eastAsia"/>
        </w:rPr>
        <w:t>值反而很低，接近于</w:t>
      </w:r>
      <w:r>
        <w:rPr>
          <w:rFonts w:hint="eastAsia"/>
        </w:rPr>
        <w:t>0</w:t>
      </w:r>
      <w:r>
        <w:rPr>
          <w:rFonts w:hint="eastAsia"/>
        </w:rPr>
        <w:t>。所以需要综合考量，</w:t>
      </w:r>
      <w:r w:rsidR="00B850D6">
        <w:rPr>
          <w:rFonts w:hint="eastAsia"/>
        </w:rPr>
        <w:t>因此便引入了</w:t>
      </w:r>
      <w:r>
        <w:rPr>
          <w:rFonts w:hint="eastAsia"/>
        </w:rPr>
        <w:t>F-measure</w:t>
      </w:r>
      <w:r>
        <w:rPr>
          <w:rFonts w:hint="eastAsia"/>
        </w:rPr>
        <w:t>。</w:t>
      </w:r>
      <w:r w:rsidR="00B850D6" w:rsidRPr="00B850D6">
        <w:rPr>
          <w:rFonts w:hint="eastAsia"/>
        </w:rPr>
        <w:t>F-measure</w:t>
      </w:r>
      <w:r w:rsidR="00B850D6" w:rsidRPr="00B850D6">
        <w:rPr>
          <w:rFonts w:hint="eastAsia"/>
        </w:rPr>
        <w:t>又称</w:t>
      </w:r>
      <w:r w:rsidR="00B850D6" w:rsidRPr="00B850D6">
        <w:rPr>
          <w:rFonts w:hint="eastAsia"/>
        </w:rPr>
        <w:t>F-score</w:t>
      </w:r>
      <w:r w:rsidR="00C82E7F">
        <w:rPr>
          <w:rFonts w:hint="eastAsia"/>
        </w:rPr>
        <w:t>，</w:t>
      </w:r>
      <w:r w:rsidR="00B850D6" w:rsidRPr="00B850D6">
        <w:rPr>
          <w:rFonts w:hint="eastAsia"/>
        </w:rPr>
        <w:t>其公式为：</w:t>
      </w:r>
    </w:p>
    <w:p w:rsidR="00B850D6" w:rsidRDefault="00B850D6" w:rsidP="00814DC9">
      <w:pPr>
        <w:pStyle w:val="u5"/>
        <w:spacing w:before="24" w:after="24"/>
        <w:ind w:firstLine="480"/>
      </w:pPr>
      <w:r>
        <w:rPr>
          <w:noProof/>
        </w:rPr>
        <w:lastRenderedPageBreak/>
        <w:drawing>
          <wp:inline distT="0" distB="0" distL="0" distR="0" wp14:anchorId="2DBEEDAE" wp14:editId="10B0EA54">
            <wp:extent cx="4095750" cy="6191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95750" cy="619125"/>
                    </a:xfrm>
                    <a:prstGeom prst="rect">
                      <a:avLst/>
                    </a:prstGeom>
                  </pic:spPr>
                </pic:pic>
              </a:graphicData>
            </a:graphic>
          </wp:inline>
        </w:drawing>
      </w:r>
    </w:p>
    <w:p w:rsidR="00B850D6" w:rsidRDefault="00B850D6" w:rsidP="00814DC9">
      <w:pPr>
        <w:pStyle w:val="u5"/>
        <w:spacing w:before="24" w:after="24"/>
        <w:ind w:firstLine="480"/>
      </w:pPr>
      <w:r>
        <w:rPr>
          <w:rFonts w:hint="eastAsia"/>
        </w:rPr>
        <w:t>其中，当β</w:t>
      </w:r>
      <w:r>
        <w:rPr>
          <w:rFonts w:hint="eastAsia"/>
        </w:rPr>
        <w:t>=</w:t>
      </w:r>
      <w:r>
        <w:t>2</w:t>
      </w:r>
      <w:r>
        <w:rPr>
          <w:rFonts w:hint="eastAsia"/>
        </w:rPr>
        <w:t>时，更加注重召回率；β</w:t>
      </w:r>
      <w:r>
        <w:rPr>
          <w:rFonts w:hint="eastAsia"/>
        </w:rPr>
        <w:t>=</w:t>
      </w:r>
      <w:r>
        <w:t>0.5</w:t>
      </w:r>
      <w:r>
        <w:rPr>
          <w:rFonts w:hint="eastAsia"/>
        </w:rPr>
        <w:t>时，更加重视准确率；当β</w:t>
      </w:r>
      <w:r>
        <w:rPr>
          <w:rFonts w:hint="eastAsia"/>
        </w:rPr>
        <w:t>=</w:t>
      </w:r>
      <w:r>
        <w:t>1</w:t>
      </w:r>
      <w:r>
        <w:rPr>
          <w:rFonts w:hint="eastAsia"/>
        </w:rPr>
        <w:t>时，就是</w:t>
      </w:r>
      <w:r>
        <w:rPr>
          <w:rFonts w:hint="eastAsia"/>
        </w:rPr>
        <w:t>F</w:t>
      </w:r>
      <w:r>
        <w:t>1</w:t>
      </w:r>
      <w:r>
        <w:rPr>
          <w:rFonts w:hint="eastAsia"/>
        </w:rPr>
        <w:t>-score</w:t>
      </w:r>
      <w:r>
        <w:rPr>
          <w:rFonts w:hint="eastAsia"/>
        </w:rPr>
        <w:t>：</w:t>
      </w:r>
    </w:p>
    <w:p w:rsidR="00B850D6" w:rsidRDefault="00B850D6" w:rsidP="00814DC9">
      <w:pPr>
        <w:pStyle w:val="u5"/>
        <w:spacing w:before="24" w:after="24"/>
        <w:ind w:firstLine="480"/>
      </w:pPr>
      <w:r>
        <w:rPr>
          <w:noProof/>
        </w:rPr>
        <w:drawing>
          <wp:inline distT="0" distB="0" distL="0" distR="0" wp14:anchorId="6E1A623E" wp14:editId="0537DA8A">
            <wp:extent cx="2543175" cy="5810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43175" cy="581025"/>
                    </a:xfrm>
                    <a:prstGeom prst="rect">
                      <a:avLst/>
                    </a:prstGeom>
                  </pic:spPr>
                </pic:pic>
              </a:graphicData>
            </a:graphic>
          </wp:inline>
        </w:drawing>
      </w:r>
    </w:p>
    <w:p w:rsidR="00B850D6" w:rsidRDefault="00B850D6" w:rsidP="00814DC9">
      <w:pPr>
        <w:pStyle w:val="u5"/>
        <w:spacing w:before="24" w:after="24"/>
        <w:ind w:firstLine="480"/>
      </w:pPr>
      <w:r w:rsidRPr="00B850D6">
        <w:rPr>
          <w:rFonts w:hint="eastAsia"/>
        </w:rPr>
        <w:t>F-measure</w:t>
      </w:r>
      <w:r w:rsidRPr="00B850D6">
        <w:rPr>
          <w:rFonts w:hint="eastAsia"/>
        </w:rPr>
        <w:t>综合了</w:t>
      </w:r>
      <w:r w:rsidRPr="00B850D6">
        <w:rPr>
          <w:rFonts w:hint="eastAsia"/>
        </w:rPr>
        <w:t>precision</w:t>
      </w:r>
      <w:r w:rsidRPr="00B850D6">
        <w:rPr>
          <w:rFonts w:hint="eastAsia"/>
        </w:rPr>
        <w:t>和</w:t>
      </w:r>
      <w:r w:rsidRPr="00B850D6">
        <w:rPr>
          <w:rFonts w:hint="eastAsia"/>
        </w:rPr>
        <w:t>recall</w:t>
      </w:r>
      <w:r w:rsidR="00C82E7F">
        <w:rPr>
          <w:rFonts w:hint="eastAsia"/>
        </w:rPr>
        <w:t>，</w:t>
      </w:r>
      <w:r w:rsidRPr="00B850D6">
        <w:rPr>
          <w:rFonts w:hint="eastAsia"/>
        </w:rPr>
        <w:t>其值越高，通常表示算法性能越好</w:t>
      </w:r>
      <w:r>
        <w:rPr>
          <w:rFonts w:hint="eastAsia"/>
        </w:rPr>
        <w:t>，下表展示了召回率、准确率和</w:t>
      </w:r>
      <w:r>
        <w:rPr>
          <w:rFonts w:hint="eastAsia"/>
        </w:rPr>
        <w:t>F-score</w:t>
      </w:r>
      <w:r>
        <w:rPr>
          <w:rFonts w:hint="eastAsia"/>
        </w:rPr>
        <w:t>之间的关系</w:t>
      </w:r>
      <w:r w:rsidRPr="00B850D6">
        <w:rPr>
          <w:rFonts w:hint="eastAsia"/>
        </w:rPr>
        <w:t>。</w:t>
      </w:r>
    </w:p>
    <w:p w:rsidR="00141F1B" w:rsidRDefault="009F104C" w:rsidP="00141F1B">
      <w:pPr>
        <w:pStyle w:val="u5"/>
        <w:spacing w:beforeLines="150" w:before="360" w:afterLines="50" w:after="120" w:line="360" w:lineRule="auto"/>
        <w:ind w:firstLine="422"/>
        <w:jc w:val="center"/>
        <w:rPr>
          <w:rFonts w:ascii="黑体" w:eastAsia="黑体" w:hAnsi="黑体" w:hint="eastAsia"/>
          <w:b/>
          <w:sz w:val="21"/>
          <w:szCs w:val="21"/>
        </w:rPr>
      </w:pPr>
      <w:r w:rsidRPr="00FE462B">
        <w:rPr>
          <w:rFonts w:ascii="黑体" w:eastAsia="黑体" w:hAnsi="黑体" w:hint="eastAsia"/>
          <w:b/>
          <w:sz w:val="21"/>
          <w:szCs w:val="21"/>
        </w:rPr>
        <w:t>表</w:t>
      </w:r>
      <w:r w:rsidR="00FE462B" w:rsidRPr="00FE462B">
        <w:rPr>
          <w:rFonts w:ascii="黑体" w:eastAsia="黑体" w:hAnsi="黑体" w:hint="eastAsia"/>
          <w:b/>
          <w:sz w:val="21"/>
          <w:szCs w:val="21"/>
        </w:rPr>
        <w:t>3-</w:t>
      </w:r>
      <w:r w:rsidRPr="00FE462B">
        <w:rPr>
          <w:rFonts w:ascii="黑体" w:eastAsia="黑体" w:hAnsi="黑体" w:hint="eastAsia"/>
          <w:b/>
          <w:sz w:val="21"/>
          <w:szCs w:val="21"/>
        </w:rPr>
        <w:t>1 两类分类的混淆矩阵</w:t>
      </w:r>
    </w:p>
    <w:p w:rsidR="00814DC9" w:rsidRDefault="00814DC9" w:rsidP="008B0CF8">
      <w:pPr>
        <w:pStyle w:val="u5"/>
        <w:spacing w:beforeLines="150" w:before="360" w:afterLines="50" w:after="120" w:line="360" w:lineRule="auto"/>
        <w:ind w:firstLine="480"/>
        <w:jc w:val="center"/>
      </w:pPr>
      <w:r>
        <w:rPr>
          <w:noProof/>
        </w:rPr>
        <w:drawing>
          <wp:inline distT="0" distB="0" distL="0" distR="0" wp14:anchorId="4AC796E8" wp14:editId="65F513A7">
            <wp:extent cx="5039995" cy="245364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9995" cy="2453640"/>
                    </a:xfrm>
                    <a:prstGeom prst="rect">
                      <a:avLst/>
                    </a:prstGeom>
                  </pic:spPr>
                </pic:pic>
              </a:graphicData>
            </a:graphic>
          </wp:inline>
        </w:drawing>
      </w:r>
    </w:p>
    <w:p w:rsidR="00FF6CD2" w:rsidRDefault="00FF6CD2" w:rsidP="003A472B">
      <w:pPr>
        <w:pStyle w:val="31"/>
      </w:pPr>
      <w:bookmarkStart w:id="53" w:name="_Toc23526326"/>
      <w:r>
        <w:rPr>
          <w:rFonts w:hint="eastAsia"/>
        </w:rPr>
        <w:t>模型架构</w:t>
      </w:r>
      <w:bookmarkEnd w:id="53"/>
    </w:p>
    <w:p w:rsidR="009866F2" w:rsidRDefault="00FF6CD2" w:rsidP="00295792">
      <w:pPr>
        <w:pStyle w:val="u5"/>
        <w:spacing w:before="24" w:after="24"/>
        <w:ind w:firstLine="480"/>
      </w:pPr>
      <w:r w:rsidRPr="00FF6CD2">
        <w:rPr>
          <w:rFonts w:hint="eastAsia"/>
        </w:rPr>
        <w:t>本</w:t>
      </w:r>
      <w:r w:rsidR="00081F5D">
        <w:rPr>
          <w:rFonts w:hint="eastAsia"/>
        </w:rPr>
        <w:t>部分</w:t>
      </w:r>
      <w:r w:rsidRPr="00FF6CD2">
        <w:rPr>
          <w:rFonts w:hint="eastAsia"/>
        </w:rPr>
        <w:t>将介绍基于</w:t>
      </w:r>
      <w:r w:rsidRPr="00FF6CD2">
        <w:rPr>
          <w:rFonts w:hint="eastAsia"/>
        </w:rPr>
        <w:t>Bi-LSTM</w:t>
      </w:r>
      <w:r w:rsidRPr="00FF6CD2">
        <w:rPr>
          <w:rFonts w:hint="eastAsia"/>
        </w:rPr>
        <w:t>的古汉语自动分词及词性标注一体化模型的相关细节，图</w:t>
      </w:r>
      <w:r w:rsidRPr="00FF6CD2">
        <w:rPr>
          <w:rFonts w:hint="eastAsia"/>
        </w:rPr>
        <w:t>1</w:t>
      </w:r>
      <w:r w:rsidRPr="00FF6CD2">
        <w:rPr>
          <w:rFonts w:hint="eastAsia"/>
        </w:rPr>
        <w:t>为模型的训练流程图。其中，数据预处理是指将原预料库中</w:t>
      </w:r>
      <w:r w:rsidRPr="00FF6CD2">
        <w:rPr>
          <w:rFonts w:hint="eastAsia"/>
        </w:rPr>
        <w:t>W/d</w:t>
      </w:r>
      <w:r w:rsidRPr="00FF6CD2">
        <w:rPr>
          <w:rFonts w:hint="eastAsia"/>
        </w:rPr>
        <w:t>即词</w:t>
      </w:r>
      <w:r w:rsidRPr="00FF6CD2">
        <w:rPr>
          <w:rFonts w:hint="eastAsia"/>
        </w:rPr>
        <w:t>/</w:t>
      </w:r>
      <w:r w:rsidRPr="00FF6CD2">
        <w:rPr>
          <w:rFonts w:hint="eastAsia"/>
        </w:rPr>
        <w:t>词性标记形式的内容处理为模型所需要的</w:t>
      </w:r>
      <w:r w:rsidRPr="00FF6CD2">
        <w:rPr>
          <w:rFonts w:hint="eastAsia"/>
        </w:rPr>
        <w:t>Z/</w:t>
      </w:r>
      <w:r w:rsidRPr="00FF6CD2">
        <w:rPr>
          <w:rFonts w:hint="eastAsia"/>
        </w:rPr>
        <w:t>（</w:t>
      </w:r>
      <w:r w:rsidRPr="00FF6CD2">
        <w:rPr>
          <w:rFonts w:hint="eastAsia"/>
        </w:rPr>
        <w:t>dm</w:t>
      </w:r>
      <w:r w:rsidRPr="00FF6CD2">
        <w:rPr>
          <w:rFonts w:hint="eastAsia"/>
        </w:rPr>
        <w:t>，</w:t>
      </w:r>
      <w:r w:rsidRPr="00FF6CD2">
        <w:rPr>
          <w:rFonts w:hint="eastAsia"/>
        </w:rPr>
        <w:t>cn</w:t>
      </w:r>
      <w:r w:rsidRPr="00FF6CD2">
        <w:rPr>
          <w:rFonts w:hint="eastAsia"/>
        </w:rPr>
        <w:t>）即单字</w:t>
      </w:r>
      <w:r w:rsidRPr="00FF6CD2">
        <w:rPr>
          <w:rFonts w:hint="eastAsia"/>
        </w:rPr>
        <w:t>/</w:t>
      </w:r>
      <w:r w:rsidRPr="00FF6CD2">
        <w:rPr>
          <w:rFonts w:hint="eastAsia"/>
        </w:rPr>
        <w:t>二元标签组形式的内容。编码指将计算机不能理解的二元标签组转变成计算机可以处理的数字序列，以便送入神经网络进行计算。本节将包括语料库数据的预处理，网络结构和标签编码三个部分。</w:t>
      </w:r>
    </w:p>
    <w:p w:rsidR="00F163FC" w:rsidRPr="00303D95" w:rsidRDefault="00CD4DB3" w:rsidP="00141F1B">
      <w:pPr>
        <w:pStyle w:val="u5"/>
        <w:spacing w:before="24" w:after="24"/>
        <w:ind w:firstLine="480"/>
        <w:jc w:val="center"/>
      </w:pPr>
      <w:r>
        <w:object w:dxaOrig="6270" w:dyaOrig="8745">
          <v:shape id="_x0000_i2073" type="#_x0000_t75" style="width:245.25pt;height:343.5pt" o:ole="">
            <v:imagedata r:id="rId72" o:title=""/>
          </v:shape>
          <o:OLEObject Type="Embed" ProgID="Visio.Drawing.15" ShapeID="_x0000_i2073" DrawAspect="Content" ObjectID="_1634146942" r:id="rId73"/>
        </w:object>
      </w:r>
    </w:p>
    <w:p w:rsidR="00360E2A" w:rsidRDefault="0089513C" w:rsidP="003A472B">
      <w:pPr>
        <w:pStyle w:val="41"/>
      </w:pPr>
      <w:r>
        <w:rPr>
          <w:rFonts w:hint="eastAsia"/>
        </w:rPr>
        <w:t>网络结构</w:t>
      </w:r>
    </w:p>
    <w:p w:rsidR="0089513C" w:rsidRDefault="0089513C" w:rsidP="0089513C">
      <w:pPr>
        <w:pStyle w:val="u5"/>
        <w:spacing w:before="24" w:after="24"/>
        <w:ind w:firstLine="480"/>
      </w:pPr>
      <w:r>
        <w:rPr>
          <w:rFonts w:hint="eastAsia"/>
        </w:rPr>
        <w:t>本模型利用</w:t>
      </w:r>
      <w:r>
        <w:rPr>
          <w:rFonts w:hint="eastAsia"/>
        </w:rPr>
        <w:t>Bi-LSTM</w:t>
      </w:r>
      <w:r>
        <w:rPr>
          <w:rFonts w:hint="eastAsia"/>
        </w:rPr>
        <w:t>网络进行训练。模型在获取一段文本作为输入后，首先将该句中所有字转化成字向量</w:t>
      </w:r>
      <w:r>
        <w:rPr>
          <w:rFonts w:hint="eastAsia"/>
        </w:rPr>
        <w:t>[35][36]</w:t>
      </w:r>
      <w:r>
        <w:rPr>
          <w:rFonts w:hint="eastAsia"/>
        </w:rPr>
        <w:t>，然后送入</w:t>
      </w:r>
      <w:r>
        <w:rPr>
          <w:rFonts w:hint="eastAsia"/>
        </w:rPr>
        <w:t>Bi-LSTM</w:t>
      </w:r>
      <w:r>
        <w:rPr>
          <w:rFonts w:hint="eastAsia"/>
        </w:rPr>
        <w:t>网络进行训练。图</w:t>
      </w:r>
      <w:r>
        <w:rPr>
          <w:rFonts w:hint="eastAsia"/>
        </w:rPr>
        <w:t>4</w:t>
      </w:r>
      <w:r>
        <w:rPr>
          <w:rFonts w:hint="eastAsia"/>
        </w:rPr>
        <w:t>是基于</w:t>
      </w:r>
      <w:r>
        <w:rPr>
          <w:rFonts w:hint="eastAsia"/>
        </w:rPr>
        <w:t>Bi-LSTM</w:t>
      </w:r>
      <w:r>
        <w:rPr>
          <w:rFonts w:hint="eastAsia"/>
        </w:rPr>
        <w:t>的自动分词及词性标注一体化模型总体示意图。</w:t>
      </w:r>
    </w:p>
    <w:p w:rsidR="0089513C" w:rsidRDefault="00B95276" w:rsidP="00141F1B">
      <w:pPr>
        <w:pStyle w:val="u5"/>
        <w:spacing w:before="24" w:after="24"/>
        <w:ind w:firstLine="480"/>
        <w:jc w:val="center"/>
      </w:pPr>
      <w:r w:rsidRPr="0089513C">
        <w:object w:dxaOrig="10171" w:dyaOrig="19875">
          <v:shape id="_x0000_i2074" type="#_x0000_t75" style="width:270pt;height:526.5pt" o:ole="">
            <v:imagedata r:id="rId74" o:title=""/>
          </v:shape>
          <o:OLEObject Type="Embed" ProgID="Visio.Drawing.15" ShapeID="_x0000_i2074" DrawAspect="Content" ObjectID="_1634146943" r:id="rId75"/>
        </w:object>
      </w:r>
    </w:p>
    <w:p w:rsidR="0089513C" w:rsidRDefault="0089513C" w:rsidP="0089513C">
      <w:pPr>
        <w:pStyle w:val="u5"/>
        <w:spacing w:before="24" w:after="24"/>
        <w:ind w:firstLine="480"/>
        <w:jc w:val="center"/>
      </w:pPr>
      <w:r w:rsidRPr="0089513C">
        <w:rPr>
          <w:rFonts w:hint="eastAsia"/>
        </w:rPr>
        <w:t>基于</w:t>
      </w:r>
      <w:r w:rsidRPr="0089513C">
        <w:rPr>
          <w:rFonts w:hint="eastAsia"/>
        </w:rPr>
        <w:t>Bi-LSTM</w:t>
      </w:r>
      <w:r w:rsidRPr="0089513C">
        <w:rPr>
          <w:rFonts w:hint="eastAsia"/>
        </w:rPr>
        <w:t>的自动分词及词性标注模型</w:t>
      </w:r>
    </w:p>
    <w:p w:rsidR="00081F5D" w:rsidRPr="00081F5D" w:rsidRDefault="00081F5D" w:rsidP="00081F5D">
      <w:pPr>
        <w:pStyle w:val="u5"/>
        <w:spacing w:before="24" w:after="24"/>
        <w:ind w:firstLine="480"/>
      </w:pPr>
      <w:r w:rsidRPr="00081F5D">
        <w:t>使用神经网络处理</w:t>
      </w:r>
      <w:r w:rsidRPr="00081F5D">
        <w:rPr>
          <w:rFonts w:hint="eastAsia"/>
        </w:rPr>
        <w:t>文字</w:t>
      </w:r>
      <w:r w:rsidRPr="00081F5D">
        <w:t>数据的第一步是将它们表示为分布式向量，也称为嵌入向量</w:t>
      </w:r>
      <w:r w:rsidRPr="00081F5D">
        <w:rPr>
          <w:rFonts w:hint="eastAsia"/>
        </w:rPr>
        <w:t>[3</w:t>
      </w:r>
      <w:r w:rsidRPr="00081F5D">
        <w:t>7]</w:t>
      </w:r>
      <w:r w:rsidRPr="00081F5D">
        <w:rPr>
          <w:rFonts w:hint="eastAsia"/>
        </w:rPr>
        <w:t>。</w:t>
      </w:r>
      <w:r>
        <w:rPr>
          <w:rFonts w:hint="eastAsia"/>
        </w:rPr>
        <w:t>前面部分已经介绍过</w:t>
      </w:r>
      <w:r w:rsidRPr="00081F5D">
        <w:t>，在中文</w:t>
      </w:r>
      <w:r w:rsidRPr="00081F5D">
        <w:rPr>
          <w:rFonts w:hint="eastAsia"/>
        </w:rPr>
        <w:t>自然语言处理过程中</w:t>
      </w:r>
      <w:r w:rsidRPr="00081F5D">
        <w:t>有一个从训练集中提取</w:t>
      </w:r>
      <w:r w:rsidRPr="00081F5D">
        <w:rPr>
          <w:rFonts w:hint="eastAsia"/>
        </w:rPr>
        <w:t>出的</w:t>
      </w:r>
      <w:r w:rsidRPr="00081F5D">
        <w:t>大小为</w:t>
      </w:r>
      <w:r w:rsidRPr="00081F5D">
        <w:object w:dxaOrig="399" w:dyaOrig="319">
          <v:shape id="对象 1" o:spid="_x0000_i2075" type="#_x0000_t75" style="width:20.25pt;height:15.75pt;mso-position-horizontal-relative:page;mso-position-vertical-relative:page" o:ole="">
            <v:imagedata r:id="rId76" o:title=""/>
          </v:shape>
          <o:OLEObject Type="Embed" ProgID="Equation.DSMT4" ShapeID="对象 1" DrawAspect="Content" ObjectID="_1634146944" r:id="rId77"/>
        </w:object>
      </w:r>
      <w:r w:rsidRPr="00081F5D">
        <w:t>的字符字典</w:t>
      </w:r>
      <w:r w:rsidRPr="00081F5D">
        <w:object w:dxaOrig="239" w:dyaOrig="279">
          <v:shape id="对象 2" o:spid="_x0000_i2076" type="#_x0000_t75" style="width:12pt;height:14.25pt;mso-position-horizontal-relative:page;mso-position-vertical-relative:page" o:ole="">
            <v:imagedata r:id="rId78" o:title=""/>
          </v:shape>
          <o:OLEObject Type="Embed" ProgID="Equation.DSMT4" ShapeID="对象 2" DrawAspect="Content" ObjectID="_1634146945" r:id="rId79"/>
        </w:object>
      </w:r>
      <w:r w:rsidRPr="00081F5D">
        <w:rPr>
          <w:rFonts w:hint="eastAsia"/>
        </w:rPr>
        <w:t>，</w:t>
      </w:r>
      <w:r w:rsidRPr="00081F5D">
        <w:t>每个字符</w:t>
      </w:r>
      <w:r w:rsidRPr="00081F5D">
        <w:object w:dxaOrig="578" w:dyaOrig="279">
          <v:shape id="对象 3" o:spid="_x0000_i2077" type="#_x0000_t75" style="width:29.25pt;height:14.25pt;mso-position-horizontal-relative:page;mso-position-vertical-relative:page" o:ole="">
            <v:imagedata r:id="rId80" o:title=""/>
          </v:shape>
          <o:OLEObject Type="Embed" ProgID="Equation.DSMT4" ShapeID="对象 3" DrawAspect="Content" ObjectID="_1634146946" r:id="rId81"/>
        </w:object>
      </w:r>
      <w:r w:rsidRPr="00081F5D">
        <w:t>表示为实值向量（字符嵌入）</w:t>
      </w:r>
      <w:r w:rsidRPr="00081F5D">
        <w:object w:dxaOrig="739" w:dyaOrig="379">
          <v:shape id="对象 4" o:spid="_x0000_i2078" type="#_x0000_t75" style="width:36.75pt;height:18.75pt;mso-position-horizontal-relative:page;mso-position-vertical-relative:page" o:ole="">
            <v:imagedata r:id="rId82" o:title=""/>
          </v:shape>
          <o:OLEObject Type="Embed" ProgID="Equation.DSMT4" ShapeID="对象 4" DrawAspect="Content" ObjectID="_1634146947" r:id="rId83"/>
        </w:object>
      </w:r>
      <w:r w:rsidRPr="00081F5D">
        <w:t>其中</w:t>
      </w:r>
      <w:r w:rsidRPr="00081F5D">
        <w:t>d</w:t>
      </w:r>
      <w:r w:rsidRPr="00081F5D">
        <w:t>是向量空间的维数。然后将</w:t>
      </w:r>
      <w:r w:rsidRPr="00081F5D">
        <w:rPr>
          <w:rFonts w:hint="eastAsia"/>
        </w:rPr>
        <w:t>所有</w:t>
      </w:r>
      <w:r w:rsidRPr="00081F5D">
        <w:t>字符嵌入堆叠成嵌入矩阵</w:t>
      </w:r>
      <w:r w:rsidRPr="00081F5D">
        <w:object w:dxaOrig="999" w:dyaOrig="299">
          <v:shape id="对象 5" o:spid="_x0000_i2079" type="#_x0000_t75" style="width:50.25pt;height:15pt;mso-position-horizontal-relative:page;mso-position-vertical-relative:page" o:ole="">
            <v:imagedata r:id="rId84" o:title=""/>
          </v:shape>
          <o:OLEObject Type="Embed" ProgID="Equation.DSMT4" ShapeID="对象 5" DrawAspect="Content" ObjectID="_1634146948" r:id="rId85"/>
        </w:object>
      </w:r>
      <w:r w:rsidRPr="00081F5D">
        <w:t>。对于字符</w:t>
      </w:r>
      <w:r w:rsidRPr="00081F5D">
        <w:object w:dxaOrig="578" w:dyaOrig="279">
          <v:shape id="对象 6" o:spid="_x0000_i2080" type="#_x0000_t75" style="width:29.25pt;height:14.25pt;mso-position-horizontal-relative:page;mso-position-vertical-relative:page" o:ole="">
            <v:imagedata r:id="rId80" o:title=""/>
          </v:shape>
          <o:OLEObject Type="Embed" ProgID="Equation.DSMT4" ShapeID="对象 6" DrawAspect="Content" ObjectID="_1634146949" r:id="rId86"/>
        </w:object>
      </w:r>
      <w:r w:rsidRPr="00081F5D">
        <w:t>，查找表</w:t>
      </w:r>
      <w:r w:rsidRPr="00081F5D">
        <w:rPr>
          <w:rFonts w:hint="eastAsia"/>
        </w:rPr>
        <w:t>C</w:t>
      </w:r>
      <w:r w:rsidRPr="00081F5D">
        <w:t>检索相应的字符嵌入</w:t>
      </w:r>
      <w:r w:rsidRPr="00081F5D">
        <w:object w:dxaOrig="739" w:dyaOrig="379">
          <v:shape id="对象 7" o:spid="_x0000_i2081" type="#_x0000_t75" style="width:36.75pt;height:18.75pt;mso-position-horizontal-relative:page;mso-position-vertical-relative:page" o:ole="">
            <v:imagedata r:id="rId82" o:title=""/>
          </v:shape>
          <o:OLEObject Type="Embed" ProgID="Equation.DSMT4" ShapeID="对象 7" DrawAspect="Content" ObjectID="_1634146950" r:id="rId87"/>
        </w:object>
      </w:r>
      <w:r w:rsidRPr="00081F5D">
        <w:t>。查找表</w:t>
      </w:r>
      <w:r w:rsidRPr="00081F5D">
        <w:rPr>
          <w:rFonts w:hint="eastAsia"/>
        </w:rPr>
        <w:t>和嵌入层之间</w:t>
      </w:r>
      <w:r w:rsidRPr="00081F5D">
        <w:t>可以被视为简单的投影层，每个字符嵌入通过其</w:t>
      </w:r>
      <w:r w:rsidRPr="00081F5D">
        <w:rPr>
          <w:rFonts w:hint="eastAsia"/>
        </w:rPr>
        <w:t>查找表</w:t>
      </w:r>
      <w:r w:rsidRPr="00081F5D">
        <w:lastRenderedPageBreak/>
        <w:t>索引</w:t>
      </w:r>
      <w:r w:rsidRPr="00081F5D">
        <w:rPr>
          <w:rFonts w:hint="eastAsia"/>
        </w:rPr>
        <w:t>到相应的列</w:t>
      </w:r>
      <w:r w:rsidRPr="00081F5D">
        <w:t>操作来实现</w:t>
      </w:r>
      <w:r w:rsidRPr="00081F5D">
        <w:rPr>
          <w:rFonts w:hint="eastAsia"/>
        </w:rPr>
        <w:t>，然后将字符向量送入到相应的神经网络中。</w:t>
      </w:r>
    </w:p>
    <w:p w:rsidR="00081F5D" w:rsidRPr="00081F5D" w:rsidRDefault="00081F5D" w:rsidP="00081F5D">
      <w:pPr>
        <w:pStyle w:val="u5"/>
        <w:spacing w:before="24" w:after="24"/>
        <w:ind w:firstLine="480"/>
      </w:pPr>
      <w:r w:rsidRPr="00081F5D">
        <w:rPr>
          <w:rFonts w:hint="eastAsia"/>
        </w:rPr>
        <w:t>在</w:t>
      </w:r>
      <w:r w:rsidRPr="00081F5D">
        <w:rPr>
          <w:rFonts w:hint="eastAsia"/>
        </w:rPr>
        <w:t>NLP</w:t>
      </w:r>
      <w:r w:rsidRPr="00081F5D">
        <w:rPr>
          <w:rFonts w:hint="eastAsia"/>
        </w:rPr>
        <w:t>（</w:t>
      </w:r>
      <w:r w:rsidRPr="00081F5D">
        <w:t>Natural Language Processing</w:t>
      </w:r>
      <w:r w:rsidRPr="00081F5D">
        <w:rPr>
          <w:rFonts w:hint="eastAsia"/>
        </w:rPr>
        <w:t>）任务中常用循环神经网络（</w:t>
      </w:r>
      <w:r w:rsidRPr="00081F5D">
        <w:t>Recurrent Neural Network</w:t>
      </w:r>
      <w:r w:rsidRPr="00081F5D">
        <w:rPr>
          <w:rFonts w:hint="eastAsia"/>
        </w:rPr>
        <w:t>，</w:t>
      </w:r>
      <w:r w:rsidRPr="00081F5D">
        <w:rPr>
          <w:rFonts w:hint="eastAsia"/>
        </w:rPr>
        <w:t>RNN</w:t>
      </w:r>
      <w:r w:rsidRPr="00081F5D">
        <w:rPr>
          <w:rFonts w:hint="eastAsia"/>
        </w:rPr>
        <w:t>）和长短期记忆神经网络（</w:t>
      </w:r>
      <w:r w:rsidRPr="00081F5D">
        <w:t>Long Short-Term Memory</w:t>
      </w:r>
      <w:r w:rsidRPr="00081F5D">
        <w:rPr>
          <w:rFonts w:hint="eastAsia"/>
        </w:rPr>
        <w:t>，</w:t>
      </w:r>
      <w:r w:rsidRPr="00081F5D">
        <w:rPr>
          <w:rFonts w:hint="eastAsia"/>
        </w:rPr>
        <w:t>LSTM</w:t>
      </w:r>
      <w:r w:rsidRPr="00081F5D">
        <w:rPr>
          <w:rFonts w:hint="eastAsia"/>
        </w:rPr>
        <w:t>），</w:t>
      </w:r>
      <w:r w:rsidRPr="00081F5D">
        <w:t>LSTM</w:t>
      </w:r>
      <w:r w:rsidRPr="00081F5D">
        <w:t>是递归神经网络</w:t>
      </w:r>
      <w:r w:rsidRPr="00081F5D">
        <w:t>RNN</w:t>
      </w:r>
      <w:r w:rsidRPr="00081F5D">
        <w:t>的扩展。</w:t>
      </w:r>
      <w:r w:rsidRPr="00081F5D">
        <w:t>RNN</w:t>
      </w:r>
      <w:r w:rsidRPr="00081F5D">
        <w:t>每次的输出取决于前一次的输出。</w:t>
      </w:r>
      <w:r w:rsidRPr="00081F5D">
        <w:rPr>
          <w:rFonts w:hint="eastAsia"/>
        </w:rPr>
        <w:t>对于</w:t>
      </w:r>
      <w:r w:rsidRPr="00081F5D">
        <w:t>给定序列</w:t>
      </w:r>
      <w:r w:rsidRPr="00081F5D">
        <w:object w:dxaOrig="3519" w:dyaOrig="319">
          <v:shape id="对象 8" o:spid="_x0000_i2109" type="#_x0000_t75" style="width:150pt;height:13.5pt;mso-position-horizontal-relative:page;mso-position-vertical-relative:page" o:ole="">
            <v:imagedata r:id="rId88" o:title=""/>
          </v:shape>
          <o:OLEObject Type="Embed" ProgID="Equation.DSMT4" ShapeID="对象 8" DrawAspect="Content" ObjectID="_1634146951" r:id="rId89"/>
        </w:object>
      </w:r>
      <w:r w:rsidRPr="00081F5D">
        <w:rPr>
          <w:rFonts w:hint="eastAsia"/>
        </w:rPr>
        <w:t>，</w:t>
      </w:r>
      <w:r w:rsidRPr="00081F5D">
        <w:t>RNN</w:t>
      </w:r>
      <w:r w:rsidRPr="00081F5D">
        <w:rPr>
          <w:rFonts w:hint="eastAsia"/>
        </w:rPr>
        <w:t>通过</w:t>
      </w:r>
      <w:r w:rsidR="00A630F8" w:rsidRPr="00081F5D">
        <w:object w:dxaOrig="2620" w:dyaOrig="359">
          <v:shape id="对象 9" o:spid="_x0000_i2083" type="#_x0000_t75" style="width:120pt;height:16.5pt;mso-position-horizontal-relative:page;mso-position-vertical-relative:page" o:ole="">
            <v:fill o:detectmouseclick="t"/>
            <v:imagedata r:id="rId90" o:title=""/>
          </v:shape>
          <o:OLEObject Type="Embed" ProgID="Equation.DSMT4" ShapeID="对象 9" DrawAspect="Content" ObjectID="_1634146952" r:id="rId91"/>
        </w:object>
      </w:r>
      <w:r w:rsidRPr="00081F5D">
        <w:t>更新其隐藏</w:t>
      </w:r>
      <w:r w:rsidRPr="00081F5D">
        <w:rPr>
          <w:rFonts w:hint="eastAsia"/>
        </w:rPr>
        <w:t>状态</w:t>
      </w:r>
      <w:r w:rsidRPr="00081F5D">
        <w:t>，其中</w:t>
      </w:r>
      <w:r w:rsidRPr="00081F5D">
        <w:t>g</w:t>
      </w:r>
      <w:r w:rsidRPr="00081F5D">
        <w:t>是一个</w:t>
      </w:r>
      <w:r w:rsidRPr="00081F5D">
        <w:rPr>
          <w:rFonts w:hint="eastAsia"/>
        </w:rPr>
        <w:t>非线</w:t>
      </w:r>
      <w:r w:rsidRPr="00081F5D">
        <w:t>性函数</w:t>
      </w:r>
      <w:r w:rsidRPr="00081F5D">
        <w:rPr>
          <w:rFonts w:hint="eastAsia"/>
        </w:rPr>
        <w:t>。</w:t>
      </w:r>
      <w:r w:rsidRPr="00081F5D">
        <w:t>虽然已经证明</w:t>
      </w:r>
      <w:r w:rsidRPr="00081F5D">
        <w:t>RNN</w:t>
      </w:r>
      <w:r w:rsidRPr="00081F5D">
        <w:t>在语音识别，语言建模和文本生</w:t>
      </w:r>
      <w:r w:rsidRPr="00081F5D">
        <w:rPr>
          <w:rFonts w:hint="eastAsia"/>
        </w:rPr>
        <w:t>成</w:t>
      </w:r>
      <w:r w:rsidRPr="00081F5D">
        <w:t>等许多任务上都很成功</w:t>
      </w:r>
      <w:r w:rsidRPr="00081F5D">
        <w:rPr>
          <w:rFonts w:hint="eastAsia"/>
        </w:rPr>
        <w:t>，</w:t>
      </w:r>
      <w:r w:rsidRPr="00081F5D">
        <w:t>但是</w:t>
      </w:r>
      <w:r w:rsidRPr="00081F5D">
        <w:rPr>
          <w:rFonts w:hint="eastAsia"/>
        </w:rPr>
        <w:t>，它学习过程中的</w:t>
      </w:r>
      <w:r w:rsidRPr="00081F5D">
        <w:t>梯度消失和爆炸问题</w:t>
      </w:r>
      <w:r w:rsidRPr="00081F5D">
        <w:rPr>
          <w:rFonts w:hint="eastAsia"/>
        </w:rPr>
        <w:t>会影响</w:t>
      </w:r>
      <w:r w:rsidRPr="00081F5D">
        <w:t>训练</w:t>
      </w:r>
      <w:r w:rsidRPr="00081F5D">
        <w:rPr>
          <w:rFonts w:hint="eastAsia"/>
        </w:rPr>
        <w:t>过程中</w:t>
      </w:r>
      <w:r w:rsidRPr="00081F5D">
        <w:t>长期</w:t>
      </w:r>
      <w:r w:rsidRPr="00081F5D">
        <w:rPr>
          <w:rFonts w:hint="eastAsia"/>
        </w:rPr>
        <w:t>依存信息的学习</w:t>
      </w:r>
      <w:r w:rsidRPr="00081F5D">
        <w:t>。</w:t>
      </w:r>
    </w:p>
    <w:p w:rsidR="0089513C" w:rsidRPr="0089513C" w:rsidRDefault="00081F5D" w:rsidP="00081F5D">
      <w:pPr>
        <w:pStyle w:val="u5"/>
        <w:spacing w:before="24" w:after="24"/>
        <w:ind w:firstLine="480"/>
      </w:pPr>
      <w:r w:rsidRPr="00081F5D">
        <w:rPr>
          <w:rFonts w:hint="eastAsia"/>
        </w:rPr>
        <w:t>LSTM</w:t>
      </w:r>
      <w:r w:rsidRPr="00081F5D">
        <w:t>通过</w:t>
      </w:r>
      <w:r w:rsidRPr="00081F5D">
        <w:rPr>
          <w:rFonts w:hint="eastAsia"/>
        </w:rPr>
        <w:t>其特殊的具有门结构的神经元解决了传统</w:t>
      </w:r>
      <w:r w:rsidRPr="00081F5D">
        <w:rPr>
          <w:rFonts w:hint="eastAsia"/>
        </w:rPr>
        <w:t>RNN</w:t>
      </w:r>
      <w:r w:rsidRPr="00081F5D">
        <w:rPr>
          <w:rFonts w:hint="eastAsia"/>
        </w:rPr>
        <w:t>网络中梯度消失和弥散的问题。</w:t>
      </w:r>
      <w:r w:rsidRPr="00081F5D">
        <w:rPr>
          <w:rFonts w:hint="eastAsia"/>
        </w:rPr>
        <w:t>LSTM</w:t>
      </w:r>
      <w:r w:rsidRPr="00081F5D">
        <w:rPr>
          <w:rFonts w:hint="eastAsia"/>
        </w:rPr>
        <w:t>的基本胞元行为都是</w:t>
      </w:r>
      <w:r w:rsidRPr="00081F5D">
        <w:t>由三个</w:t>
      </w:r>
      <w:r w:rsidRPr="00081F5D">
        <w:t>“</w:t>
      </w:r>
      <w:r w:rsidRPr="00081F5D">
        <w:t>门</w:t>
      </w:r>
      <w:r w:rsidRPr="00081F5D">
        <w:t>”</w:t>
      </w:r>
      <w:r w:rsidRPr="00081F5D">
        <w:t>控制，</w:t>
      </w:r>
      <w:r w:rsidRPr="00081F5D">
        <w:rPr>
          <w:rFonts w:hint="eastAsia"/>
        </w:rPr>
        <w:t>如图</w:t>
      </w:r>
      <w:r w:rsidRPr="00081F5D">
        <w:rPr>
          <w:rFonts w:hint="eastAsia"/>
        </w:rPr>
        <w:t>5</w:t>
      </w:r>
      <w:r w:rsidRPr="00081F5D">
        <w:rPr>
          <w:rFonts w:hint="eastAsia"/>
        </w:rPr>
        <w:t>，</w:t>
      </w:r>
      <w:r w:rsidRPr="00081F5D">
        <w:t>即输入门</w:t>
      </w:r>
      <w:r w:rsidRPr="00081F5D">
        <w:object w:dxaOrig="139" w:dyaOrig="258">
          <v:shape id="对象 10" o:spid="_x0000_i2084" type="#_x0000_t75" style="width:6.75pt;height:12.75pt;mso-position-horizontal-relative:page;mso-position-vertical-relative:page" o:ole="">
            <v:imagedata r:id="rId92" o:title=""/>
          </v:shape>
          <o:OLEObject Type="Embed" ProgID="Equation.DSMT4" ShapeID="对象 10" DrawAspect="Content" ObjectID="_1634146953" r:id="rId93"/>
        </w:object>
      </w:r>
      <w:r w:rsidRPr="00081F5D">
        <w:t>，</w:t>
      </w:r>
      <w:r w:rsidRPr="00081F5D">
        <w:rPr>
          <w:rFonts w:hint="eastAsia"/>
        </w:rPr>
        <w:t>遗忘</w:t>
      </w:r>
      <w:r w:rsidRPr="00081F5D">
        <w:t>门</w:t>
      </w:r>
      <w:r w:rsidRPr="00081F5D">
        <w:object w:dxaOrig="239" w:dyaOrig="319">
          <v:shape id="对象 11" o:spid="_x0000_i2085" type="#_x0000_t75" style="width:12pt;height:15.75pt;mso-position-horizontal-relative:page;mso-position-vertical-relative:page" o:ole="">
            <v:imagedata r:id="rId94" o:title=""/>
          </v:shape>
          <o:OLEObject Type="Embed" ProgID="Equation.DSMT4" ShapeID="对象 11" DrawAspect="Content" ObjectID="_1634146954" r:id="rId95"/>
        </w:object>
      </w:r>
      <w:r w:rsidRPr="00081F5D">
        <w:t>和输出门</w:t>
      </w:r>
      <w:r w:rsidRPr="00081F5D">
        <w:object w:dxaOrig="199" w:dyaOrig="219">
          <v:shape id="对象 12" o:spid="_x0000_i2086" type="#_x0000_t75" style="width:9.75pt;height:11.25pt;mso-position-horizontal-relative:page;mso-position-vertical-relative:page" o:ole="">
            <v:imagedata r:id="rId96" o:title=""/>
          </v:shape>
          <o:OLEObject Type="Embed" ProgID="Equation.DSMT4" ShapeID="对象 12" DrawAspect="Content" ObjectID="_1634146955" r:id="rId97"/>
        </w:object>
      </w:r>
      <w:r w:rsidRPr="00081F5D">
        <w:t>。</w:t>
      </w:r>
      <w:r w:rsidRPr="00081F5D">
        <w:t xml:space="preserve"> </w:t>
      </w:r>
      <w:r w:rsidRPr="00081F5D">
        <w:t>门上的操作被定义为逐</w:t>
      </w:r>
      <w:r w:rsidRPr="00081F5D">
        <w:rPr>
          <w:rFonts w:hint="eastAsia"/>
        </w:rPr>
        <w:t>位相乘</w:t>
      </w:r>
      <w:r w:rsidRPr="00081F5D">
        <w:t>，因此如果门是非零矢量，则门可以缩放</w:t>
      </w:r>
      <w:r w:rsidRPr="00081F5D">
        <w:rPr>
          <w:rFonts w:hint="eastAsia"/>
        </w:rPr>
        <w:t>相应的</w:t>
      </w:r>
      <w:r w:rsidRPr="00081F5D">
        <w:t>输入值</w:t>
      </w:r>
      <w:r w:rsidRPr="00081F5D">
        <w:rPr>
          <w:rFonts w:hint="eastAsia"/>
        </w:rPr>
        <w:t>作为输入；</w:t>
      </w:r>
      <w:r w:rsidRPr="00081F5D">
        <w:t>如果门是零矢量，则门可以</w:t>
      </w:r>
      <w:r w:rsidRPr="00081F5D">
        <w:rPr>
          <w:rFonts w:hint="eastAsia"/>
        </w:rPr>
        <w:t>将</w:t>
      </w:r>
      <w:r w:rsidRPr="00081F5D">
        <w:t>输入</w:t>
      </w:r>
      <w:r w:rsidRPr="00081F5D">
        <w:rPr>
          <w:rFonts w:hint="eastAsia"/>
        </w:rPr>
        <w:t>清零</w:t>
      </w:r>
      <w:r w:rsidRPr="00081F5D">
        <w:t>。</w:t>
      </w:r>
      <w:r w:rsidRPr="00081F5D">
        <w:t>T</w:t>
      </w:r>
      <w:r w:rsidRPr="00081F5D">
        <w:rPr>
          <w:rFonts w:hint="eastAsia"/>
        </w:rPr>
        <w:t>时刻</w:t>
      </w:r>
      <w:r w:rsidRPr="00081F5D">
        <w:t>输出门的输出将被馈送到下一</w:t>
      </w:r>
      <w:r w:rsidRPr="00081F5D">
        <w:rPr>
          <w:rFonts w:hint="eastAsia"/>
        </w:rPr>
        <w:t>时刻即</w:t>
      </w:r>
      <w:r w:rsidRPr="00081F5D">
        <w:rPr>
          <w:rFonts w:hint="eastAsia"/>
        </w:rPr>
        <w:t>t+1</w:t>
      </w:r>
      <w:r w:rsidRPr="00081F5D">
        <w:rPr>
          <w:rFonts w:hint="eastAsia"/>
        </w:rPr>
        <w:t>时刻的</w:t>
      </w:r>
      <w:r w:rsidRPr="00081F5D">
        <w:t>神经网络作为输入。</w:t>
      </w:r>
    </w:p>
    <w:p w:rsidR="0089513C" w:rsidRPr="0089513C" w:rsidRDefault="0089513C" w:rsidP="0089513C">
      <w:pPr>
        <w:snapToGrid w:val="0"/>
        <w:spacing w:line="280" w:lineRule="atLeast"/>
        <w:ind w:firstLine="480"/>
        <w:jc w:val="center"/>
        <w:rPr>
          <w:szCs w:val="20"/>
        </w:rPr>
      </w:pPr>
      <w:r w:rsidRPr="0089513C">
        <w:rPr>
          <w:noProof/>
          <w:szCs w:val="20"/>
        </w:rPr>
        <w:drawing>
          <wp:inline distT="0" distB="0" distL="0" distR="0" wp14:anchorId="05FFD18D" wp14:editId="4216C692">
            <wp:extent cx="2838450" cy="3401246"/>
            <wp:effectExtent l="0" t="0" r="0" b="8890"/>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98" cstate="print">
                      <a:grayscl/>
                      <a:extLst>
                        <a:ext uri="{28A0092B-C50C-407E-A947-70E740481C1C}">
                          <a14:useLocalDpi xmlns:a14="http://schemas.microsoft.com/office/drawing/2010/main" val="0"/>
                        </a:ext>
                      </a:extLst>
                    </a:blip>
                    <a:srcRect/>
                    <a:stretch>
                      <a:fillRect/>
                    </a:stretch>
                  </pic:blipFill>
                  <pic:spPr bwMode="auto">
                    <a:xfrm>
                      <a:off x="0" y="0"/>
                      <a:ext cx="2840711" cy="3403955"/>
                    </a:xfrm>
                    <a:prstGeom prst="rect">
                      <a:avLst/>
                    </a:prstGeom>
                    <a:noFill/>
                    <a:ln>
                      <a:noFill/>
                    </a:ln>
                  </pic:spPr>
                </pic:pic>
              </a:graphicData>
            </a:graphic>
          </wp:inline>
        </w:drawing>
      </w:r>
    </w:p>
    <w:p w:rsidR="0089513C" w:rsidRPr="0089513C" w:rsidRDefault="0089513C" w:rsidP="0089513C">
      <w:pPr>
        <w:snapToGrid w:val="0"/>
        <w:spacing w:line="280" w:lineRule="atLeast"/>
        <w:ind w:firstLineChars="200" w:firstLine="400"/>
        <w:jc w:val="center"/>
        <w:rPr>
          <w:sz w:val="20"/>
          <w:szCs w:val="20"/>
        </w:rPr>
      </w:pPr>
      <w:r w:rsidRPr="0089513C">
        <w:rPr>
          <w:rFonts w:hint="eastAsia"/>
          <w:sz w:val="20"/>
          <w:szCs w:val="20"/>
        </w:rPr>
        <w:t>图</w:t>
      </w:r>
      <w:r w:rsidRPr="0089513C">
        <w:rPr>
          <w:rFonts w:hint="eastAsia"/>
          <w:sz w:val="20"/>
          <w:szCs w:val="20"/>
        </w:rPr>
        <w:t>5</w:t>
      </w:r>
      <w:r w:rsidRPr="0089513C">
        <w:rPr>
          <w:sz w:val="20"/>
          <w:szCs w:val="20"/>
        </w:rPr>
        <w:t xml:space="preserve"> </w:t>
      </w:r>
      <w:r w:rsidRPr="0089513C">
        <w:rPr>
          <w:rFonts w:hint="eastAsia"/>
          <w:sz w:val="20"/>
          <w:szCs w:val="20"/>
        </w:rPr>
        <w:t>长短期记忆神经网络记忆单元</w:t>
      </w:r>
    </w:p>
    <w:p w:rsidR="00081F5D" w:rsidRDefault="0089513C" w:rsidP="0089513C">
      <w:pPr>
        <w:pStyle w:val="u5"/>
        <w:spacing w:before="24" w:after="24"/>
        <w:ind w:firstLine="480"/>
      </w:pPr>
      <w:r w:rsidRPr="0089513C">
        <w:rPr>
          <w:rFonts w:hint="eastAsia"/>
        </w:rPr>
        <w:t>（</w:t>
      </w:r>
      <w:r w:rsidRPr="0089513C">
        <w:rPr>
          <w:rFonts w:hint="eastAsia"/>
        </w:rPr>
        <w:t>1</w:t>
      </w:r>
      <w:r w:rsidRPr="0089513C">
        <w:rPr>
          <w:rFonts w:hint="eastAsia"/>
        </w:rPr>
        <w:t>）嵌入层解决的是古汉语自然语言的数字化表示并嵌入到模型的问题。古汉语是一种自然语言无法被计算机直接处理，因此古汉语语句在通过神经网络模型进行处理之前必须首先将其数字化。</w:t>
      </w:r>
    </w:p>
    <w:p w:rsidR="00081F5D" w:rsidRDefault="0089513C" w:rsidP="0089513C">
      <w:pPr>
        <w:pStyle w:val="u5"/>
        <w:spacing w:before="24" w:after="24"/>
        <w:ind w:firstLine="480"/>
      </w:pPr>
      <w:r w:rsidRPr="0089513C">
        <w:rPr>
          <w:rFonts w:hint="eastAsia"/>
        </w:rPr>
        <w:t>（</w:t>
      </w:r>
      <w:r w:rsidRPr="0089513C">
        <w:rPr>
          <w:rFonts w:hint="eastAsia"/>
        </w:rPr>
        <w:t>2</w:t>
      </w:r>
      <w:r w:rsidRPr="0089513C">
        <w:rPr>
          <w:rFonts w:hint="eastAsia"/>
        </w:rPr>
        <w:t>）模型神经网络层是古汉语分词与词性标注一体化模型的核心，是采</w:t>
      </w:r>
      <w:r w:rsidRPr="0089513C">
        <w:rPr>
          <w:rFonts w:hint="eastAsia"/>
        </w:rPr>
        <w:lastRenderedPageBreak/>
        <w:t>用深度学习方法进</w:t>
      </w:r>
      <w:r w:rsidR="000C543F">
        <w:rPr>
          <w:rFonts w:hint="eastAsia"/>
        </w:rPr>
        <w:t>行古汉语分词特征学习与古汉语词性标注特征学习的重要的中间层，本部分</w:t>
      </w:r>
      <w:r w:rsidRPr="0089513C">
        <w:rPr>
          <w:rFonts w:hint="eastAsia"/>
        </w:rPr>
        <w:t>模型网络层采用</w:t>
      </w:r>
      <w:r w:rsidRPr="0089513C">
        <w:rPr>
          <w:rFonts w:hint="eastAsia"/>
        </w:rPr>
        <w:t>Bi-LSTM</w:t>
      </w:r>
      <w:r w:rsidRPr="0089513C">
        <w:rPr>
          <w:rFonts w:hint="eastAsia"/>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Default="0089513C" w:rsidP="0089513C">
      <w:pPr>
        <w:pStyle w:val="u5"/>
        <w:spacing w:before="24" w:after="24"/>
        <w:ind w:firstLine="480"/>
      </w:pPr>
      <w:r w:rsidRPr="0089513C">
        <w:rPr>
          <w:rFonts w:hint="eastAsia"/>
        </w:rPr>
        <w:t>（</w:t>
      </w:r>
      <w:r w:rsidRPr="0089513C">
        <w:rPr>
          <w:rFonts w:hint="eastAsia"/>
        </w:rPr>
        <w:t>3</w:t>
      </w:r>
      <w:r w:rsidRPr="0089513C">
        <w:rPr>
          <w:rFonts w:hint="eastAsia"/>
        </w:rPr>
        <w:t>）标注推理层本质上是一个</w:t>
      </w:r>
      <w:r w:rsidR="00081F5D">
        <w:rPr>
          <w:rFonts w:hint="eastAsia"/>
        </w:rPr>
        <w:t>隐马尔科夫过程</w:t>
      </w:r>
      <w:r w:rsidRPr="0089513C">
        <w:rPr>
          <w:rFonts w:hint="eastAsia"/>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Default="0089513C" w:rsidP="003A472B">
      <w:pPr>
        <w:pStyle w:val="31"/>
      </w:pPr>
      <w:bookmarkStart w:id="54" w:name="_Toc23526327"/>
      <w:r>
        <w:rPr>
          <w:rFonts w:hint="eastAsia"/>
        </w:rPr>
        <w:t>实验及性能分析</w:t>
      </w:r>
      <w:bookmarkEnd w:id="54"/>
    </w:p>
    <w:p w:rsidR="0089513C" w:rsidRDefault="0089513C" w:rsidP="0089513C">
      <w:pPr>
        <w:pStyle w:val="u5"/>
        <w:spacing w:before="24" w:after="24"/>
        <w:ind w:firstLine="480"/>
      </w:pPr>
      <w:r>
        <w:rPr>
          <w:rFonts w:hint="eastAsia"/>
        </w:rPr>
        <w:t>本模型通过</w:t>
      </w:r>
      <w:r>
        <w:rPr>
          <w:rFonts w:hint="eastAsia"/>
        </w:rPr>
        <w:t>Python</w:t>
      </w:r>
      <w:r>
        <w:rPr>
          <w:rFonts w:hint="eastAsia"/>
        </w:rPr>
        <w:t>下的</w:t>
      </w:r>
      <w:r>
        <w:rPr>
          <w:rFonts w:hint="eastAsia"/>
        </w:rPr>
        <w:t>TensorFlow</w:t>
      </w:r>
      <w:r>
        <w:rPr>
          <w:rFonts w:hint="eastAsia"/>
        </w:rPr>
        <w:t>框架搭建，使用的数据包括《尚书》、《礼记》、《诗经》、《论语》等含有分词和词性标记的上古书籍文本。该语料库中使用普及化标记标记上古汉语文本，且所有语料文本均使用</w:t>
      </w:r>
      <w:r>
        <w:rPr>
          <w:rFonts w:hint="eastAsia"/>
        </w:rPr>
        <w:t>Unicode</w:t>
      </w:r>
      <w:r>
        <w:rPr>
          <w:rFonts w:hint="eastAsia"/>
        </w:rPr>
        <w:t>编码。实验选取上古语料中</w:t>
      </w:r>
      <w:r>
        <w:rPr>
          <w:rFonts w:hint="eastAsia"/>
        </w:rPr>
        <w:t>75%</w:t>
      </w:r>
      <w:r>
        <w:rPr>
          <w:rFonts w:hint="eastAsia"/>
        </w:rPr>
        <w:t>文本作为训练集对模型进行训练，</w:t>
      </w:r>
      <w:r>
        <w:rPr>
          <w:rFonts w:hint="eastAsia"/>
        </w:rPr>
        <w:t>25%</w:t>
      </w:r>
      <w:r>
        <w:rPr>
          <w:rFonts w:hint="eastAsia"/>
        </w:rPr>
        <w:t>作为测试集进行后期实验性能分析和比较。训练过程中利用</w:t>
      </w:r>
      <w:r>
        <w:rPr>
          <w:rFonts w:hint="eastAsia"/>
        </w:rPr>
        <w:t>Adam(Adaptive Moment Estimation)</w:t>
      </w:r>
      <w:r>
        <w:rPr>
          <w:rFonts w:hint="eastAsia"/>
        </w:rPr>
        <w:t>方法对参数进行调节，该方法能分别计算每个参数的自适应学习率，可使模型参数达到较好的效果。图</w:t>
      </w:r>
      <w:r>
        <w:rPr>
          <w:rFonts w:hint="eastAsia"/>
        </w:rPr>
        <w:t>6</w:t>
      </w:r>
      <w:r>
        <w:rPr>
          <w:rFonts w:hint="eastAsia"/>
        </w:rPr>
        <w:t>是训练过程中二元标签组的两种编码结构在不同步长情况下的精确度随代数变化的比较图。图</w:t>
      </w:r>
      <w:r>
        <w:rPr>
          <w:rFonts w:hint="eastAsia"/>
        </w:rPr>
        <w:t>6(a)</w:t>
      </w:r>
      <w:r>
        <w:rPr>
          <w:rFonts w:hint="eastAsia"/>
        </w:rPr>
        <w:t>中可见，第一种编码方式的情况下，学习率为</w:t>
      </w:r>
      <w:r>
        <w:rPr>
          <w:rFonts w:hint="eastAsia"/>
        </w:rPr>
        <w:t>1e-2</w:t>
      </w:r>
      <w:r>
        <w:rPr>
          <w:rFonts w:hint="eastAsia"/>
        </w:rPr>
        <w:t>的时候上升速度最快，但精确度最高稳定在</w:t>
      </w:r>
      <w:r>
        <w:rPr>
          <w:rFonts w:hint="eastAsia"/>
        </w:rPr>
        <w:t>92.7%</w:t>
      </w:r>
      <w:r>
        <w:rPr>
          <w:rFonts w:hint="eastAsia"/>
        </w:rPr>
        <w:t>；</w:t>
      </w:r>
      <w:r>
        <w:rPr>
          <w:rFonts w:hint="eastAsia"/>
        </w:rPr>
        <w:t>1e-3</w:t>
      </w:r>
      <w:r>
        <w:rPr>
          <w:rFonts w:hint="eastAsia"/>
        </w:rPr>
        <w:t>的学习率曲线上升速度虽然不如</w:t>
      </w:r>
      <w:r>
        <w:rPr>
          <w:rFonts w:hint="eastAsia"/>
        </w:rPr>
        <w:t>1e-2</w:t>
      </w:r>
      <w:r>
        <w:rPr>
          <w:rFonts w:hint="eastAsia"/>
        </w:rPr>
        <w:t>快，但能达到更高的精确度</w:t>
      </w:r>
      <w:r>
        <w:rPr>
          <w:rFonts w:hint="eastAsia"/>
        </w:rPr>
        <w:t>97.7%</w:t>
      </w:r>
      <w:r>
        <w:rPr>
          <w:rFonts w:hint="eastAsia"/>
        </w:rPr>
        <w:t>；</w:t>
      </w:r>
      <w:r>
        <w:rPr>
          <w:rFonts w:hint="eastAsia"/>
        </w:rPr>
        <w:t>1e-4</w:t>
      </w:r>
      <w:r>
        <w:rPr>
          <w:rFonts w:hint="eastAsia"/>
        </w:rPr>
        <w:t>学习率情况下由于学习率过小，正确率曲线在</w:t>
      </w:r>
      <w:r>
        <w:rPr>
          <w:rFonts w:hint="eastAsia"/>
        </w:rPr>
        <w:t>300</w:t>
      </w:r>
      <w:r>
        <w:rPr>
          <w:rFonts w:hint="eastAsia"/>
        </w:rPr>
        <w:t>批次之后上升十分缓慢，最终只可达到</w:t>
      </w:r>
      <w:r>
        <w:rPr>
          <w:rFonts w:hint="eastAsia"/>
        </w:rPr>
        <w:t>91.8%</w:t>
      </w:r>
      <w:r>
        <w:rPr>
          <w:rFonts w:hint="eastAsia"/>
        </w:rPr>
        <w:t>。与此同时，图</w:t>
      </w:r>
      <w:r>
        <w:rPr>
          <w:rFonts w:hint="eastAsia"/>
        </w:rPr>
        <w:t>6(b)</w:t>
      </w:r>
      <w:r>
        <w:rPr>
          <w:rFonts w:hint="eastAsia"/>
        </w:rPr>
        <w:t>中可见，编码方式二的情况下，正确率曲线在不同步长参数下的变化趋势基本相同，但在三种步长下结构二所能达到的最优正确率仅为</w:t>
      </w:r>
      <w:r>
        <w:rPr>
          <w:rFonts w:hint="eastAsia"/>
        </w:rPr>
        <w:t>1e-3</w:t>
      </w:r>
      <w:r>
        <w:rPr>
          <w:rFonts w:hint="eastAsia"/>
        </w:rPr>
        <w:t>情况下的</w:t>
      </w:r>
      <w:r>
        <w:rPr>
          <w:rFonts w:hint="eastAsia"/>
        </w:rPr>
        <w:t>96.8%</w:t>
      </w:r>
      <w:r>
        <w:rPr>
          <w:rFonts w:hint="eastAsia"/>
        </w:rPr>
        <w:t>，达不到方式一中</w:t>
      </w:r>
      <w:r>
        <w:rPr>
          <w:rFonts w:hint="eastAsia"/>
        </w:rPr>
        <w:t>1e-3</w:t>
      </w:r>
      <w:r>
        <w:rPr>
          <w:rFonts w:hint="eastAsia"/>
        </w:rPr>
        <w:t>时的</w:t>
      </w:r>
      <w:r>
        <w:rPr>
          <w:rFonts w:hint="eastAsia"/>
        </w:rPr>
        <w:t>97.7%</w:t>
      </w:r>
      <w:r>
        <w:rPr>
          <w:rFonts w:hint="eastAsia"/>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Pr>
          <w:rFonts w:hint="eastAsia"/>
        </w:rPr>
        <w:t>1e-3</w:t>
      </w:r>
      <w:r>
        <w:rPr>
          <w:rFonts w:hint="eastAsia"/>
        </w:rPr>
        <w:t>步长下利用方式一编码训练得到的模型参数进行实验，以获得最好的实验效果。</w:t>
      </w:r>
    </w:p>
    <w:p w:rsidR="0015790C" w:rsidRPr="0015790C" w:rsidRDefault="0015790C" w:rsidP="0015790C">
      <w:pPr>
        <w:ind w:firstLine="482"/>
        <w:rPr>
          <w:b/>
          <w:bCs/>
          <w:color w:val="FF0000"/>
          <w:szCs w:val="20"/>
        </w:rPr>
      </w:pPr>
      <w:r w:rsidRPr="0015790C">
        <w:rPr>
          <w:rFonts w:hint="eastAsia"/>
          <w:b/>
          <w:bCs/>
          <w:noProof/>
          <w:color w:val="FF0000"/>
          <w:szCs w:val="20"/>
        </w:rPr>
        <w:lastRenderedPageBreak/>
        <w:drawing>
          <wp:inline distT="0" distB="0" distL="0" distR="0" wp14:anchorId="7ECC994A" wp14:editId="0A21AC50">
            <wp:extent cx="4505325" cy="3367768"/>
            <wp:effectExtent l="0" t="0" r="0" b="4445"/>
            <wp:docPr id="5" name="图片 5" descr="e2e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e2e3e4"/>
                    <pic:cNvPicPr>
                      <a:picLocks noChangeAspect="1" noChangeArrowheads="1"/>
                    </pic:cNvPicPr>
                  </pic:nvPicPr>
                  <pic:blipFill>
                    <a:blip r:embed="rId99">
                      <a:extLst>
                        <a:ext uri="{28A0092B-C50C-407E-A947-70E740481C1C}">
                          <a14:useLocalDpi xmlns:a14="http://schemas.microsoft.com/office/drawing/2010/main" val="0"/>
                        </a:ext>
                      </a:extLst>
                    </a:blip>
                    <a:srcRect l="3770" t="10672" r="9045" b="2217"/>
                    <a:stretch>
                      <a:fillRect/>
                    </a:stretch>
                  </pic:blipFill>
                  <pic:spPr bwMode="auto">
                    <a:xfrm>
                      <a:off x="0" y="0"/>
                      <a:ext cx="4512506" cy="3373136"/>
                    </a:xfrm>
                    <a:prstGeom prst="rect">
                      <a:avLst/>
                    </a:prstGeom>
                    <a:noFill/>
                    <a:ln>
                      <a:noFill/>
                    </a:ln>
                  </pic:spPr>
                </pic:pic>
              </a:graphicData>
            </a:graphic>
          </wp:inline>
        </w:drawing>
      </w:r>
    </w:p>
    <w:p w:rsidR="0015790C" w:rsidRPr="0015790C" w:rsidRDefault="0015790C" w:rsidP="0015790C">
      <w:pPr>
        <w:numPr>
          <w:ilvl w:val="0"/>
          <w:numId w:val="37"/>
        </w:numPr>
        <w:ind w:firstLine="400"/>
        <w:jc w:val="center"/>
        <w:rPr>
          <w:sz w:val="20"/>
          <w:szCs w:val="20"/>
        </w:rPr>
      </w:pPr>
      <w:r w:rsidRPr="0015790C">
        <w:rPr>
          <w:rFonts w:hint="eastAsia"/>
          <w:sz w:val="20"/>
          <w:szCs w:val="20"/>
        </w:rPr>
        <w:t>结构一一体化模型在不同学习率情况下输出正确率曲线</w:t>
      </w:r>
    </w:p>
    <w:p w:rsidR="0015790C" w:rsidRPr="0015790C" w:rsidRDefault="0015790C" w:rsidP="0015790C">
      <w:pPr>
        <w:ind w:firstLine="480"/>
        <w:rPr>
          <w:color w:val="FF0000"/>
          <w:szCs w:val="20"/>
        </w:rPr>
      </w:pPr>
      <w:r w:rsidRPr="0015790C">
        <w:rPr>
          <w:rFonts w:hint="eastAsia"/>
          <w:noProof/>
          <w:color w:val="FF0000"/>
          <w:szCs w:val="20"/>
        </w:rPr>
        <w:drawing>
          <wp:inline distT="0" distB="0" distL="0" distR="0" wp14:anchorId="48DC396D" wp14:editId="4393E590">
            <wp:extent cx="4610100" cy="3563729"/>
            <wp:effectExtent l="0" t="0" r="0" b="0"/>
            <wp:docPr id="4" name="图片 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Figure_1-1"/>
                    <pic:cNvPicPr>
                      <a:picLocks noChangeAspect="1" noChangeArrowheads="1"/>
                    </pic:cNvPicPr>
                  </pic:nvPicPr>
                  <pic:blipFill>
                    <a:blip r:embed="rId100">
                      <a:extLst>
                        <a:ext uri="{28A0092B-C50C-407E-A947-70E740481C1C}">
                          <a14:useLocalDpi xmlns:a14="http://schemas.microsoft.com/office/drawing/2010/main" val="0"/>
                        </a:ext>
                      </a:extLst>
                    </a:blip>
                    <a:srcRect l="5006" t="10883" r="8609"/>
                    <a:stretch>
                      <a:fillRect/>
                    </a:stretch>
                  </pic:blipFill>
                  <pic:spPr bwMode="auto">
                    <a:xfrm>
                      <a:off x="0" y="0"/>
                      <a:ext cx="4613421" cy="3566296"/>
                    </a:xfrm>
                    <a:prstGeom prst="rect">
                      <a:avLst/>
                    </a:prstGeom>
                    <a:noFill/>
                    <a:ln>
                      <a:noFill/>
                    </a:ln>
                  </pic:spPr>
                </pic:pic>
              </a:graphicData>
            </a:graphic>
          </wp:inline>
        </w:drawing>
      </w:r>
    </w:p>
    <w:p w:rsidR="0015790C" w:rsidRPr="0015790C" w:rsidRDefault="0015790C" w:rsidP="0015790C">
      <w:pPr>
        <w:ind w:firstLine="400"/>
        <w:jc w:val="center"/>
        <w:rPr>
          <w:color w:val="FF0000"/>
          <w:sz w:val="20"/>
          <w:szCs w:val="20"/>
        </w:rPr>
      </w:pPr>
      <w:r w:rsidRPr="0015790C">
        <w:rPr>
          <w:rFonts w:hint="eastAsia"/>
          <w:sz w:val="20"/>
          <w:szCs w:val="20"/>
        </w:rPr>
        <w:t>(b)</w:t>
      </w:r>
      <w:r w:rsidRPr="0015790C">
        <w:rPr>
          <w:rFonts w:hint="eastAsia"/>
          <w:sz w:val="20"/>
          <w:szCs w:val="20"/>
        </w:rPr>
        <w:t>结构二一体化模型在不同学习率情况下输出正确率曲线</w:t>
      </w:r>
    </w:p>
    <w:p w:rsidR="0015790C" w:rsidRPr="0015790C" w:rsidRDefault="0015790C" w:rsidP="0015790C">
      <w:pPr>
        <w:ind w:firstLine="400"/>
        <w:jc w:val="center"/>
        <w:rPr>
          <w:bCs/>
          <w:color w:val="000000"/>
          <w:sz w:val="20"/>
          <w:szCs w:val="20"/>
        </w:rPr>
      </w:pPr>
      <w:r w:rsidRPr="0015790C">
        <w:rPr>
          <w:rFonts w:hint="eastAsia"/>
          <w:bCs/>
          <w:color w:val="000000"/>
          <w:sz w:val="20"/>
          <w:szCs w:val="20"/>
        </w:rPr>
        <w:t>图</w:t>
      </w:r>
      <w:r w:rsidRPr="0015790C">
        <w:rPr>
          <w:rFonts w:hint="eastAsia"/>
          <w:bCs/>
          <w:color w:val="000000"/>
          <w:sz w:val="20"/>
          <w:szCs w:val="20"/>
        </w:rPr>
        <w:t>6</w:t>
      </w:r>
      <w:r w:rsidRPr="0015790C">
        <w:rPr>
          <w:rFonts w:hint="eastAsia"/>
          <w:bCs/>
          <w:color w:val="000000"/>
          <w:sz w:val="20"/>
          <w:szCs w:val="20"/>
        </w:rPr>
        <w:t>两种输出结构下不同学习率下正确率随批次增加的变化示意图</w:t>
      </w:r>
    </w:p>
    <w:p w:rsidR="0015790C" w:rsidRDefault="0015790C" w:rsidP="0089513C">
      <w:pPr>
        <w:pStyle w:val="u5"/>
        <w:spacing w:before="24" w:after="24"/>
        <w:ind w:firstLine="480"/>
      </w:pPr>
      <w:r w:rsidRPr="0015790C">
        <w:rPr>
          <w:rFonts w:hint="eastAsia"/>
        </w:rPr>
        <w:t>本部分将本文提出的方法同基于字典的分词方法以及基于马尔科夫链的标注方法分别进行性能上的比较。该部分使用</w:t>
      </w:r>
      <w:r w:rsidRPr="0015790C">
        <w:rPr>
          <w:rFonts w:hint="eastAsia"/>
        </w:rPr>
        <w:t>F</w:t>
      </w:r>
      <w:r w:rsidRPr="0015790C">
        <w:rPr>
          <w:rFonts w:hint="eastAsia"/>
        </w:rPr>
        <w:t>值（</w:t>
      </w:r>
      <w:r w:rsidRPr="0015790C">
        <w:rPr>
          <w:rFonts w:hint="eastAsia"/>
        </w:rPr>
        <w:t>F-measure</w:t>
      </w:r>
      <w:r w:rsidRPr="0015790C">
        <w:rPr>
          <w:rFonts w:hint="eastAsia"/>
        </w:rPr>
        <w:t>）作为主要指标评估标准对不同方法的分词标注结果进行统一衡量。</w:t>
      </w:r>
    </w:p>
    <w:p w:rsidR="0015790C" w:rsidRDefault="00BC120E" w:rsidP="0089513C">
      <w:pPr>
        <w:pStyle w:val="u5"/>
        <w:spacing w:before="24" w:after="24"/>
        <w:ind w:firstLine="480"/>
        <w:rPr>
          <w:bCs/>
          <w:spacing w:val="-6"/>
        </w:rPr>
      </w:pPr>
      <w:r>
        <w:rPr>
          <w:bCs/>
          <w:spacing w:val="-6"/>
          <w:position w:val="-88"/>
        </w:rPr>
        <w:object w:dxaOrig="1339" w:dyaOrig="1920">
          <v:shape id="对象 19" o:spid="_x0000_i2087" type="#_x0000_t75" style="width:68.25pt;height:97.5pt;mso-position-horizontal-relative:page;mso-position-vertical-relative:page" o:ole="">
            <v:imagedata r:id="rId101" o:title=""/>
          </v:shape>
          <o:OLEObject Type="Embed" ProgID="Equation.DSMT4" ShapeID="对象 19" DrawAspect="Content" ObjectID="_1634146956" r:id="rId102"/>
        </w:object>
      </w:r>
    </w:p>
    <w:p w:rsidR="0015790C" w:rsidRDefault="0015790C" w:rsidP="0089513C">
      <w:pPr>
        <w:pStyle w:val="u5"/>
        <w:spacing w:before="24" w:after="24"/>
        <w:ind w:firstLine="480"/>
      </w:pPr>
      <w:r w:rsidRPr="0015790C">
        <w:rPr>
          <w:rFonts w:hint="eastAsia"/>
        </w:rPr>
        <w:t>其中</w:t>
      </w:r>
      <w:r w:rsidRPr="0015790C">
        <w:rPr>
          <w:rFonts w:hint="eastAsia"/>
        </w:rPr>
        <w:t xml:space="preserve">N </w:t>
      </w:r>
      <w:r w:rsidRPr="0015790C">
        <w:rPr>
          <w:rFonts w:hint="eastAsia"/>
        </w:rPr>
        <w:t>为标准分割的单词数，</w:t>
      </w:r>
      <w:r w:rsidRPr="0015790C">
        <w:rPr>
          <w:rFonts w:hint="eastAsia"/>
        </w:rPr>
        <w:t>e</w:t>
      </w:r>
      <w:r w:rsidRPr="0015790C">
        <w:rPr>
          <w:rFonts w:hint="eastAsia"/>
        </w:rPr>
        <w:t>为错误标注的单词数，</w:t>
      </w:r>
      <w:r w:rsidRPr="0015790C">
        <w:rPr>
          <w:rFonts w:hint="eastAsia"/>
        </w:rPr>
        <w:t>c</w:t>
      </w:r>
      <w:r w:rsidRPr="0015790C">
        <w:rPr>
          <w:rFonts w:hint="eastAsia"/>
        </w:rPr>
        <w:t>为分词器正确标注的单词数，</w:t>
      </w:r>
      <w:r w:rsidRPr="0015790C">
        <w:rPr>
          <w:rFonts w:hint="eastAsia"/>
        </w:rPr>
        <w:t>R</w:t>
      </w:r>
      <w:r w:rsidRPr="0015790C">
        <w:rPr>
          <w:rFonts w:hint="eastAsia"/>
        </w:rPr>
        <w:t>为召回率，</w:t>
      </w:r>
      <w:r w:rsidRPr="0015790C">
        <w:rPr>
          <w:rFonts w:hint="eastAsia"/>
        </w:rPr>
        <w:t>P</w:t>
      </w:r>
      <w:r w:rsidRPr="0015790C">
        <w:rPr>
          <w:rFonts w:hint="eastAsia"/>
        </w:rPr>
        <w:t>为精度。一个完美的分词器其</w:t>
      </w:r>
      <w:r w:rsidRPr="0015790C">
        <w:rPr>
          <w:rFonts w:hint="eastAsia"/>
        </w:rPr>
        <w:t>F</w:t>
      </w:r>
      <w:r w:rsidRPr="0015790C">
        <w:rPr>
          <w:rFonts w:hint="eastAsia"/>
        </w:rPr>
        <w:t>值为</w:t>
      </w:r>
      <w:r w:rsidRPr="0015790C">
        <w:rPr>
          <w:rFonts w:hint="eastAsia"/>
        </w:rPr>
        <w:t>1</w:t>
      </w:r>
      <w:r w:rsidRPr="0015790C">
        <w:rPr>
          <w:rFonts w:hint="eastAsia"/>
        </w:rPr>
        <w:t>，</w:t>
      </w:r>
      <w:r w:rsidRPr="0015790C">
        <w:rPr>
          <w:rFonts w:hint="eastAsia"/>
        </w:rPr>
        <w:t>F</w:t>
      </w:r>
      <w:r w:rsidRPr="0015790C">
        <w:rPr>
          <w:rFonts w:hint="eastAsia"/>
        </w:rPr>
        <w:t>值越大说明分词器分词标注效果越好。</w:t>
      </w:r>
    </w:p>
    <w:p w:rsidR="003F51B2" w:rsidRDefault="003F51B2" w:rsidP="00597988">
      <w:pPr>
        <w:pStyle w:val="41"/>
      </w:pPr>
      <w:r>
        <w:rPr>
          <w:rFonts w:hint="eastAsia"/>
        </w:rPr>
        <w:t>分词</w:t>
      </w:r>
    </w:p>
    <w:p w:rsidR="0015790C" w:rsidRDefault="003F51B2" w:rsidP="00597988">
      <w:pPr>
        <w:pStyle w:val="u5"/>
        <w:spacing w:before="24" w:after="24"/>
        <w:ind w:firstLine="480"/>
      </w:pPr>
      <w:r>
        <w:rPr>
          <w:rFonts w:hint="eastAsia"/>
        </w:rPr>
        <w:t>字典匹配法中使用的字典是包含上古语料库中提取出的包含所有词语的理想词典，即语料库中所有的词均包含在字典中，上古汉语中</w:t>
      </w:r>
      <w:r>
        <w:rPr>
          <w:rFonts w:hint="eastAsia"/>
        </w:rPr>
        <w:t>70%</w:t>
      </w:r>
      <w:r>
        <w:rPr>
          <w:rFonts w:hint="eastAsia"/>
        </w:rPr>
        <w:t>以上都是单字成词，对此本文针对性的使用最大长度为</w:t>
      </w:r>
      <w:r>
        <w:rPr>
          <w:rFonts w:hint="eastAsia"/>
        </w:rPr>
        <w:t>4</w:t>
      </w:r>
      <w:r>
        <w:rPr>
          <w:rFonts w:hint="eastAsia"/>
        </w:rPr>
        <w:t>的基于字典的分词方法。图</w:t>
      </w:r>
      <w:r>
        <w:rPr>
          <w:rFonts w:hint="eastAsia"/>
        </w:rPr>
        <w:t>7</w:t>
      </w:r>
      <w:r>
        <w:rPr>
          <w:rFonts w:hint="eastAsia"/>
        </w:rPr>
        <w:t>为在不同字典大小情况下字典法</w:t>
      </w:r>
      <w:r>
        <w:rPr>
          <w:rFonts w:hint="eastAsia"/>
        </w:rPr>
        <w:t>F</w:t>
      </w:r>
      <w:r>
        <w:rPr>
          <w:rFonts w:hint="eastAsia"/>
        </w:rPr>
        <w:t>值的比较图，可见字典的大小对分词精确度有直接影响，这里利用无未登录词的理想字典同本文模型进行比较，图中可见理想字典匹配法</w:t>
      </w:r>
      <w:r>
        <w:rPr>
          <w:rFonts w:hint="eastAsia"/>
        </w:rPr>
        <w:t>F</w:t>
      </w:r>
      <w:r>
        <w:rPr>
          <w:rFonts w:hint="eastAsia"/>
        </w:rPr>
        <w:t>值可达</w:t>
      </w:r>
      <w:r>
        <w:rPr>
          <w:rFonts w:hint="eastAsia"/>
        </w:rPr>
        <w:t>0.94</w:t>
      </w:r>
      <w:r>
        <w:rPr>
          <w:rFonts w:hint="eastAsia"/>
        </w:rPr>
        <w:t>。</w:t>
      </w:r>
    </w:p>
    <w:p w:rsidR="003F51B2" w:rsidRPr="003F51B2" w:rsidRDefault="003F51B2" w:rsidP="003F51B2">
      <w:pPr>
        <w:snapToGrid w:val="0"/>
        <w:spacing w:line="280" w:lineRule="atLeast"/>
        <w:ind w:firstLine="480"/>
        <w:jc w:val="center"/>
        <w:rPr>
          <w:bCs/>
          <w:spacing w:val="-6"/>
          <w:szCs w:val="20"/>
        </w:rPr>
      </w:pPr>
      <w:r w:rsidRPr="003F51B2">
        <w:rPr>
          <w:bCs/>
          <w:noProof/>
          <w:spacing w:val="-6"/>
          <w:szCs w:val="20"/>
        </w:rPr>
        <w:drawing>
          <wp:inline distT="0" distB="0" distL="0" distR="0" wp14:anchorId="1BDA8C6C" wp14:editId="2A49CD2C">
            <wp:extent cx="4314825" cy="3293650"/>
            <wp:effectExtent l="0" t="0" r="0" b="2540"/>
            <wp:docPr id="7" name="图片 7" descr="dic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dicBar"/>
                    <pic:cNvPicPr>
                      <a:picLocks noChangeAspect="1" noChangeArrowheads="1"/>
                    </pic:cNvPicPr>
                  </pic:nvPicPr>
                  <pic:blipFill>
                    <a:blip r:embed="rId103">
                      <a:extLst>
                        <a:ext uri="{28A0092B-C50C-407E-A947-70E740481C1C}">
                          <a14:useLocalDpi xmlns:a14="http://schemas.microsoft.com/office/drawing/2010/main" val="0"/>
                        </a:ext>
                      </a:extLst>
                    </a:blip>
                    <a:srcRect l="2443" t="8997" r="7936"/>
                    <a:stretch>
                      <a:fillRect/>
                    </a:stretch>
                  </pic:blipFill>
                  <pic:spPr bwMode="auto">
                    <a:xfrm>
                      <a:off x="0" y="0"/>
                      <a:ext cx="4323034" cy="3299916"/>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7</w:t>
      </w:r>
      <w:r w:rsidRPr="003F51B2">
        <w:rPr>
          <w:bCs/>
          <w:spacing w:val="-6"/>
          <w:sz w:val="20"/>
          <w:szCs w:val="20"/>
        </w:rPr>
        <w:t xml:space="preserve"> </w:t>
      </w:r>
      <w:r w:rsidRPr="003F51B2">
        <w:rPr>
          <w:rFonts w:hint="eastAsia"/>
          <w:bCs/>
          <w:spacing w:val="-6"/>
          <w:sz w:val="20"/>
          <w:szCs w:val="20"/>
        </w:rPr>
        <w:t>不同大小字典分词</w:t>
      </w:r>
      <w:r w:rsidRPr="003F51B2">
        <w:rPr>
          <w:rFonts w:hint="eastAsia"/>
          <w:bCs/>
          <w:spacing w:val="-6"/>
          <w:sz w:val="20"/>
          <w:szCs w:val="20"/>
        </w:rPr>
        <w:t>F</w:t>
      </w:r>
      <w:r w:rsidRPr="003F51B2">
        <w:rPr>
          <w:rFonts w:hint="eastAsia"/>
          <w:bCs/>
          <w:spacing w:val="-6"/>
          <w:sz w:val="20"/>
          <w:szCs w:val="20"/>
        </w:rPr>
        <w:t>值比较图</w:t>
      </w:r>
    </w:p>
    <w:p w:rsidR="003F51B2" w:rsidRDefault="003F51B2" w:rsidP="003F51B2">
      <w:pPr>
        <w:pStyle w:val="u5"/>
        <w:spacing w:before="24" w:after="24"/>
        <w:ind w:firstLine="480"/>
      </w:pPr>
      <w:r w:rsidRPr="003F51B2">
        <w:rPr>
          <w:rFonts w:hint="eastAsia"/>
        </w:rPr>
        <w:t>图</w:t>
      </w:r>
      <w:r w:rsidRPr="003F51B2">
        <w:rPr>
          <w:rFonts w:hint="eastAsia"/>
        </w:rPr>
        <w:t>8</w:t>
      </w:r>
      <w:r w:rsidRPr="003F51B2">
        <w:rPr>
          <w:rFonts w:hint="eastAsia"/>
        </w:rPr>
        <w:t>是不同句长的句子个数分布图，图</w:t>
      </w:r>
      <w:r w:rsidRPr="003F51B2">
        <w:rPr>
          <w:rFonts w:hint="eastAsia"/>
        </w:rPr>
        <w:t>9</w:t>
      </w:r>
      <w:r w:rsidRPr="003F51B2">
        <w:rPr>
          <w:rFonts w:hint="eastAsia"/>
        </w:rPr>
        <w:t>是利用上古预料库</w:t>
      </w:r>
      <w:r w:rsidRPr="003F51B2">
        <w:rPr>
          <w:rFonts w:hint="eastAsia"/>
        </w:rPr>
        <w:t>80%</w:t>
      </w:r>
      <w:r w:rsidRPr="003F51B2">
        <w:rPr>
          <w:rFonts w:hint="eastAsia"/>
        </w:rPr>
        <w:t>语料训练的</w:t>
      </w:r>
      <w:r w:rsidRPr="003F51B2">
        <w:rPr>
          <w:rFonts w:hint="eastAsia"/>
        </w:rPr>
        <w:t>Bi-LSTM</w:t>
      </w:r>
      <w:r w:rsidRPr="003F51B2">
        <w:rPr>
          <w:rFonts w:hint="eastAsia"/>
        </w:rPr>
        <w:t>一体化模型并利用</w:t>
      </w:r>
      <w:r w:rsidRPr="003F51B2">
        <w:rPr>
          <w:rFonts w:hint="eastAsia"/>
        </w:rPr>
        <w:t>25%</w:t>
      </w:r>
      <w:r w:rsidRPr="003F51B2">
        <w:rPr>
          <w:rFonts w:hint="eastAsia"/>
        </w:rPr>
        <w:t>作为测试集进行的测试结果条形图。图</w:t>
      </w:r>
      <w:r w:rsidRPr="003F51B2">
        <w:rPr>
          <w:rFonts w:hint="eastAsia"/>
        </w:rPr>
        <w:t>7</w:t>
      </w:r>
      <w:r w:rsidRPr="003F51B2">
        <w:rPr>
          <w:rFonts w:hint="eastAsia"/>
        </w:rPr>
        <w:t>中可以看出，句子长度大多分布在</w:t>
      </w:r>
      <w:r w:rsidRPr="003F51B2">
        <w:rPr>
          <w:rFonts w:hint="eastAsia"/>
        </w:rPr>
        <w:t>4</w:t>
      </w:r>
      <w:r w:rsidRPr="003F51B2">
        <w:rPr>
          <w:rFonts w:hint="eastAsia"/>
        </w:rPr>
        <w:t>字到</w:t>
      </w:r>
      <w:r w:rsidRPr="003F51B2">
        <w:rPr>
          <w:rFonts w:hint="eastAsia"/>
        </w:rPr>
        <w:t>15</w:t>
      </w:r>
      <w:r w:rsidRPr="003F51B2">
        <w:rPr>
          <w:rFonts w:hint="eastAsia"/>
        </w:rPr>
        <w:t>字之间。实验中一体化模型的测试集不包含于训练集当中，但利用训练集训练得到的模型对测试集的分词</w:t>
      </w:r>
      <w:r w:rsidRPr="003F51B2">
        <w:rPr>
          <w:rFonts w:hint="eastAsia"/>
        </w:rPr>
        <w:lastRenderedPageBreak/>
        <w:t>及标签</w:t>
      </w:r>
      <w:r w:rsidRPr="003F51B2">
        <w:rPr>
          <w:rFonts w:hint="eastAsia"/>
        </w:rPr>
        <w:t>F</w:t>
      </w:r>
      <w:r w:rsidRPr="003F51B2">
        <w:rPr>
          <w:rFonts w:hint="eastAsia"/>
        </w:rPr>
        <w:t>值仍然可以达到</w:t>
      </w:r>
      <w:r w:rsidRPr="003F51B2">
        <w:rPr>
          <w:rFonts w:hint="eastAsia"/>
        </w:rPr>
        <w:t>0.97</w:t>
      </w:r>
      <w:r w:rsidRPr="003F51B2">
        <w:rPr>
          <w:rFonts w:hint="eastAsia"/>
        </w:rPr>
        <w:t>，效果优于理想字典匹配法的</w:t>
      </w:r>
      <w:r w:rsidRPr="003F51B2">
        <w:rPr>
          <w:rFonts w:hint="eastAsia"/>
        </w:rPr>
        <w:t>0.94</w:t>
      </w:r>
      <w:r w:rsidRPr="003F51B2">
        <w:rPr>
          <w:rFonts w:hint="eastAsia"/>
        </w:rPr>
        <w:t>的单任务自动分词</w:t>
      </w:r>
      <w:r w:rsidRPr="003F51B2">
        <w:rPr>
          <w:rFonts w:hint="eastAsia"/>
        </w:rPr>
        <w:t>F</w:t>
      </w:r>
      <w:r w:rsidRPr="003F51B2">
        <w:rPr>
          <w:rFonts w:hint="eastAsia"/>
        </w:rPr>
        <w:t>值。图</w:t>
      </w:r>
      <w:r w:rsidRPr="003F51B2">
        <w:rPr>
          <w:rFonts w:hint="eastAsia"/>
        </w:rPr>
        <w:t>8</w:t>
      </w:r>
      <w:r w:rsidRPr="003F51B2">
        <w:rPr>
          <w:rFonts w:hint="eastAsia"/>
        </w:rPr>
        <w:t>显示在句长小于</w:t>
      </w:r>
      <w:r w:rsidRPr="003F51B2">
        <w:rPr>
          <w:rFonts w:hint="eastAsia"/>
        </w:rPr>
        <w:t>5</w:t>
      </w:r>
      <w:r w:rsidRPr="003F51B2">
        <w:rPr>
          <w:rFonts w:hint="eastAsia"/>
        </w:rPr>
        <w:t>的情况下，标签的正确率稍低，原因是句长过短，</w:t>
      </w:r>
      <w:r w:rsidRPr="003F51B2">
        <w:rPr>
          <w:rFonts w:hint="eastAsia"/>
        </w:rPr>
        <w:t>LSTM</w:t>
      </w:r>
      <w:r w:rsidRPr="003F51B2">
        <w:rPr>
          <w:rFonts w:hint="eastAsia"/>
        </w:rPr>
        <w:t>网络从上下文中提取的信息有限，影响了标签正确率。虽然句长小于</w:t>
      </w:r>
      <w:r w:rsidRPr="003F51B2">
        <w:rPr>
          <w:rFonts w:hint="eastAsia"/>
        </w:rPr>
        <w:t>10</w:t>
      </w:r>
      <w:r w:rsidRPr="003F51B2">
        <w:rPr>
          <w:rFonts w:hint="eastAsia"/>
        </w:rPr>
        <w:t>的情况下分词</w:t>
      </w:r>
      <w:r w:rsidRPr="003F51B2">
        <w:rPr>
          <w:rFonts w:hint="eastAsia"/>
        </w:rPr>
        <w:t>F</w:t>
      </w:r>
      <w:r w:rsidRPr="003F51B2">
        <w:rPr>
          <w:rFonts w:hint="eastAsia"/>
        </w:rPr>
        <w:t>值略低，但图</w:t>
      </w:r>
      <w:r w:rsidRPr="003F51B2">
        <w:rPr>
          <w:rFonts w:hint="eastAsia"/>
        </w:rPr>
        <w:t>8</w:t>
      </w:r>
      <w:r w:rsidRPr="003F51B2">
        <w:rPr>
          <w:rFonts w:hint="eastAsia"/>
        </w:rPr>
        <w:t>所展示的句长分布可见包含五个字以下的句子在上古文本中所占比例并不大，所以对于短句对于正确率的影响也可控制在可接受的范围之内。</w:t>
      </w:r>
    </w:p>
    <w:p w:rsidR="003F51B2" w:rsidRPr="003F51B2" w:rsidRDefault="003F51B2" w:rsidP="003F51B2">
      <w:pPr>
        <w:snapToGrid w:val="0"/>
        <w:spacing w:line="280" w:lineRule="atLeast"/>
        <w:ind w:firstLine="480"/>
        <w:jc w:val="center"/>
        <w:rPr>
          <w:bCs/>
          <w:color w:val="FF0000"/>
          <w:spacing w:val="-6"/>
          <w:szCs w:val="20"/>
        </w:rPr>
      </w:pPr>
      <w:r w:rsidRPr="003F51B2">
        <w:rPr>
          <w:noProof/>
          <w:color w:val="FF0000"/>
          <w:spacing w:val="-6"/>
          <w:szCs w:val="20"/>
        </w:rPr>
        <w:drawing>
          <wp:inline distT="0" distB="0" distL="0" distR="0" wp14:anchorId="6C50E4D4" wp14:editId="76677CAB">
            <wp:extent cx="4638675" cy="3092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t="11111"/>
                    <a:stretch>
                      <a:fillRect/>
                    </a:stretch>
                  </pic:blipFill>
                  <pic:spPr bwMode="auto">
                    <a:xfrm>
                      <a:off x="0" y="0"/>
                      <a:ext cx="4638675" cy="3092450"/>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color w:val="FF0000"/>
          <w:spacing w:val="-6"/>
          <w:sz w:val="20"/>
          <w:szCs w:val="20"/>
        </w:rPr>
      </w:pPr>
      <w:r w:rsidRPr="003F51B2">
        <w:rPr>
          <w:rFonts w:hint="eastAsia"/>
          <w:bCs/>
          <w:spacing w:val="-6"/>
          <w:sz w:val="20"/>
          <w:szCs w:val="20"/>
        </w:rPr>
        <w:t>图</w:t>
      </w:r>
      <w:r w:rsidRPr="003F51B2">
        <w:rPr>
          <w:rFonts w:hint="eastAsia"/>
          <w:bCs/>
          <w:spacing w:val="-6"/>
          <w:sz w:val="20"/>
          <w:szCs w:val="20"/>
        </w:rPr>
        <w:t>8</w:t>
      </w:r>
      <w:r w:rsidRPr="003F51B2">
        <w:rPr>
          <w:rFonts w:hint="eastAsia"/>
          <w:bCs/>
          <w:spacing w:val="-6"/>
          <w:sz w:val="20"/>
          <w:szCs w:val="20"/>
        </w:rPr>
        <w:t>句长分布图条形图</w:t>
      </w:r>
    </w:p>
    <w:p w:rsidR="003F51B2" w:rsidRPr="003F51B2" w:rsidRDefault="003F51B2" w:rsidP="003F51B2">
      <w:pPr>
        <w:snapToGrid w:val="0"/>
        <w:spacing w:line="280" w:lineRule="atLeast"/>
        <w:ind w:firstLineChars="200" w:firstLine="396"/>
        <w:rPr>
          <w:bCs/>
          <w:color w:val="FF0000"/>
          <w:spacing w:val="-6"/>
          <w:szCs w:val="20"/>
        </w:rPr>
      </w:pPr>
    </w:p>
    <w:p w:rsidR="003F51B2" w:rsidRPr="003F51B2" w:rsidRDefault="003F51B2" w:rsidP="003F51B2">
      <w:pPr>
        <w:snapToGrid w:val="0"/>
        <w:spacing w:line="280" w:lineRule="atLeast"/>
        <w:ind w:firstLine="480"/>
        <w:jc w:val="center"/>
        <w:rPr>
          <w:bCs/>
          <w:color w:val="FF0000"/>
          <w:spacing w:val="-6"/>
          <w:szCs w:val="20"/>
        </w:rPr>
      </w:pPr>
      <w:r w:rsidRPr="003F51B2">
        <w:rPr>
          <w:noProof/>
          <w:color w:val="FF0000"/>
          <w:spacing w:val="-6"/>
          <w:szCs w:val="20"/>
        </w:rPr>
        <w:drawing>
          <wp:inline distT="0" distB="0" distL="0" distR="0" wp14:anchorId="7B269C6F" wp14:editId="134C5952">
            <wp:extent cx="4733925" cy="31862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t="10257"/>
                    <a:stretch>
                      <a:fillRect/>
                    </a:stretch>
                  </pic:blipFill>
                  <pic:spPr bwMode="auto">
                    <a:xfrm>
                      <a:off x="0" y="0"/>
                      <a:ext cx="4745071" cy="3193798"/>
                    </a:xfrm>
                    <a:prstGeom prst="rect">
                      <a:avLst/>
                    </a:prstGeom>
                    <a:noFill/>
                    <a:ln>
                      <a:noFill/>
                    </a:ln>
                  </pic:spPr>
                </pic:pic>
              </a:graphicData>
            </a:graphic>
          </wp:inline>
        </w:drawing>
      </w:r>
    </w:p>
    <w:p w:rsidR="003F51B2" w:rsidRPr="003F51B2" w:rsidRDefault="003F51B2" w:rsidP="003F51B2">
      <w:pPr>
        <w:snapToGrid w:val="0"/>
        <w:spacing w:line="280" w:lineRule="atLeast"/>
        <w:ind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9</w:t>
      </w:r>
      <w:r w:rsidRPr="003F51B2">
        <w:rPr>
          <w:bCs/>
          <w:spacing w:val="-6"/>
          <w:sz w:val="20"/>
          <w:szCs w:val="20"/>
        </w:rPr>
        <w:t xml:space="preserve"> </w:t>
      </w:r>
      <w:r w:rsidRPr="003F51B2">
        <w:rPr>
          <w:rFonts w:hint="eastAsia"/>
          <w:bCs/>
          <w:spacing w:val="-6"/>
          <w:sz w:val="20"/>
          <w:szCs w:val="20"/>
        </w:rPr>
        <w:t>B</w:t>
      </w:r>
      <w:r w:rsidRPr="003F51B2">
        <w:rPr>
          <w:bCs/>
          <w:spacing w:val="-6"/>
          <w:sz w:val="20"/>
          <w:szCs w:val="20"/>
        </w:rPr>
        <w:t>i-LSTM</w:t>
      </w:r>
      <w:r w:rsidRPr="003F51B2">
        <w:rPr>
          <w:rFonts w:hint="eastAsia"/>
          <w:bCs/>
          <w:spacing w:val="-6"/>
          <w:sz w:val="20"/>
          <w:szCs w:val="20"/>
        </w:rPr>
        <w:t>一体化模型在不同句长下</w:t>
      </w:r>
      <w:r w:rsidRPr="003F51B2">
        <w:rPr>
          <w:rFonts w:hint="eastAsia"/>
          <w:bCs/>
          <w:spacing w:val="-6"/>
          <w:sz w:val="20"/>
          <w:szCs w:val="20"/>
        </w:rPr>
        <w:t>F</w:t>
      </w:r>
      <w:r w:rsidRPr="003F51B2">
        <w:rPr>
          <w:rFonts w:hint="eastAsia"/>
          <w:bCs/>
          <w:spacing w:val="-6"/>
          <w:sz w:val="20"/>
          <w:szCs w:val="20"/>
        </w:rPr>
        <w:t>值</w:t>
      </w:r>
    </w:p>
    <w:p w:rsidR="003F51B2" w:rsidRDefault="003F51B2" w:rsidP="00597988">
      <w:pPr>
        <w:pStyle w:val="31"/>
      </w:pPr>
      <w:bookmarkStart w:id="55" w:name="_Toc23526328"/>
      <w:r>
        <w:rPr>
          <w:rFonts w:hint="eastAsia"/>
        </w:rPr>
        <w:lastRenderedPageBreak/>
        <w:t>词性标注</w:t>
      </w:r>
      <w:bookmarkEnd w:id="55"/>
    </w:p>
    <w:p w:rsidR="007F6011" w:rsidRDefault="003F51B2" w:rsidP="00597988">
      <w:pPr>
        <w:pStyle w:val="u5"/>
        <w:spacing w:before="24" w:after="24"/>
        <w:ind w:firstLine="480"/>
      </w:pPr>
      <w:r w:rsidRPr="00F4677E">
        <w:rPr>
          <w:rFonts w:hint="eastAsia"/>
        </w:rPr>
        <w:t>本部分我们将一体化模型同</w:t>
      </w:r>
      <w:r w:rsidR="00081F5D">
        <w:rPr>
          <w:rFonts w:hint="eastAsia"/>
        </w:rPr>
        <w:t>隐马尔科夫链模型</w:t>
      </w:r>
      <w:r w:rsidRPr="00F4677E">
        <w:rPr>
          <w:rFonts w:hint="eastAsia"/>
        </w:rPr>
        <w:t>（</w:t>
      </w:r>
      <w:r w:rsidR="00081F5D" w:rsidRPr="00081F5D">
        <w:t>Hidden</w:t>
      </w:r>
      <w:r w:rsidR="00081F5D">
        <w:t xml:space="preserve"> </w:t>
      </w:r>
      <w:r w:rsidR="00081F5D" w:rsidRPr="00081F5D">
        <w:t>Markov</w:t>
      </w:r>
      <w:r w:rsidR="00081F5D">
        <w:t xml:space="preserve"> </w:t>
      </w:r>
      <w:r w:rsidR="00081F5D" w:rsidRPr="00081F5D">
        <w:t>Model</w:t>
      </w:r>
      <w:r w:rsidRPr="00F4677E">
        <w:rPr>
          <w:rFonts w:hint="eastAsia"/>
        </w:rPr>
        <w:t>）进行词性标注上的比较，这里使用的</w:t>
      </w:r>
      <w:r w:rsidR="00081F5D">
        <w:rPr>
          <w:rFonts w:hint="eastAsia"/>
        </w:rPr>
        <w:t>HMM</w:t>
      </w:r>
      <w:r w:rsidRPr="00F4677E">
        <w:rPr>
          <w:rFonts w:hint="eastAsia"/>
        </w:rPr>
        <w:t>模型使用的参数是通过统计所有上古语料库文本得到的。</w:t>
      </w:r>
      <w:r w:rsidR="00081F5D">
        <w:rPr>
          <w:rFonts w:hint="eastAsia"/>
        </w:rPr>
        <w:t>HMM</w:t>
      </w:r>
      <w:r w:rsidRPr="00F4677E">
        <w:rPr>
          <w:rFonts w:hint="eastAsia"/>
        </w:rPr>
        <w:t>模型在已经分好词的现代汉语上进行词性标记可达到</w:t>
      </w:r>
      <w:r w:rsidRPr="00F4677E">
        <w:rPr>
          <w:rFonts w:hint="eastAsia"/>
        </w:rPr>
        <w:t>95%</w:t>
      </w:r>
      <w:r w:rsidRPr="00F4677E">
        <w:rPr>
          <w:rFonts w:hint="eastAsia"/>
        </w:rPr>
        <w:t>的准确率，而应用到上古汉语中则效果较差，如图</w:t>
      </w:r>
      <w:r w:rsidRPr="00F4677E">
        <w:rPr>
          <w:rFonts w:hint="eastAsia"/>
        </w:rPr>
        <w:t>9</w:t>
      </w:r>
      <w:r w:rsidRPr="00F4677E">
        <w:rPr>
          <w:rFonts w:hint="eastAsia"/>
        </w:rPr>
        <w:t>中绿色条形图所示，在不同句子长度的情况下，其</w:t>
      </w:r>
      <w:r w:rsidRPr="00F4677E">
        <w:rPr>
          <w:rFonts w:hint="eastAsia"/>
        </w:rPr>
        <w:t>F</w:t>
      </w:r>
      <w:r w:rsidRPr="00F4677E">
        <w:rPr>
          <w:rFonts w:hint="eastAsia"/>
        </w:rPr>
        <w:t>值仅</w:t>
      </w:r>
      <w:r w:rsidRPr="00F4677E">
        <w:rPr>
          <w:rFonts w:hint="eastAsia"/>
        </w:rPr>
        <w:t>0.89</w:t>
      </w:r>
      <w:r w:rsidRPr="00F4677E">
        <w:rPr>
          <w:rFonts w:hint="eastAsia"/>
        </w:rPr>
        <w:t>左右，图中蓝色条形图为本一体化模型在不同句长下的词性标注</w:t>
      </w:r>
      <w:r w:rsidRPr="00F4677E">
        <w:rPr>
          <w:rFonts w:hint="eastAsia"/>
        </w:rPr>
        <w:t>F</w:t>
      </w:r>
      <w:r w:rsidRPr="00F4677E">
        <w:rPr>
          <w:rFonts w:hint="eastAsia"/>
        </w:rPr>
        <w:t>值情况。可以看出现代汉语与古代汉语在句长分布，一词多义等方面的不同对</w:t>
      </w:r>
      <w:r w:rsidR="00081F5D">
        <w:rPr>
          <w:rFonts w:hint="eastAsia"/>
        </w:rPr>
        <w:t>HMM</w:t>
      </w:r>
      <w:r w:rsidRPr="00F4677E">
        <w:rPr>
          <w:rFonts w:hint="eastAsia"/>
        </w:rPr>
        <w:t>方法具有一定的消极影响。而本文的一体化模型是基于上下文信息以及字词内部深层次的关联来输出</w:t>
      </w:r>
      <w:r w:rsidRPr="00597988">
        <w:rPr>
          <w:rFonts w:hint="eastAsia"/>
        </w:rPr>
        <w:t>标签，对上古汉语具有较好的适应性。</w:t>
      </w:r>
    </w:p>
    <w:p w:rsidR="007F6011" w:rsidRPr="007F6011" w:rsidRDefault="007F6011" w:rsidP="007F6011">
      <w:pPr>
        <w:snapToGrid w:val="0"/>
        <w:spacing w:line="280" w:lineRule="atLeast"/>
        <w:ind w:firstLine="480"/>
        <w:jc w:val="center"/>
        <w:rPr>
          <w:bCs/>
          <w:color w:val="FF0000"/>
          <w:spacing w:val="-6"/>
          <w:szCs w:val="20"/>
        </w:rPr>
      </w:pPr>
      <w:r w:rsidRPr="007F6011">
        <w:rPr>
          <w:noProof/>
          <w:color w:val="FF0000"/>
          <w:spacing w:val="-6"/>
          <w:szCs w:val="20"/>
        </w:rPr>
        <w:drawing>
          <wp:inline distT="0" distB="0" distL="0" distR="0" wp14:anchorId="730B502A" wp14:editId="140F5000">
            <wp:extent cx="4295775" cy="319240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t="10074" r="9392"/>
                    <a:stretch>
                      <a:fillRect/>
                    </a:stretch>
                  </pic:blipFill>
                  <pic:spPr bwMode="auto">
                    <a:xfrm>
                      <a:off x="0" y="0"/>
                      <a:ext cx="4309383" cy="3202521"/>
                    </a:xfrm>
                    <a:prstGeom prst="rect">
                      <a:avLst/>
                    </a:prstGeom>
                    <a:noFill/>
                    <a:ln>
                      <a:noFill/>
                    </a:ln>
                  </pic:spPr>
                </pic:pic>
              </a:graphicData>
            </a:graphic>
          </wp:inline>
        </w:drawing>
      </w:r>
    </w:p>
    <w:p w:rsidR="007F6011" w:rsidRPr="007F6011" w:rsidRDefault="007F6011" w:rsidP="007F6011">
      <w:pPr>
        <w:snapToGrid w:val="0"/>
        <w:spacing w:line="280" w:lineRule="atLeast"/>
        <w:ind w:firstLineChars="200" w:firstLine="376"/>
        <w:jc w:val="center"/>
        <w:rPr>
          <w:bCs/>
          <w:spacing w:val="-6"/>
          <w:sz w:val="20"/>
          <w:szCs w:val="20"/>
        </w:rPr>
      </w:pPr>
      <w:r w:rsidRPr="007F6011">
        <w:rPr>
          <w:rFonts w:hint="eastAsia"/>
          <w:bCs/>
          <w:spacing w:val="-6"/>
          <w:sz w:val="20"/>
          <w:szCs w:val="20"/>
        </w:rPr>
        <w:t>图</w:t>
      </w:r>
      <w:r w:rsidRPr="007F6011">
        <w:rPr>
          <w:rFonts w:hint="eastAsia"/>
          <w:bCs/>
          <w:spacing w:val="-6"/>
          <w:sz w:val="20"/>
          <w:szCs w:val="20"/>
        </w:rPr>
        <w:t>10</w:t>
      </w:r>
      <w:r w:rsidR="00081F5D" w:rsidRPr="00081F5D">
        <w:rPr>
          <w:bCs/>
          <w:color w:val="FF0000"/>
          <w:spacing w:val="-6"/>
          <w:sz w:val="20"/>
          <w:szCs w:val="20"/>
        </w:rPr>
        <w:t xml:space="preserve"> </w:t>
      </w:r>
      <w:r w:rsidR="00081F5D" w:rsidRPr="00081F5D">
        <w:rPr>
          <w:rFonts w:hint="eastAsia"/>
          <w:bCs/>
          <w:color w:val="FF0000"/>
          <w:spacing w:val="-6"/>
          <w:sz w:val="20"/>
          <w:szCs w:val="20"/>
        </w:rPr>
        <w:t>HMM</w:t>
      </w:r>
      <w:r w:rsidRPr="00081F5D">
        <w:rPr>
          <w:rFonts w:hint="eastAsia"/>
          <w:bCs/>
          <w:color w:val="FF0000"/>
          <w:spacing w:val="-6"/>
          <w:sz w:val="20"/>
          <w:szCs w:val="20"/>
        </w:rPr>
        <w:t>方法与一体化模型在不同句长下的词性标注</w:t>
      </w:r>
      <w:r w:rsidRPr="00081F5D">
        <w:rPr>
          <w:rFonts w:hint="eastAsia"/>
          <w:bCs/>
          <w:color w:val="FF0000"/>
          <w:spacing w:val="-6"/>
          <w:sz w:val="20"/>
          <w:szCs w:val="20"/>
        </w:rPr>
        <w:t>F</w:t>
      </w:r>
      <w:r w:rsidRPr="00081F5D">
        <w:rPr>
          <w:rFonts w:hint="eastAsia"/>
          <w:bCs/>
          <w:color w:val="FF0000"/>
          <w:spacing w:val="-6"/>
          <w:sz w:val="20"/>
          <w:szCs w:val="20"/>
        </w:rPr>
        <w:t>值比较图</w:t>
      </w:r>
    </w:p>
    <w:p w:rsidR="003F51B2" w:rsidRDefault="00E07678" w:rsidP="003F51B2">
      <w:pPr>
        <w:pStyle w:val="u5"/>
        <w:spacing w:before="24" w:after="24"/>
        <w:ind w:firstLine="480"/>
      </w:pPr>
      <w:r w:rsidRPr="00E07678">
        <w:rPr>
          <w:rFonts w:hint="eastAsia"/>
        </w:rPr>
        <w:t>通过上述实验可得，本文提出的一体化模型在分词效果上比基于理想字典的匹配法正确率高，在词性标注上效果优于利用所有语料进行参数设置的</w:t>
      </w:r>
      <w:r w:rsidR="00081F5D">
        <w:rPr>
          <w:rFonts w:hint="eastAsia"/>
        </w:rPr>
        <w:t>HMM</w:t>
      </w:r>
      <w:r w:rsidRPr="00E07678">
        <w:rPr>
          <w:rFonts w:hint="eastAsia"/>
        </w:rPr>
        <w:t>法。查阅文献可知，当前对于古汉语来说，分词所能达到的最佳性能为文献</w:t>
      </w:r>
      <w:r w:rsidRPr="00E07678">
        <w:rPr>
          <w:rFonts w:hint="eastAsia"/>
        </w:rPr>
        <w:t>[38]</w:t>
      </w:r>
      <w:r w:rsidRPr="00E07678">
        <w:rPr>
          <w:rFonts w:hint="eastAsia"/>
        </w:rPr>
        <w:t>中达到的</w:t>
      </w:r>
      <w:r w:rsidRPr="00E07678">
        <w:rPr>
          <w:rFonts w:hint="eastAsia"/>
        </w:rPr>
        <w:t>97.7%</w:t>
      </w:r>
      <w:r w:rsidRPr="00E07678">
        <w:rPr>
          <w:rFonts w:hint="eastAsia"/>
        </w:rPr>
        <w:t>正确率，词性标注目前能达到的最佳性能为文献</w:t>
      </w:r>
      <w:r w:rsidRPr="00E07678">
        <w:rPr>
          <w:rFonts w:hint="eastAsia"/>
        </w:rPr>
        <w:t>[39]</w:t>
      </w:r>
      <w:r w:rsidRPr="00E07678">
        <w:rPr>
          <w:rFonts w:hint="eastAsia"/>
        </w:rPr>
        <w:t>中达到的</w:t>
      </w:r>
      <w:r w:rsidRPr="00E07678">
        <w:rPr>
          <w:rFonts w:hint="eastAsia"/>
        </w:rPr>
        <w:t>97%</w:t>
      </w:r>
      <w:r w:rsidRPr="00E07678">
        <w:rPr>
          <w:rFonts w:hint="eastAsia"/>
        </w:rPr>
        <w:t>正确率。如果将以上两种分词和词性标注单任务领域的最佳方法串联在一起，则其正确率将会变为二者正确率的乘积，又将有一定程度上的损失而无法达到</w:t>
      </w:r>
      <w:r w:rsidRPr="00E07678">
        <w:rPr>
          <w:rFonts w:hint="eastAsia"/>
        </w:rPr>
        <w:t>97%</w:t>
      </w:r>
      <w:r w:rsidRPr="00E07678">
        <w:rPr>
          <w:rFonts w:hint="eastAsia"/>
        </w:rPr>
        <w:t>。而本文的一体化模型从最开始就将分词和词性标注任务一同考虑，不存在错误扩散的问题，结果更加精确。</w:t>
      </w:r>
    </w:p>
    <w:p w:rsidR="00E07678" w:rsidRDefault="00E07678" w:rsidP="00597988">
      <w:pPr>
        <w:pStyle w:val="41"/>
      </w:pPr>
      <w:r>
        <w:rPr>
          <w:rFonts w:hint="eastAsia"/>
        </w:rPr>
        <w:lastRenderedPageBreak/>
        <w:t>结果分析</w:t>
      </w:r>
    </w:p>
    <w:p w:rsidR="00E07678" w:rsidRDefault="00E07678" w:rsidP="00E07678">
      <w:pPr>
        <w:pStyle w:val="u5"/>
        <w:spacing w:before="24" w:after="24"/>
        <w:ind w:firstLine="480"/>
      </w:pPr>
      <w:r>
        <w:rPr>
          <w:rFonts w:hint="eastAsia"/>
        </w:rPr>
        <w:t>正如古汉语计算语言学家尉迟治平的呼吁：“我们期望能有可以用于汉语史电子文献自动分词、自动断句、自动标注的软件早日问世，专家只需对结果刊谬补缺，这将大大减轻属性式标注的劳动强度，加快工作进度</w:t>
      </w:r>
      <w:r>
        <w:rPr>
          <w:rFonts w:hint="eastAsia"/>
        </w:rPr>
        <w:t>[40]</w:t>
      </w:r>
      <w:r>
        <w:rPr>
          <w:rFonts w:hint="eastAsia"/>
        </w:rPr>
        <w:t>。”</w:t>
      </w:r>
    </w:p>
    <w:p w:rsidR="00E07678" w:rsidRDefault="00E07678" w:rsidP="00E07678">
      <w:pPr>
        <w:pStyle w:val="u5"/>
        <w:spacing w:before="24" w:after="24"/>
        <w:ind w:firstLine="480"/>
      </w:pPr>
      <w:r>
        <w:rPr>
          <w:rFonts w:hint="eastAsia"/>
        </w:rPr>
        <w:t>本模型不仅可输出可信度最大的二元标签，而且可输出第二大、第三大等标签的可信度作为辅助供使用者对结果刊谬补缺。表</w:t>
      </w:r>
      <w:r>
        <w:rPr>
          <w:rFonts w:hint="eastAsia"/>
        </w:rPr>
        <w:t>1</w:t>
      </w:r>
      <w:r>
        <w:rPr>
          <w:rFonts w:hint="eastAsia"/>
        </w:rPr>
        <w:t>是通过一体化模型对句子进行自动分词及词性标注的一个实例，其中</w:t>
      </w:r>
      <w:r>
        <w:rPr>
          <w:rFonts w:hint="eastAsia"/>
        </w:rPr>
        <w:t>word</w:t>
      </w:r>
      <w:r>
        <w:rPr>
          <w:rFonts w:hint="eastAsia"/>
        </w:rPr>
        <w:t>是输入句子的单字，</w:t>
      </w:r>
      <w:r>
        <w:rPr>
          <w:rFonts w:hint="eastAsia"/>
        </w:rPr>
        <w:t>y_right</w:t>
      </w:r>
      <w:r>
        <w:rPr>
          <w:rFonts w:hint="eastAsia"/>
        </w:rPr>
        <w:t>是输入汉字的正确二元标签，</w:t>
      </w:r>
      <w:r>
        <w:rPr>
          <w:rFonts w:hint="eastAsia"/>
        </w:rPr>
        <w:t>y_pred</w:t>
      </w:r>
      <w:r>
        <w:rPr>
          <w:rFonts w:hint="eastAsia"/>
        </w:rPr>
        <w:t>为本模型的输出二元标签，</w:t>
      </w:r>
      <w:r>
        <w:rPr>
          <w:rFonts w:hint="eastAsia"/>
        </w:rPr>
        <w:t>Same</w:t>
      </w:r>
      <w:r>
        <w:rPr>
          <w:rFonts w:hint="eastAsia"/>
        </w:rPr>
        <w:t>表示</w:t>
      </w:r>
      <w:r>
        <w:rPr>
          <w:rFonts w:hint="eastAsia"/>
        </w:rPr>
        <w:t>y_right</w:t>
      </w:r>
      <w:r>
        <w:rPr>
          <w:rFonts w:hint="eastAsia"/>
        </w:rPr>
        <w:t>与</w:t>
      </w:r>
      <w:r>
        <w:rPr>
          <w:rFonts w:hint="eastAsia"/>
        </w:rPr>
        <w:t>y_pred</w:t>
      </w:r>
      <w:r>
        <w:rPr>
          <w:rFonts w:hint="eastAsia"/>
        </w:rPr>
        <w:t>是否一致，‘</w:t>
      </w:r>
      <w:r>
        <w:rPr>
          <w:rFonts w:hint="eastAsia"/>
        </w:rPr>
        <w:t>1</w:t>
      </w:r>
      <w:r>
        <w:rPr>
          <w:rFonts w:hint="eastAsia"/>
        </w:rPr>
        <w:t>’表示在该位置</w:t>
      </w:r>
      <w:r>
        <w:rPr>
          <w:rFonts w:hint="eastAsia"/>
        </w:rPr>
        <w:t>y_right</w:t>
      </w:r>
      <w:r>
        <w:rPr>
          <w:rFonts w:hint="eastAsia"/>
        </w:rPr>
        <w:t>与</w:t>
      </w:r>
      <w:r>
        <w:rPr>
          <w:rFonts w:hint="eastAsia"/>
        </w:rPr>
        <w:t>y_pred</w:t>
      </w:r>
      <w:r>
        <w:rPr>
          <w:rFonts w:hint="eastAsia"/>
        </w:rPr>
        <w:t>标签相同，‘</w:t>
      </w:r>
      <w:r>
        <w:rPr>
          <w:rFonts w:hint="eastAsia"/>
        </w:rPr>
        <w:t>0</w:t>
      </w:r>
      <w:r>
        <w:rPr>
          <w:rFonts w:hint="eastAsia"/>
        </w:rPr>
        <w:t>’则表示二者不同。</w:t>
      </w:r>
    </w:p>
    <w:p w:rsidR="00E07678" w:rsidRPr="00E07678" w:rsidRDefault="00E07678" w:rsidP="00E07678">
      <w:pPr>
        <w:snapToGrid w:val="0"/>
        <w:spacing w:line="280" w:lineRule="atLeast"/>
        <w:ind w:firstLine="376"/>
        <w:jc w:val="center"/>
        <w:rPr>
          <w:bCs/>
          <w:color w:val="FF0000"/>
          <w:spacing w:val="-6"/>
          <w:sz w:val="20"/>
          <w:szCs w:val="20"/>
        </w:rPr>
      </w:pPr>
      <w:r w:rsidRPr="00E07678">
        <w:rPr>
          <w:rFonts w:hint="eastAsia"/>
          <w:bCs/>
          <w:spacing w:val="-6"/>
          <w:sz w:val="20"/>
          <w:szCs w:val="20"/>
        </w:rPr>
        <w:t>表</w:t>
      </w:r>
      <w:r w:rsidRPr="00E07678">
        <w:rPr>
          <w:bCs/>
          <w:spacing w:val="-6"/>
          <w:sz w:val="20"/>
          <w:szCs w:val="20"/>
        </w:rPr>
        <w:t>1</w:t>
      </w:r>
      <w:r w:rsidRPr="00E07678">
        <w:rPr>
          <w:rFonts w:hint="eastAsia"/>
          <w:bCs/>
          <w:spacing w:val="-6"/>
          <w:sz w:val="20"/>
          <w:szCs w:val="20"/>
        </w:rPr>
        <w:t>《睡虎地秦墓竹简·为吏之道》实例</w:t>
      </w:r>
    </w:p>
    <w:tbl>
      <w:tblPr>
        <w:tblW w:w="6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5"/>
        <w:gridCol w:w="847"/>
        <w:gridCol w:w="848"/>
        <w:gridCol w:w="847"/>
        <w:gridCol w:w="848"/>
        <w:gridCol w:w="847"/>
        <w:gridCol w:w="848"/>
        <w:gridCol w:w="848"/>
      </w:tblGrid>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word</w:t>
            </w:r>
          </w:p>
        </w:tc>
        <w:tc>
          <w:tcPr>
            <w:tcW w:w="847"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民</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心</w:t>
            </w:r>
          </w:p>
        </w:tc>
        <w:tc>
          <w:tcPr>
            <w:tcW w:w="847"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將</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移</w:t>
            </w:r>
          </w:p>
        </w:tc>
        <w:tc>
          <w:tcPr>
            <w:tcW w:w="847"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乃</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難</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親</w:t>
            </w:r>
          </w:p>
        </w:tc>
      </w:tr>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
                <w:bCs/>
                <w:spacing w:val="-6"/>
                <w:szCs w:val="20"/>
              </w:rPr>
            </w:pPr>
            <w:r w:rsidRPr="00E07678">
              <w:rPr>
                <w:bCs/>
                <w:spacing w:val="-6"/>
                <w:szCs w:val="20"/>
              </w:rPr>
              <w:t>y_right</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rFonts w:hint="eastAsia"/>
                <w:bCs/>
                <w:spacing w:val="-6"/>
                <w:sz w:val="16"/>
                <w:szCs w:val="20"/>
              </w:rPr>
              <w:t>，</w:t>
            </w:r>
            <w:r w:rsidRPr="00E07678">
              <w:rPr>
                <w:bCs/>
                <w:spacing w:val="-6"/>
                <w:sz w:val="16"/>
                <w:szCs w:val="20"/>
              </w:rPr>
              <w:t>n)</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(ADV</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(Vt</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(ADV</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(Vt</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(VI</w:t>
            </w:r>
            <w:r w:rsidR="00C82E7F">
              <w:rPr>
                <w:bCs/>
                <w:spacing w:val="-6"/>
                <w:sz w:val="16"/>
                <w:szCs w:val="20"/>
              </w:rPr>
              <w:t>，</w:t>
            </w:r>
            <w:r w:rsidRPr="00E07678">
              <w:rPr>
                <w:bCs/>
                <w:spacing w:val="-6"/>
                <w:sz w:val="16"/>
                <w:szCs w:val="20"/>
              </w:rPr>
              <w:t>s)</w:t>
            </w:r>
          </w:p>
        </w:tc>
      </w:tr>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
                <w:bCs/>
                <w:spacing w:val="-6"/>
                <w:szCs w:val="20"/>
              </w:rPr>
            </w:pPr>
            <w:r w:rsidRPr="00E07678">
              <w:rPr>
                <w:bCs/>
                <w:spacing w:val="-6"/>
                <w:szCs w:val="20"/>
              </w:rPr>
              <w:t>y_pred</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bCs/>
                <w:spacing w:val="-6"/>
                <w:sz w:val="16"/>
                <w:szCs w:val="20"/>
              </w:rPr>
              <w:t>，</w:t>
            </w:r>
            <w:r w:rsidRPr="00E07678">
              <w:rPr>
                <w:bCs/>
                <w:spacing w:val="-6"/>
                <w:sz w:val="16"/>
                <w:szCs w:val="20"/>
              </w:rPr>
              <w:t>n)</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(ADV</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(Vt</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00C82E7F">
              <w:rPr>
                <w:bCs/>
                <w:spacing w:val="-6"/>
                <w:sz w:val="16"/>
                <w:szCs w:val="20"/>
              </w:rPr>
              <w:t>，</w:t>
            </w:r>
            <w:r w:rsidRPr="00E07678">
              <w:rPr>
                <w:rFonts w:hint="eastAsia"/>
                <w:bCs/>
                <w:spacing w:val="-6"/>
                <w:sz w:val="16"/>
                <w:szCs w:val="20"/>
              </w:rPr>
              <w:t>n</w:t>
            </w:r>
            <w:r w:rsidRPr="00E07678">
              <w:rPr>
                <w:bCs/>
                <w:spacing w:val="-6"/>
                <w:sz w:val="16"/>
                <w:szCs w:val="20"/>
              </w:rPr>
              <w:t>)</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00C82E7F">
              <w:rPr>
                <w:bCs/>
                <w:spacing w:val="-6"/>
                <w:sz w:val="16"/>
                <w:szCs w:val="20"/>
              </w:rPr>
              <w:t>，</w:t>
            </w:r>
            <w:r w:rsidRPr="00E07678">
              <w:rPr>
                <w:rFonts w:hint="eastAsia"/>
                <w:bCs/>
                <w:spacing w:val="-6"/>
                <w:sz w:val="16"/>
                <w:szCs w:val="20"/>
              </w:rPr>
              <w:t>s</w:t>
            </w:r>
            <w:r w:rsidRPr="00E07678">
              <w:rPr>
                <w:bCs/>
                <w:spacing w:val="-6"/>
                <w:sz w:val="16"/>
                <w:szCs w:val="20"/>
              </w:rPr>
              <w:t>)</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(VI</w:t>
            </w:r>
            <w:r w:rsidR="00C82E7F">
              <w:rPr>
                <w:bCs/>
                <w:spacing w:val="-6"/>
                <w:sz w:val="16"/>
                <w:szCs w:val="20"/>
              </w:rPr>
              <w:t>，</w:t>
            </w:r>
            <w:r w:rsidRPr="00E07678">
              <w:rPr>
                <w:bCs/>
                <w:spacing w:val="-6"/>
                <w:sz w:val="16"/>
                <w:szCs w:val="20"/>
              </w:rPr>
              <w:t>s)</w:t>
            </w:r>
          </w:p>
        </w:tc>
      </w:tr>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Cs/>
                <w:spacing w:val="-6"/>
                <w:szCs w:val="20"/>
              </w:rPr>
            </w:pPr>
            <w:r w:rsidRPr="00E07678">
              <w:rPr>
                <w:rFonts w:hint="eastAsia"/>
                <w:bCs/>
                <w:spacing w:val="-6"/>
                <w:szCs w:val="20"/>
              </w:rPr>
              <w:t>Same</w:t>
            </w:r>
          </w:p>
        </w:tc>
        <w:tc>
          <w:tcPr>
            <w:tcW w:w="847"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7"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7" w:type="dxa"/>
          </w:tcPr>
          <w:p w:rsidR="00E07678" w:rsidRPr="00E07678" w:rsidRDefault="00E07678" w:rsidP="00B43485">
            <w:pPr>
              <w:snapToGrid w:val="0"/>
              <w:spacing w:line="280" w:lineRule="atLeast"/>
              <w:ind w:firstLine="336"/>
              <w:rPr>
                <w:bCs/>
                <w:spacing w:val="-6"/>
                <w:sz w:val="18"/>
                <w:szCs w:val="20"/>
              </w:rPr>
            </w:pPr>
            <w:r w:rsidRPr="00E07678">
              <w:rPr>
                <w:bCs/>
                <w:spacing w:val="-6"/>
                <w:sz w:val="18"/>
                <w:szCs w:val="20"/>
              </w:rPr>
              <w:t>0</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0</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r>
    </w:tbl>
    <w:p w:rsidR="00E07678" w:rsidRDefault="00E07678" w:rsidP="00E07678">
      <w:pPr>
        <w:pStyle w:val="u5"/>
        <w:spacing w:before="24" w:after="24"/>
        <w:ind w:firstLine="480"/>
      </w:pPr>
      <w:r w:rsidRPr="00E07678">
        <w:rPr>
          <w:rFonts w:hint="eastAsia"/>
        </w:rPr>
        <w:t>如图</w:t>
      </w:r>
      <w:r w:rsidRPr="00E07678">
        <w:rPr>
          <w:rFonts w:hint="eastAsia"/>
        </w:rPr>
        <w:t>10</w:t>
      </w:r>
      <w:r w:rsidRPr="00E07678">
        <w:rPr>
          <w:rFonts w:hint="eastAsia"/>
        </w:rPr>
        <w:t>展示了每个字前三名标签的分数，其中绿色条形对应的分数为正确标注，可以看出前</w:t>
      </w:r>
      <w:r w:rsidRPr="00E07678">
        <w:rPr>
          <w:rFonts w:hint="eastAsia"/>
        </w:rPr>
        <w:t>4</w:t>
      </w:r>
      <w:r w:rsidRPr="00E07678">
        <w:rPr>
          <w:rFonts w:hint="eastAsia"/>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rsidR="00E07678" w:rsidRPr="00E07678" w:rsidRDefault="00E07678" w:rsidP="00E07678">
      <w:pPr>
        <w:snapToGrid w:val="0"/>
        <w:spacing w:line="280" w:lineRule="atLeast"/>
        <w:ind w:firstLineChars="200" w:firstLine="420"/>
        <w:jc w:val="left"/>
        <w:rPr>
          <w:bCs/>
          <w:spacing w:val="-6"/>
          <w:szCs w:val="20"/>
        </w:rPr>
      </w:pPr>
      <w:r w:rsidRPr="00E07678">
        <w:rPr>
          <w:bCs/>
          <w:noProof/>
          <w:spacing w:val="-6"/>
          <w:szCs w:val="20"/>
        </w:rPr>
        <w:drawing>
          <wp:inline distT="0" distB="0" distL="0" distR="0" wp14:anchorId="2A7CC37A" wp14:editId="0F63F0FF">
            <wp:extent cx="4410075" cy="2629083"/>
            <wp:effectExtent l="0" t="0" r="0" b="0"/>
            <wp:docPr id="14" name="图片 14" descr="first3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first3bar"/>
                    <pic:cNvPicPr>
                      <a:picLocks noChangeAspect="1" noChangeArrowheads="1"/>
                    </pic:cNvPicPr>
                  </pic:nvPicPr>
                  <pic:blipFill>
                    <a:blip r:embed="rId107" cstate="print">
                      <a:extLst>
                        <a:ext uri="{28A0092B-C50C-407E-A947-70E740481C1C}">
                          <a14:useLocalDpi xmlns:a14="http://schemas.microsoft.com/office/drawing/2010/main" val="0"/>
                        </a:ext>
                      </a:extLst>
                    </a:blip>
                    <a:srcRect l="7767" t="11096" r="8699"/>
                    <a:stretch>
                      <a:fillRect/>
                    </a:stretch>
                  </pic:blipFill>
                  <pic:spPr bwMode="auto">
                    <a:xfrm>
                      <a:off x="0" y="0"/>
                      <a:ext cx="4419632" cy="2634780"/>
                    </a:xfrm>
                    <a:prstGeom prst="rect">
                      <a:avLst/>
                    </a:prstGeom>
                    <a:noFill/>
                    <a:ln>
                      <a:noFill/>
                    </a:ln>
                  </pic:spPr>
                </pic:pic>
              </a:graphicData>
            </a:graphic>
          </wp:inline>
        </w:drawing>
      </w:r>
    </w:p>
    <w:p w:rsidR="00E07678" w:rsidRPr="00E07678" w:rsidRDefault="00E07678" w:rsidP="00E07678">
      <w:pPr>
        <w:snapToGrid w:val="0"/>
        <w:spacing w:line="280" w:lineRule="atLeast"/>
        <w:ind w:firstLineChars="200" w:firstLine="376"/>
        <w:jc w:val="center"/>
        <w:rPr>
          <w:bCs/>
          <w:spacing w:val="-6"/>
          <w:sz w:val="20"/>
          <w:szCs w:val="20"/>
        </w:rPr>
      </w:pPr>
      <w:r w:rsidRPr="00E07678">
        <w:rPr>
          <w:rFonts w:hint="eastAsia"/>
          <w:bCs/>
          <w:spacing w:val="-6"/>
          <w:sz w:val="20"/>
          <w:szCs w:val="20"/>
        </w:rPr>
        <w:t>图</w:t>
      </w:r>
      <w:r w:rsidRPr="00E07678">
        <w:rPr>
          <w:rFonts w:hint="eastAsia"/>
          <w:bCs/>
          <w:spacing w:val="-6"/>
          <w:sz w:val="20"/>
          <w:szCs w:val="20"/>
        </w:rPr>
        <w:t>11</w:t>
      </w:r>
      <w:r w:rsidRPr="00E07678">
        <w:rPr>
          <w:rFonts w:hint="eastAsia"/>
          <w:bCs/>
          <w:spacing w:val="-6"/>
          <w:sz w:val="20"/>
          <w:szCs w:val="20"/>
        </w:rPr>
        <w:t>实例中每个字的前三名评分条形图</w:t>
      </w:r>
    </w:p>
    <w:p w:rsidR="00E07678" w:rsidRDefault="00D2038E" w:rsidP="00597988">
      <w:pPr>
        <w:pStyle w:val="41"/>
      </w:pPr>
      <w:r>
        <w:rPr>
          <w:rFonts w:hint="eastAsia"/>
        </w:rPr>
        <w:lastRenderedPageBreak/>
        <w:t>本章</w:t>
      </w:r>
      <w:r w:rsidR="00E07678">
        <w:rPr>
          <w:rFonts w:hint="eastAsia"/>
        </w:rPr>
        <w:t>小结</w:t>
      </w:r>
    </w:p>
    <w:p w:rsidR="00E07678" w:rsidRPr="00E07678" w:rsidRDefault="00E07678" w:rsidP="00E07678">
      <w:pPr>
        <w:pStyle w:val="u5"/>
        <w:spacing w:before="24" w:after="24"/>
        <w:ind w:firstLine="480"/>
      </w:pPr>
      <w:r>
        <w:rPr>
          <w:rFonts w:hint="eastAsia"/>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Pr>
          <w:rFonts w:hint="eastAsia"/>
        </w:rPr>
        <w:t>Bi-LSTM</w:t>
      </w:r>
      <w:r>
        <w:rPr>
          <w:rFonts w:hint="eastAsia"/>
        </w:rPr>
        <w:t>用到了古汉语分词标注领域，有一定的创新性。实验效果表明，本模型的自动分词及词性标注正确率可以达到</w:t>
      </w:r>
      <w:r>
        <w:rPr>
          <w:rFonts w:hint="eastAsia"/>
        </w:rPr>
        <w:t>97%</w:t>
      </w:r>
      <w:r>
        <w:rPr>
          <w:rFonts w:hint="eastAsia"/>
        </w:rPr>
        <w:t>，较现有的</w:t>
      </w:r>
      <w:r>
        <w:rPr>
          <w:rFonts w:hint="eastAsia"/>
        </w:rPr>
        <w:t>CRF</w:t>
      </w:r>
      <w:r>
        <w:rPr>
          <w:rFonts w:hint="eastAsia"/>
        </w:rPr>
        <w:t>和字典法有一定的提升，且优于当前性能最佳的分词和词性标注方法串联后得到的处理结果。但是本文的工作还比较初步，预计接下来将继续完善该模型以下不足：对数据进行预处理，利用其他数据库将语料库中的误码、错码补全；使用更加细致的上古词类标记，而不使用简化版的普及化标记；后期可尝试加入预先训练的字嵌入向量，已有实验表明，此步骤可提高</w:t>
      </w:r>
      <w:r>
        <w:rPr>
          <w:rFonts w:hint="eastAsia"/>
        </w:rPr>
        <w:t>NLP</w:t>
      </w:r>
      <w:r>
        <w:rPr>
          <w:rFonts w:hint="eastAsia"/>
        </w:rPr>
        <w:t>任务的性能，我们将对该结论在古汉语领域继续加以验证；继续寻找更优的参数，例如字符嵌入时嵌入向量的维度，梯度下降时的步长等。</w:t>
      </w:r>
    </w:p>
    <w:p w:rsidR="00450588" w:rsidRPr="00450588" w:rsidRDefault="00450588" w:rsidP="00450588">
      <w:pPr>
        <w:pStyle w:val="u5"/>
        <w:spacing w:before="24" w:after="24"/>
        <w:ind w:firstLine="480"/>
      </w:pPr>
    </w:p>
    <w:p w:rsidR="00EF5F36" w:rsidRPr="00EF5F36" w:rsidRDefault="00EF5F36" w:rsidP="00227C6E">
      <w:pPr>
        <w:pStyle w:val="u5"/>
        <w:spacing w:before="24" w:after="24"/>
        <w:ind w:firstLine="480"/>
      </w:pPr>
      <w:bookmarkStart w:id="56" w:name="_Toc466240580"/>
      <w:bookmarkStart w:id="57" w:name="_GoBack"/>
      <w:bookmarkEnd w:id="57"/>
    </w:p>
    <w:p w:rsidR="007106B6" w:rsidRDefault="007106B6" w:rsidP="00E8071B">
      <w:pPr>
        <w:pStyle w:val="bt1"/>
      </w:pPr>
      <w:bookmarkStart w:id="58" w:name="_Toc466441894"/>
      <w:bookmarkStart w:id="59" w:name="_Toc23526329"/>
      <w:r>
        <w:rPr>
          <w:rFonts w:hint="eastAsia"/>
        </w:rPr>
        <w:lastRenderedPageBreak/>
        <w:t>总结与展望</w:t>
      </w:r>
      <w:bookmarkEnd w:id="59"/>
    </w:p>
    <w:p w:rsidR="007106B6" w:rsidRDefault="007106B6" w:rsidP="003A472B">
      <w:pPr>
        <w:pStyle w:val="31"/>
      </w:pPr>
      <w:bookmarkStart w:id="60" w:name="_Toc23526330"/>
      <w:r>
        <w:rPr>
          <w:rFonts w:hint="eastAsia"/>
        </w:rPr>
        <w:t>总结</w:t>
      </w:r>
      <w:bookmarkEnd w:id="60"/>
    </w:p>
    <w:p w:rsidR="007106B6" w:rsidRPr="00C22208" w:rsidRDefault="00B54967" w:rsidP="00F46A45">
      <w:pPr>
        <w:pStyle w:val="u5"/>
        <w:spacing w:before="24" w:after="24"/>
        <w:ind w:firstLine="480"/>
        <w:rPr>
          <w:color w:val="FF0000"/>
        </w:rPr>
      </w:pPr>
      <w:r w:rsidRPr="00C22208">
        <w:rPr>
          <w:rFonts w:hint="eastAsia"/>
          <w:color w:val="FF0000"/>
        </w:rPr>
        <w:t>基于我国现阶段医疗资源匮乏且严重不平衡的现象，</w:t>
      </w:r>
      <w:r w:rsidR="004A00D8" w:rsidRPr="00C22208">
        <w:rPr>
          <w:rFonts w:hint="eastAsia"/>
          <w:color w:val="FF0000"/>
        </w:rPr>
        <w:t>本文提出疾病</w:t>
      </w:r>
      <w:r w:rsidRPr="00C22208">
        <w:rPr>
          <w:rFonts w:hint="eastAsia"/>
          <w:color w:val="FF0000"/>
        </w:rPr>
        <w:t>风险分类模型需要达到</w:t>
      </w:r>
      <w:r w:rsidR="00CF5779" w:rsidRPr="00C22208">
        <w:rPr>
          <w:rFonts w:hint="eastAsia"/>
          <w:color w:val="FF0000"/>
        </w:rPr>
        <w:t>三个目标：低漏警率、低成本以及易推广</w:t>
      </w:r>
      <w:r w:rsidRPr="00C22208">
        <w:rPr>
          <w:rFonts w:hint="eastAsia"/>
          <w:color w:val="FF0000"/>
        </w:rPr>
        <w:t>。</w:t>
      </w:r>
      <w:r w:rsidR="00F46A45" w:rsidRPr="00C22208">
        <w:rPr>
          <w:rFonts w:hint="eastAsia"/>
          <w:color w:val="FF0000"/>
        </w:rPr>
        <w:t>为实现这一研究目标，本文以单类</w:t>
      </w:r>
      <w:r w:rsidR="00F46A45" w:rsidRPr="00C22208">
        <w:rPr>
          <w:color w:val="FF0000"/>
        </w:rPr>
        <w:t>F-score</w:t>
      </w:r>
      <w:r w:rsidR="00F46A45" w:rsidRPr="00C22208">
        <w:rPr>
          <w:rFonts w:hint="eastAsia"/>
          <w:color w:val="FF0000"/>
        </w:rPr>
        <w:t>特征选择为基础，建立了一系列医学数据的挖掘和分类算法，在乳腺癌人群队列数据上的效果已具备临床指导价值，并可以推广到相似疾病的数据挖掘和风险分类。</w:t>
      </w:r>
    </w:p>
    <w:p w:rsidR="007106B6" w:rsidRPr="00C22208" w:rsidRDefault="00DE60C2" w:rsidP="007106B6">
      <w:pPr>
        <w:pStyle w:val="u5"/>
        <w:spacing w:before="24" w:after="24"/>
        <w:ind w:firstLine="480"/>
        <w:rPr>
          <w:color w:val="FF0000"/>
        </w:rPr>
      </w:pPr>
      <w:r w:rsidRPr="00C22208">
        <w:rPr>
          <w:rFonts w:hint="eastAsia"/>
          <w:color w:val="FF0000"/>
        </w:rPr>
        <w:t>本文的贡献可总结为以下</w:t>
      </w:r>
      <w:r w:rsidR="00C97477" w:rsidRPr="00C22208">
        <w:rPr>
          <w:rFonts w:hint="eastAsia"/>
          <w:color w:val="FF0000"/>
        </w:rPr>
        <w:t>几个方面：</w:t>
      </w:r>
    </w:p>
    <w:p w:rsidR="00C97477" w:rsidRPr="00C22208" w:rsidRDefault="00DE60C2" w:rsidP="007106B6">
      <w:pPr>
        <w:pStyle w:val="u5"/>
        <w:spacing w:before="24" w:after="24"/>
        <w:ind w:firstLine="480"/>
        <w:rPr>
          <w:color w:val="FF0000"/>
        </w:rPr>
      </w:pPr>
      <w:r w:rsidRPr="00C22208">
        <w:rPr>
          <w:rFonts w:hint="eastAsia"/>
          <w:color w:val="FF0000"/>
        </w:rPr>
        <w:t>（</w:t>
      </w:r>
      <w:r w:rsidRPr="00C22208">
        <w:rPr>
          <w:rFonts w:hint="eastAsia"/>
          <w:color w:val="FF0000"/>
        </w:rPr>
        <w:t>1</w:t>
      </w:r>
      <w:r w:rsidRPr="00C22208">
        <w:rPr>
          <w:rFonts w:hint="eastAsia"/>
          <w:color w:val="FF0000"/>
        </w:rPr>
        <w:t>）</w:t>
      </w:r>
      <w:r w:rsidR="000A50FA" w:rsidRPr="00C22208">
        <w:rPr>
          <w:rFonts w:hint="eastAsia"/>
          <w:color w:val="FF0000"/>
        </w:rPr>
        <w:t>针对数据的高维非平衡性造成分类模型高漏警率及高成本问题，本文提出单类</w:t>
      </w:r>
      <w:r w:rsidR="000A50FA" w:rsidRPr="00C22208">
        <w:rPr>
          <w:rFonts w:hint="eastAsia"/>
          <w:color w:val="FF0000"/>
        </w:rPr>
        <w:t>F-score</w:t>
      </w:r>
      <w:r w:rsidR="000A50FA" w:rsidRPr="00C22208">
        <w:rPr>
          <w:rFonts w:hint="eastAsia"/>
          <w:color w:val="FF0000"/>
        </w:rPr>
        <w:t>特征选择方法，该方法能筛选出对少数类辨别能力强的特征，在解决非平衡数据带来高漏警率的同时，有效减少模型中特征数量的使用</w:t>
      </w:r>
      <w:r w:rsidR="00B54967" w:rsidRPr="00C22208">
        <w:rPr>
          <w:rFonts w:hint="eastAsia"/>
          <w:color w:val="FF0000"/>
        </w:rPr>
        <w:t>。实验结果证实，相比其它算法，</w:t>
      </w:r>
      <w:r w:rsidR="00B54967" w:rsidRPr="00C22208">
        <w:rPr>
          <w:rFonts w:hint="eastAsia"/>
          <w:color w:val="FF0000"/>
        </w:rPr>
        <w:t>NBCOF</w:t>
      </w:r>
      <w:r w:rsidR="000A50FA" w:rsidRPr="00C22208">
        <w:rPr>
          <w:rFonts w:hint="eastAsia"/>
          <w:color w:val="FF0000"/>
        </w:rPr>
        <w:t>模型</w:t>
      </w:r>
      <w:r w:rsidR="00B54967" w:rsidRPr="00C22208">
        <w:rPr>
          <w:rFonts w:hint="eastAsia"/>
          <w:color w:val="FF0000"/>
        </w:rPr>
        <w:t>的</w:t>
      </w:r>
      <w:r w:rsidR="004622B0" w:rsidRPr="00C22208">
        <w:rPr>
          <w:rFonts w:hint="eastAsia"/>
          <w:color w:val="FF0000"/>
        </w:rPr>
        <w:t>仅选用</w:t>
      </w:r>
      <w:r w:rsidR="004622B0" w:rsidRPr="00C22208">
        <w:rPr>
          <w:rFonts w:hint="eastAsia"/>
          <w:color w:val="FF0000"/>
        </w:rPr>
        <w:t>8</w:t>
      </w:r>
      <w:r w:rsidR="004622B0" w:rsidRPr="00C22208">
        <w:rPr>
          <w:rFonts w:hint="eastAsia"/>
          <w:color w:val="FF0000"/>
        </w:rPr>
        <w:t>个特征实现了</w:t>
      </w:r>
      <w:r w:rsidR="000A50FA" w:rsidRPr="00C22208">
        <w:rPr>
          <w:rFonts w:hint="eastAsia"/>
          <w:color w:val="FF0000"/>
        </w:rPr>
        <w:t>漏警</w:t>
      </w:r>
      <w:r w:rsidR="00B54967" w:rsidRPr="00C22208">
        <w:rPr>
          <w:rFonts w:hint="eastAsia"/>
          <w:color w:val="FF0000"/>
        </w:rPr>
        <w:t>率最低</w:t>
      </w:r>
      <w:r w:rsidR="004622B0" w:rsidRPr="00C22208">
        <w:rPr>
          <w:rFonts w:hint="eastAsia"/>
          <w:color w:val="FF0000"/>
        </w:rPr>
        <w:t>仅</w:t>
      </w:r>
      <w:r w:rsidR="004622B0" w:rsidRPr="00C22208">
        <w:rPr>
          <w:rFonts w:hint="eastAsia"/>
          <w:color w:val="FF0000"/>
        </w:rPr>
        <w:t>9.1%</w:t>
      </w:r>
      <w:r w:rsidR="004622B0" w:rsidRPr="00C22208">
        <w:rPr>
          <w:rFonts w:hint="eastAsia"/>
          <w:color w:val="FF0000"/>
        </w:rPr>
        <w:t>，</w:t>
      </w:r>
      <w:r w:rsidR="004622B0" w:rsidRPr="00C22208">
        <w:rPr>
          <w:rFonts w:hint="eastAsia"/>
          <w:color w:val="FF0000"/>
        </w:rPr>
        <w:t>ROC</w:t>
      </w:r>
      <w:r w:rsidR="004622B0" w:rsidRPr="00C22208">
        <w:rPr>
          <w:rFonts w:hint="eastAsia"/>
          <w:color w:val="FF0000"/>
        </w:rPr>
        <w:t>曲线下面积最大</w:t>
      </w:r>
      <w:r w:rsidR="004622B0" w:rsidRPr="00C22208">
        <w:rPr>
          <w:rFonts w:hint="eastAsia"/>
          <w:color w:val="FF0000"/>
        </w:rPr>
        <w:t>0.776</w:t>
      </w:r>
      <w:r w:rsidR="004622B0" w:rsidRPr="00C22208">
        <w:rPr>
          <w:rFonts w:hint="eastAsia"/>
          <w:color w:val="FF0000"/>
        </w:rPr>
        <w:t>，且模型已具备一定的临床指导价值。</w:t>
      </w:r>
    </w:p>
    <w:p w:rsidR="00BD5587" w:rsidRPr="00C22208" w:rsidRDefault="00BD5587" w:rsidP="007106B6">
      <w:pPr>
        <w:pStyle w:val="u5"/>
        <w:spacing w:before="24" w:after="24"/>
        <w:ind w:firstLine="480"/>
        <w:rPr>
          <w:color w:val="FF0000"/>
        </w:rPr>
      </w:pPr>
      <w:r w:rsidRPr="00C22208">
        <w:rPr>
          <w:rFonts w:hint="eastAsia"/>
          <w:color w:val="FF0000"/>
        </w:rPr>
        <w:t>（</w:t>
      </w:r>
      <w:r w:rsidRPr="00C22208">
        <w:rPr>
          <w:rFonts w:hint="eastAsia"/>
          <w:color w:val="FF0000"/>
        </w:rPr>
        <w:t>2</w:t>
      </w:r>
      <w:r w:rsidRPr="00C22208">
        <w:rPr>
          <w:rFonts w:hint="eastAsia"/>
          <w:color w:val="FF0000"/>
        </w:rPr>
        <w:t>）针对已提出的单类</w:t>
      </w:r>
      <w:r w:rsidRPr="00C22208">
        <w:rPr>
          <w:rFonts w:hint="eastAsia"/>
          <w:color w:val="FF0000"/>
        </w:rPr>
        <w:t>F-score</w:t>
      </w:r>
      <w:r w:rsidR="00A07E66" w:rsidRPr="00C22208">
        <w:rPr>
          <w:rFonts w:hint="eastAsia"/>
          <w:color w:val="FF0000"/>
        </w:rPr>
        <w:t>特征选择</w:t>
      </w:r>
      <w:r w:rsidRPr="00C22208">
        <w:rPr>
          <w:rFonts w:hint="eastAsia"/>
          <w:color w:val="FF0000"/>
        </w:rPr>
        <w:t>法未考虑特征间相关性的问题，</w:t>
      </w:r>
      <w:r w:rsidR="00A07E66" w:rsidRPr="00C22208">
        <w:rPr>
          <w:rFonts w:hint="eastAsia"/>
          <w:color w:val="FF0000"/>
        </w:rPr>
        <w:t>本文提出基于遗传算法的单类</w:t>
      </w:r>
      <w:r w:rsidR="00A07E66" w:rsidRPr="00C22208">
        <w:rPr>
          <w:rFonts w:hint="eastAsia"/>
          <w:color w:val="FF0000"/>
        </w:rPr>
        <w:t>F-score</w:t>
      </w:r>
      <w:r w:rsidR="00C13AA5" w:rsidRPr="00C22208">
        <w:rPr>
          <w:rFonts w:hint="eastAsia"/>
          <w:color w:val="FF0000"/>
        </w:rPr>
        <w:t>特征选择，利用</w:t>
      </w:r>
      <w:r w:rsidR="005D1518" w:rsidRPr="00C22208">
        <w:rPr>
          <w:rFonts w:hint="eastAsia"/>
          <w:color w:val="FF0000"/>
        </w:rPr>
        <w:t>受</w:t>
      </w:r>
      <w:r w:rsidR="005C0710" w:rsidRPr="00C22208">
        <w:rPr>
          <w:rFonts w:hint="eastAsia"/>
          <w:color w:val="FF0000"/>
        </w:rPr>
        <w:t>单类</w:t>
      </w:r>
      <w:r w:rsidR="005C0710" w:rsidRPr="00C22208">
        <w:rPr>
          <w:rFonts w:hint="eastAsia"/>
          <w:color w:val="FF0000"/>
        </w:rPr>
        <w:t>F-score</w:t>
      </w:r>
      <w:r w:rsidR="005C0710" w:rsidRPr="00C22208">
        <w:rPr>
          <w:rFonts w:hint="eastAsia"/>
          <w:color w:val="FF0000"/>
        </w:rPr>
        <w:t>值启发的</w:t>
      </w:r>
      <w:r w:rsidR="00A07E66" w:rsidRPr="00C22208">
        <w:rPr>
          <w:rFonts w:hint="eastAsia"/>
          <w:color w:val="FF0000"/>
        </w:rPr>
        <w:t>遗传算法</w:t>
      </w:r>
      <w:r w:rsidR="00C13AA5" w:rsidRPr="00C22208">
        <w:rPr>
          <w:rFonts w:hint="eastAsia"/>
          <w:color w:val="FF0000"/>
        </w:rPr>
        <w:t>搜索</w:t>
      </w:r>
      <w:r w:rsidR="005D1518" w:rsidRPr="00C22208">
        <w:rPr>
          <w:rFonts w:hint="eastAsia"/>
          <w:color w:val="FF0000"/>
        </w:rPr>
        <w:t>特征集合中的</w:t>
      </w:r>
      <w:r w:rsidR="005C0710" w:rsidRPr="00C22208">
        <w:rPr>
          <w:rFonts w:hint="eastAsia"/>
          <w:color w:val="FF0000"/>
        </w:rPr>
        <w:t>最优特征子集。</w:t>
      </w:r>
      <w:r w:rsidR="005D1518" w:rsidRPr="00C22208">
        <w:rPr>
          <w:rFonts w:hint="eastAsia"/>
          <w:color w:val="FF0000"/>
        </w:rPr>
        <w:t>实验证明优化后的单类</w:t>
      </w:r>
      <w:r w:rsidR="005D1518" w:rsidRPr="00C22208">
        <w:rPr>
          <w:rFonts w:hint="eastAsia"/>
          <w:color w:val="FF0000"/>
        </w:rPr>
        <w:t>F-score</w:t>
      </w:r>
      <w:r w:rsidR="005D1518" w:rsidRPr="00C22208">
        <w:rPr>
          <w:rFonts w:hint="eastAsia"/>
          <w:color w:val="FF0000"/>
        </w:rPr>
        <w:t>特征选择</w:t>
      </w:r>
      <w:r w:rsidR="005C0710" w:rsidRPr="00C22208">
        <w:rPr>
          <w:rFonts w:hint="eastAsia"/>
          <w:color w:val="FF0000"/>
        </w:rPr>
        <w:t>选出的特征子集具有更好的类识别能力，再次降低了分类模型的漏警率。此外，针对</w:t>
      </w:r>
      <w:r w:rsidR="00BA479F" w:rsidRPr="00C22208">
        <w:rPr>
          <w:rFonts w:hint="eastAsia"/>
          <w:color w:val="FF0000"/>
        </w:rPr>
        <w:t>遗传算法在迭代过程中耗时大的问题，研究采用建表索引和并行化计算两种</w:t>
      </w:r>
      <w:r w:rsidR="005C0710" w:rsidRPr="00C22208">
        <w:rPr>
          <w:rFonts w:hint="eastAsia"/>
          <w:color w:val="FF0000"/>
        </w:rPr>
        <w:t>方法，有效降低了遗传算法的</w:t>
      </w:r>
      <w:r w:rsidR="00BA479F" w:rsidRPr="00C22208">
        <w:rPr>
          <w:rFonts w:hint="eastAsia"/>
          <w:color w:val="FF0000"/>
        </w:rPr>
        <w:t>单次</w:t>
      </w:r>
      <w:r w:rsidR="005C0710" w:rsidRPr="00C22208">
        <w:rPr>
          <w:rFonts w:hint="eastAsia"/>
          <w:color w:val="FF0000"/>
        </w:rPr>
        <w:t>迭代时间，提高了算法的整体性能。</w:t>
      </w:r>
    </w:p>
    <w:p w:rsidR="004622B0" w:rsidRPr="00C22208" w:rsidRDefault="00BA479F" w:rsidP="00F46A45">
      <w:pPr>
        <w:pStyle w:val="u5"/>
        <w:spacing w:before="24" w:after="24"/>
        <w:ind w:firstLine="480"/>
        <w:rPr>
          <w:color w:val="FF0000"/>
        </w:rPr>
      </w:pPr>
      <w:r w:rsidRPr="00C22208">
        <w:rPr>
          <w:rFonts w:hint="eastAsia"/>
          <w:color w:val="FF0000"/>
        </w:rPr>
        <w:t>（</w:t>
      </w:r>
      <w:r w:rsidRPr="00C22208">
        <w:rPr>
          <w:rFonts w:hint="eastAsia"/>
          <w:color w:val="FF0000"/>
        </w:rPr>
        <w:t>3</w:t>
      </w:r>
      <w:r w:rsidRPr="00C22208">
        <w:rPr>
          <w:rFonts w:hint="eastAsia"/>
          <w:color w:val="FF0000"/>
        </w:rPr>
        <w:t>）</w:t>
      </w:r>
      <w:r w:rsidR="004622B0" w:rsidRPr="00C22208">
        <w:rPr>
          <w:rFonts w:hint="eastAsia"/>
          <w:color w:val="FF0000"/>
        </w:rPr>
        <w:t>为了支持疾病风险分类模型在我国巨大人口基数中的推广，</w:t>
      </w:r>
      <w:r w:rsidR="00F5765C" w:rsidRPr="00C22208">
        <w:rPr>
          <w:rFonts w:hint="eastAsia"/>
          <w:color w:val="FF0000"/>
        </w:rPr>
        <w:t>本文提出两个显性化表示方式。一种是分类算法的显性化，通过深入分析朴素贝叶斯分类器的分类判决过程，以表格和公式的形式具象化表示出来。另一种是分级模型的疾病风险显性化，基于一个树状结构图</w:t>
      </w:r>
      <w:r w:rsidR="00F46A45" w:rsidRPr="00C22208">
        <w:rPr>
          <w:rFonts w:hint="eastAsia"/>
          <w:color w:val="FF0000"/>
        </w:rPr>
        <w:t>将分级模型不同分类结果</w:t>
      </w:r>
      <w:r w:rsidR="00F5765C" w:rsidRPr="00C22208">
        <w:rPr>
          <w:rFonts w:hint="eastAsia"/>
          <w:color w:val="FF0000"/>
        </w:rPr>
        <w:t>以</w:t>
      </w:r>
      <w:r w:rsidR="00F46A45" w:rsidRPr="00C22208">
        <w:rPr>
          <w:rFonts w:hint="eastAsia"/>
          <w:color w:val="FF0000"/>
        </w:rPr>
        <w:t>概率的形式显性化表示。</w:t>
      </w:r>
    </w:p>
    <w:p w:rsidR="005D1518" w:rsidRPr="00C22208" w:rsidRDefault="005D1518" w:rsidP="003A472B">
      <w:pPr>
        <w:pStyle w:val="31"/>
      </w:pPr>
      <w:bookmarkStart w:id="61" w:name="_Toc23526331"/>
      <w:r w:rsidRPr="00C22208">
        <w:rPr>
          <w:rFonts w:hint="eastAsia"/>
        </w:rPr>
        <w:t>展望</w:t>
      </w:r>
      <w:bookmarkEnd w:id="61"/>
    </w:p>
    <w:p w:rsidR="00F46A45" w:rsidRPr="00C22208" w:rsidRDefault="00F46A45" w:rsidP="005D1518">
      <w:pPr>
        <w:pStyle w:val="u5"/>
        <w:spacing w:before="24" w:after="24"/>
        <w:ind w:firstLine="480"/>
        <w:rPr>
          <w:color w:val="FF0000"/>
        </w:rPr>
      </w:pPr>
      <w:r w:rsidRPr="00C22208">
        <w:rPr>
          <w:rFonts w:hint="eastAsia"/>
          <w:color w:val="FF0000"/>
        </w:rPr>
        <w:t>从模型数据角度出发，现有疾病风险分类模型是以乳腺癌队列数据为基础，下一步研究工作可考虑将论文中的一系列算法及显示化方法应用于其他疾病数据中。</w:t>
      </w:r>
    </w:p>
    <w:p w:rsidR="00B40FA1" w:rsidRPr="00C22208" w:rsidRDefault="00B40FA1" w:rsidP="005D1518">
      <w:pPr>
        <w:pStyle w:val="u5"/>
        <w:spacing w:before="24" w:after="24"/>
        <w:ind w:firstLine="480"/>
        <w:rPr>
          <w:color w:val="FF0000"/>
        </w:rPr>
      </w:pPr>
      <w:r w:rsidRPr="00C22208">
        <w:rPr>
          <w:rFonts w:hint="eastAsia"/>
          <w:color w:val="FF0000"/>
        </w:rPr>
        <w:lastRenderedPageBreak/>
        <w:t>从模型算法角度出发，现有模型均基于朴素贝叶斯分类器，下一步研究工作可以考虑采用其它分类器进行疾病风险分类建模。</w:t>
      </w:r>
    </w:p>
    <w:p w:rsidR="00DB2C6E" w:rsidRPr="00DB2C6E" w:rsidRDefault="00DB2C6E" w:rsidP="005D1518">
      <w:pPr>
        <w:pStyle w:val="u5"/>
        <w:spacing w:before="24" w:after="24"/>
        <w:ind w:firstLine="480"/>
      </w:pPr>
    </w:p>
    <w:bookmarkEnd w:id="56"/>
    <w:bookmarkEnd w:id="58"/>
    <w:p w:rsidR="008D5B10" w:rsidRDefault="008D5B10" w:rsidP="008D5B10">
      <w:pPr>
        <w:pStyle w:val="u5"/>
        <w:spacing w:before="24" w:after="24"/>
        <w:ind w:firstLineChars="0" w:firstLine="0"/>
      </w:pPr>
    </w:p>
    <w:p w:rsidR="008D5B10" w:rsidRDefault="008D5B10" w:rsidP="008D5B10">
      <w:pPr>
        <w:pStyle w:val="u5"/>
        <w:spacing w:before="24" w:after="24"/>
        <w:ind w:firstLine="480"/>
      </w:pPr>
    </w:p>
    <w:p w:rsidR="008D5B10" w:rsidRPr="008D5B10" w:rsidRDefault="008D5B10" w:rsidP="008D5B10">
      <w:pPr>
        <w:pStyle w:val="u5"/>
        <w:spacing w:before="24" w:after="24"/>
        <w:ind w:firstLine="480"/>
        <w:sectPr w:rsidR="008D5B10" w:rsidRPr="008D5B10" w:rsidSect="00E35DE5">
          <w:footerReference w:type="default" r:id="rId108"/>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spacing w:before="24" w:after="24"/>
        <w:ind w:firstLine="602"/>
      </w:pPr>
      <w:bookmarkStart w:id="62" w:name="_Toc466240581"/>
      <w:bookmarkStart w:id="63" w:name="_Toc466441895"/>
      <w:bookmarkStart w:id="64" w:name="_Toc23526332"/>
      <w:r>
        <w:rPr>
          <w:rFonts w:hint="eastAsia"/>
        </w:rPr>
        <w:lastRenderedPageBreak/>
        <w:t>参考文献</w:t>
      </w:r>
      <w:bookmarkEnd w:id="62"/>
      <w:bookmarkEnd w:id="63"/>
      <w:bookmarkEnd w:id="64"/>
    </w:p>
    <w:p w:rsidR="009E5A89" w:rsidRDefault="00051578" w:rsidP="00A6054B">
      <w:pPr>
        <w:pStyle w:val="u0"/>
        <w:spacing w:before="24" w:after="24"/>
        <w:ind w:firstLine="480"/>
      </w:pPr>
      <w:r w:rsidRPr="00051578">
        <w:t>Torre LA</w:t>
      </w:r>
      <w:r w:rsidR="00C82E7F">
        <w:t>，</w:t>
      </w:r>
      <w:r w:rsidRPr="00051578">
        <w:t xml:space="preserve"> Bray F</w:t>
      </w:r>
      <w:r w:rsidR="00C82E7F">
        <w:t>，</w:t>
      </w:r>
      <w:r w:rsidRPr="00051578">
        <w:t xml:space="preserve"> Siegel RL</w:t>
      </w:r>
      <w:r w:rsidR="00C82E7F">
        <w:t>，</w:t>
      </w:r>
      <w:r w:rsidRPr="00051578">
        <w:t xml:space="preserve"> et al. Global cancer statistics</w:t>
      </w:r>
      <w:r w:rsidR="00C82E7F">
        <w:t>，</w:t>
      </w:r>
      <w:r w:rsidRPr="00051578">
        <w:t xml:space="preserve"> 2012. CA Cancer J Clin. 2015</w:t>
      </w:r>
      <w:r w:rsidR="00C82E7F">
        <w:t>，</w:t>
      </w:r>
      <w:r w:rsidRPr="00051578">
        <w:t xml:space="preserve"> 65(2)</w:t>
      </w:r>
      <w:r w:rsidR="001F1DD4">
        <w:t>：</w:t>
      </w:r>
      <w:r w:rsidRPr="00051578">
        <w:t>87-108.J. Clerk Maxwell</w:t>
      </w:r>
      <w:r w:rsidR="00C82E7F">
        <w:t>，</w:t>
      </w:r>
      <w:r w:rsidRPr="00051578">
        <w:t xml:space="preserve"> A Treatise on Electricity and Magnetism</w:t>
      </w:r>
      <w:r w:rsidR="00C82E7F">
        <w:t>，</w:t>
      </w:r>
      <w:r w:rsidRPr="00051578">
        <w:t xml:space="preserve"> 3rd ed.</w:t>
      </w:r>
      <w:r w:rsidR="00C82E7F">
        <w:t>，</w:t>
      </w:r>
      <w:r w:rsidRPr="00051578">
        <w:t xml:space="preserve"> vol. 2. Oxford</w:t>
      </w:r>
      <w:r w:rsidR="001F1DD4">
        <w:t>：</w:t>
      </w:r>
      <w:r w:rsidRPr="00051578">
        <w:t xml:space="preserve"> Clarendon</w:t>
      </w:r>
      <w:r w:rsidR="00C82E7F">
        <w:t>，</w:t>
      </w:r>
      <w:r w:rsidRPr="00051578">
        <w:t xml:space="preserve"> 1892</w:t>
      </w:r>
      <w:r w:rsidR="00C82E7F">
        <w:t>，</w:t>
      </w:r>
      <w:r w:rsidRPr="00051578">
        <w:t xml:space="preserve"> pp.68–73.</w:t>
      </w:r>
    </w:p>
    <w:p w:rsidR="009E5A89" w:rsidRDefault="001510A9" w:rsidP="00A6054B">
      <w:pPr>
        <w:pStyle w:val="u0"/>
        <w:spacing w:before="24" w:after="24"/>
        <w:ind w:firstLine="480"/>
      </w:pPr>
      <w:r w:rsidRPr="001510A9">
        <w:t>Desantis C E</w:t>
      </w:r>
      <w:r w:rsidR="00C82E7F">
        <w:t>，</w:t>
      </w:r>
      <w:r w:rsidRPr="001510A9">
        <w:t xml:space="preserve"> Fedewa S A</w:t>
      </w:r>
      <w:r w:rsidR="00C82E7F">
        <w:t>，</w:t>
      </w:r>
      <w:r w:rsidRPr="001510A9">
        <w:t xml:space="preserve"> Mpsh A G S</w:t>
      </w:r>
      <w:r w:rsidR="00C82E7F">
        <w:t>，</w:t>
      </w:r>
      <w:r w:rsidRPr="001510A9">
        <w:t xml:space="preserve"> et al. Breast cancer statistics</w:t>
      </w:r>
      <w:r w:rsidR="00C82E7F">
        <w:t>，</w:t>
      </w:r>
      <w:r w:rsidRPr="001510A9">
        <w:t xml:space="preserve"> 2015</w:t>
      </w:r>
      <w:r w:rsidR="001F1DD4">
        <w:t>：</w:t>
      </w:r>
      <w:r w:rsidRPr="001510A9">
        <w:t xml:space="preserve"> Convergence of incidence rates between black and white </w:t>
      </w:r>
      <w:r>
        <w:t>women</w:t>
      </w:r>
      <w:r w:rsidRPr="001510A9">
        <w:t>[J]. Ca A Cancer Journal for Clinicians</w:t>
      </w:r>
      <w:r w:rsidR="00C82E7F">
        <w:t>，</w:t>
      </w:r>
      <w:r w:rsidRPr="001510A9">
        <w:t xml:space="preserve"> 2015</w:t>
      </w:r>
      <w:r w:rsidR="00C82E7F">
        <w:t>，</w:t>
      </w:r>
      <w:r w:rsidRPr="001510A9">
        <w:t xml:space="preserve"> 66(1)</w:t>
      </w:r>
      <w:r w:rsidR="001F1DD4">
        <w:t>：</w:t>
      </w:r>
      <w:r w:rsidRPr="001510A9">
        <w:t>31–42.</w:t>
      </w:r>
    </w:p>
    <w:p w:rsidR="009E5A89" w:rsidRDefault="001510A9" w:rsidP="00A6054B">
      <w:pPr>
        <w:pStyle w:val="u0"/>
        <w:spacing w:before="24" w:after="24"/>
        <w:ind w:firstLine="480"/>
      </w:pPr>
      <w:r w:rsidRPr="001510A9">
        <w:t>Chen W</w:t>
      </w:r>
      <w:r w:rsidR="00C82E7F">
        <w:t>，</w:t>
      </w:r>
      <w:r w:rsidRPr="001510A9">
        <w:t xml:space="preserve"> Zheng R</w:t>
      </w:r>
      <w:r w:rsidR="00C82E7F">
        <w:t>，</w:t>
      </w:r>
      <w:r w:rsidRPr="001510A9">
        <w:t xml:space="preserve"> Baade P D</w:t>
      </w:r>
      <w:r w:rsidR="00C82E7F">
        <w:t>，</w:t>
      </w:r>
      <w:r w:rsidRPr="001510A9">
        <w:t xml:space="preserve"> et al. Cancer statistics in China</w:t>
      </w:r>
      <w:r w:rsidR="00C82E7F">
        <w:t>，</w:t>
      </w:r>
      <w:r w:rsidRPr="001510A9">
        <w:t xml:space="preserve"> 2015[J]. Ca A Cancer Journal for Clinicians</w:t>
      </w:r>
      <w:r w:rsidR="00C82E7F">
        <w:t>，</w:t>
      </w:r>
      <w:r w:rsidRPr="001510A9">
        <w:t xml:space="preserve"> 2016</w:t>
      </w:r>
      <w:r w:rsidR="00C82E7F">
        <w:t>，</w:t>
      </w:r>
      <w:r w:rsidRPr="001510A9">
        <w:t xml:space="preserve"> 66(2)</w:t>
      </w:r>
      <w:r w:rsidR="001F1DD4">
        <w:t>：</w:t>
      </w:r>
      <w:r w:rsidRPr="001510A9">
        <w:t>115–132.</w:t>
      </w:r>
    </w:p>
    <w:p w:rsidR="009E5A89" w:rsidRDefault="001510A9" w:rsidP="00A6054B">
      <w:pPr>
        <w:pStyle w:val="u0"/>
        <w:spacing w:before="24" w:after="24"/>
        <w:ind w:firstLine="480"/>
      </w:pPr>
      <w:r w:rsidRPr="001510A9">
        <w:t>Gail M H</w:t>
      </w:r>
      <w:r w:rsidR="00C82E7F">
        <w:t>，</w:t>
      </w:r>
      <w:r w:rsidRPr="001510A9">
        <w:t xml:space="preserve"> Brinton L A</w:t>
      </w:r>
      <w:r w:rsidR="00C82E7F">
        <w:t>，</w:t>
      </w:r>
      <w:r w:rsidRPr="001510A9">
        <w:t xml:space="preserve"> Byar D P</w:t>
      </w:r>
      <w:r w:rsidR="00C82E7F">
        <w:t>，</w:t>
      </w:r>
      <w:r w:rsidRPr="001510A9">
        <w:t xml:space="preserve"> et al. Projecting individualized probabilities of developing breast cancer for white females who are being examined annually.[J]. Jnci Journal of the National Cancer Institute</w:t>
      </w:r>
      <w:r w:rsidR="00C82E7F">
        <w:t>，</w:t>
      </w:r>
      <w:r w:rsidRPr="001510A9">
        <w:t xml:space="preserve"> 1990</w:t>
      </w:r>
      <w:r w:rsidR="00C82E7F">
        <w:t>，</w:t>
      </w:r>
      <w:r w:rsidRPr="001510A9">
        <w:t xml:space="preserve"> 81(24)</w:t>
      </w:r>
      <w:r w:rsidR="001F1DD4">
        <w:t>：</w:t>
      </w:r>
      <w:r w:rsidRPr="001510A9">
        <w:t>1879-86.</w:t>
      </w:r>
    </w:p>
    <w:p w:rsidR="009E5A89" w:rsidRDefault="001510A9" w:rsidP="00A6054B">
      <w:pPr>
        <w:pStyle w:val="u0"/>
        <w:spacing w:before="24" w:after="24"/>
        <w:ind w:firstLine="480"/>
      </w:pPr>
      <w:r w:rsidRPr="001510A9">
        <w:t>Gustafsso K</w:t>
      </w:r>
      <w:r w:rsidR="00C82E7F">
        <w:t>，</w:t>
      </w:r>
      <w:r w:rsidRPr="001510A9">
        <w:t xml:space="preserve"> Aronsson G</w:t>
      </w:r>
      <w:r w:rsidR="00C82E7F">
        <w:t>，</w:t>
      </w:r>
      <w:r w:rsidRPr="001510A9">
        <w:t xml:space="preserve"> Marklund S</w:t>
      </w:r>
      <w:r w:rsidR="00C82E7F">
        <w:t>，</w:t>
      </w:r>
      <w:r w:rsidRPr="001510A9">
        <w:t xml:space="preserve"> et al. The World Bank. Int J Behav Med. 2014. 21(1)</w:t>
      </w:r>
      <w:r w:rsidR="001F1DD4">
        <w:t>：</w:t>
      </w:r>
      <w:r w:rsidRPr="001510A9">
        <w:t>77-87</w:t>
      </w:r>
      <w:r w:rsidR="007F57C7">
        <w:rPr>
          <w:rFonts w:hint="eastAsia"/>
        </w:rPr>
        <w:t>.</w:t>
      </w:r>
    </w:p>
    <w:p w:rsidR="007F57C7" w:rsidRDefault="007F57C7" w:rsidP="007F57C7">
      <w:pPr>
        <w:pStyle w:val="u0"/>
        <w:spacing w:before="24" w:after="24"/>
        <w:ind w:firstLine="480"/>
      </w:pPr>
      <w:r w:rsidRPr="007F57C7">
        <w:t>Gustafsso K</w:t>
      </w:r>
      <w:r w:rsidR="00C82E7F">
        <w:t>，</w:t>
      </w:r>
      <w:r w:rsidRPr="007F57C7">
        <w:t xml:space="preserve"> Aronsson G</w:t>
      </w:r>
      <w:r w:rsidR="00C82E7F">
        <w:t>，</w:t>
      </w:r>
      <w:r w:rsidRPr="007F57C7">
        <w:t xml:space="preserve"> Marklund S</w:t>
      </w:r>
      <w:r w:rsidR="00C82E7F">
        <w:t>，</w:t>
      </w:r>
      <w:r w:rsidRPr="007F57C7">
        <w:t xml:space="preserve"> et al. Population and social conditions. Int J Behav Med. 2014. 21(1)</w:t>
      </w:r>
      <w:r w:rsidR="001F1DD4">
        <w:t>：</w:t>
      </w:r>
      <w:r w:rsidRPr="007F57C7">
        <w:t xml:space="preserve"> 77-87.</w:t>
      </w:r>
    </w:p>
    <w:p w:rsidR="007F57C7" w:rsidRDefault="007F57C7" w:rsidP="007F57C7">
      <w:pPr>
        <w:pStyle w:val="u0"/>
        <w:spacing w:before="24" w:after="24"/>
        <w:ind w:firstLine="480"/>
      </w:pPr>
      <w:r w:rsidRPr="007F57C7">
        <w:rPr>
          <w:rFonts w:hint="eastAsia"/>
        </w:rPr>
        <w:t>Liyuan L. A pilot study on risk factors and risk assessment score screening model for high-risk population of breast cancer</w:t>
      </w:r>
      <w:r w:rsidRPr="007F57C7">
        <w:t xml:space="preserve">[D]. </w:t>
      </w:r>
      <w:r w:rsidRPr="007F57C7">
        <w:rPr>
          <w:rFonts w:hint="eastAsia"/>
        </w:rPr>
        <w:t>Shandong University</w:t>
      </w:r>
      <w:r w:rsidR="00C82E7F">
        <w:t>，</w:t>
      </w:r>
      <w:r w:rsidRPr="007F57C7">
        <w:t xml:space="preserve"> 2010</w:t>
      </w:r>
      <w:r w:rsidR="001F1DD4">
        <w:rPr>
          <w:rFonts w:hint="eastAsia"/>
        </w:rPr>
        <w:t>：</w:t>
      </w:r>
      <w:r w:rsidRPr="007F57C7">
        <w:rPr>
          <w:rFonts w:hint="eastAsia"/>
        </w:rPr>
        <w:t>16</w:t>
      </w:r>
      <w:r>
        <w:rPr>
          <w:rFonts w:hint="eastAsia"/>
        </w:rPr>
        <w:t>.</w:t>
      </w:r>
    </w:p>
    <w:p w:rsidR="00F409A1" w:rsidRDefault="00F409A1" w:rsidP="007F57C7">
      <w:pPr>
        <w:pStyle w:val="u0"/>
        <w:spacing w:before="24" w:after="24"/>
        <w:ind w:firstLine="480"/>
      </w:pPr>
      <w:r w:rsidRPr="007F57C7">
        <w:t>He H</w:t>
      </w:r>
      <w:r w:rsidR="00C82E7F">
        <w:t>，</w:t>
      </w:r>
      <w:r w:rsidRPr="007F57C7">
        <w:t xml:space="preserve"> Garcia E A. Learning from Imbalanced Data[J]. IEEE Transactions on Knowledge &amp; Data Engineering</w:t>
      </w:r>
      <w:r w:rsidR="00C82E7F">
        <w:t>，</w:t>
      </w:r>
      <w:r w:rsidRPr="007F57C7">
        <w:t xml:space="preserve"> 2009</w:t>
      </w:r>
      <w:r w:rsidR="00C82E7F">
        <w:t>，</w:t>
      </w:r>
      <w:r w:rsidRPr="007F57C7">
        <w:t xml:space="preserve"> 21(9)</w:t>
      </w:r>
      <w:r w:rsidR="001F1DD4">
        <w:t>：</w:t>
      </w:r>
      <w:r w:rsidRPr="007F57C7">
        <w:t>1263-1284</w:t>
      </w:r>
      <w:r>
        <w:rPr>
          <w:rFonts w:hint="eastAsia"/>
        </w:rPr>
        <w:t>.</w:t>
      </w:r>
    </w:p>
    <w:p w:rsidR="007F57C7" w:rsidRDefault="007F57C7" w:rsidP="00F409A1">
      <w:pPr>
        <w:pStyle w:val="u0"/>
        <w:spacing w:before="24" w:after="24"/>
        <w:ind w:firstLine="480"/>
      </w:pPr>
      <w:r w:rsidRPr="007F57C7">
        <w:t>Demuth H B</w:t>
      </w:r>
      <w:r w:rsidR="00C82E7F">
        <w:t>，</w:t>
      </w:r>
      <w:r w:rsidRPr="007F57C7">
        <w:t xml:space="preserve"> Beale M H</w:t>
      </w:r>
      <w:r w:rsidR="00C82E7F">
        <w:t>，</w:t>
      </w:r>
      <w:r w:rsidRPr="007F57C7">
        <w:t xml:space="preserve"> De Jess O</w:t>
      </w:r>
      <w:r w:rsidR="00C82E7F">
        <w:t>，</w:t>
      </w:r>
      <w:r w:rsidRPr="007F57C7">
        <w:t xml:space="preserve"> et al. Neural Network Design[C]// Wseas International Conference on Circuits. Martin Hagan</w:t>
      </w:r>
      <w:r w:rsidR="00C82E7F">
        <w:t>，</w:t>
      </w:r>
      <w:r w:rsidRPr="007F57C7">
        <w:t xml:space="preserve"> 2014.</w:t>
      </w:r>
    </w:p>
    <w:p w:rsidR="00F409A1" w:rsidRDefault="00F409A1" w:rsidP="00F409A1">
      <w:pPr>
        <w:pStyle w:val="u0"/>
        <w:spacing w:before="24" w:after="24"/>
        <w:ind w:firstLine="480"/>
      </w:pPr>
      <w:r w:rsidRPr="00F409A1">
        <w:t>Lei L</w:t>
      </w:r>
      <w:r w:rsidR="00C82E7F">
        <w:t>，</w:t>
      </w:r>
      <w:r w:rsidRPr="00F409A1">
        <w:t xml:space="preserve"> Yang D. A GA-based feature selection and parameters optimization for support vector regression.[C]// International Conference on Natural Computation</w:t>
      </w:r>
      <w:r w:rsidR="00C82E7F">
        <w:t>，</w:t>
      </w:r>
      <w:r w:rsidRPr="00F409A1">
        <w:t xml:space="preserve"> Icnc 2011</w:t>
      </w:r>
      <w:r w:rsidR="00C82E7F">
        <w:t>，</w:t>
      </w:r>
      <w:r w:rsidRPr="00F409A1">
        <w:t xml:space="preserve"> Shanghai</w:t>
      </w:r>
      <w:r w:rsidR="00C82E7F">
        <w:t>，</w:t>
      </w:r>
      <w:r w:rsidRPr="00F409A1">
        <w:t xml:space="preserve"> China</w:t>
      </w:r>
      <w:r w:rsidR="00C82E7F">
        <w:t>，</w:t>
      </w:r>
      <w:r w:rsidRPr="00F409A1">
        <w:t xml:space="preserve"> 26-28 July. 2011</w:t>
      </w:r>
      <w:r w:rsidR="001F1DD4">
        <w:t>：</w:t>
      </w:r>
      <w:r w:rsidRPr="00F409A1">
        <w:t>335-339.</w:t>
      </w:r>
    </w:p>
    <w:p w:rsidR="00F409A1" w:rsidRDefault="00F409A1" w:rsidP="00F409A1">
      <w:pPr>
        <w:pStyle w:val="u0"/>
        <w:spacing w:before="24" w:after="24"/>
        <w:ind w:firstLine="480"/>
      </w:pPr>
      <w:r w:rsidRPr="00F409A1">
        <w:t>Kerr N L</w:t>
      </w:r>
      <w:r w:rsidR="00C82E7F">
        <w:t>，</w:t>
      </w:r>
      <w:r w:rsidRPr="00F409A1">
        <w:t xml:space="preserve"> Maccoun R J</w:t>
      </w:r>
      <w:r w:rsidR="00C82E7F">
        <w:t>，</w:t>
      </w:r>
      <w:r w:rsidRPr="00F409A1">
        <w:t xml:space="preserve"> Kramer G P. Bias in judgment</w:t>
      </w:r>
      <w:r w:rsidR="001F1DD4">
        <w:t>：</w:t>
      </w:r>
      <w:r w:rsidRPr="00F409A1">
        <w:t xml:space="preserve"> </w:t>
      </w:r>
      <w:r w:rsidRPr="00F409A1">
        <w:lastRenderedPageBreak/>
        <w:t>Comparing individuals and groups[J]. Psychological Review</w:t>
      </w:r>
      <w:r w:rsidR="00C82E7F">
        <w:t>，</w:t>
      </w:r>
      <w:r w:rsidRPr="00F409A1">
        <w:t xml:space="preserve"> 1996</w:t>
      </w:r>
      <w:r w:rsidR="00C82E7F">
        <w:t>，</w:t>
      </w:r>
      <w:r w:rsidRPr="00F409A1">
        <w:t xml:space="preserve"> 103(4)</w:t>
      </w:r>
      <w:r w:rsidR="001F1DD4">
        <w:t>：</w:t>
      </w:r>
      <w:r w:rsidRPr="00F409A1">
        <w:t>687--719.</w:t>
      </w:r>
    </w:p>
    <w:p w:rsidR="00F409A1" w:rsidRDefault="00F409A1" w:rsidP="00F409A1">
      <w:pPr>
        <w:pStyle w:val="u0"/>
        <w:spacing w:before="24" w:after="24"/>
        <w:ind w:firstLine="480"/>
      </w:pPr>
      <w:r w:rsidRPr="007F57C7">
        <w:t>Herman WH</w:t>
      </w:r>
      <w:r w:rsidR="00C82E7F">
        <w:rPr>
          <w:rFonts w:hint="eastAsia"/>
        </w:rPr>
        <w:t>，</w:t>
      </w:r>
      <w:r w:rsidRPr="007F57C7">
        <w:t>Smith PJ</w:t>
      </w:r>
      <w:r w:rsidR="00C82E7F">
        <w:rPr>
          <w:rFonts w:hint="eastAsia"/>
        </w:rPr>
        <w:t>，</w:t>
      </w:r>
      <w:r w:rsidRPr="007F57C7">
        <w:t>Thompson TL</w:t>
      </w:r>
      <w:r w:rsidR="00C82E7F">
        <w:rPr>
          <w:rFonts w:hint="eastAsia"/>
        </w:rPr>
        <w:t>，</w:t>
      </w:r>
      <w:r w:rsidRPr="007F57C7">
        <w:t>et a1</w:t>
      </w:r>
      <w:r w:rsidRPr="007F57C7">
        <w:rPr>
          <w:rFonts w:hint="eastAsia"/>
        </w:rPr>
        <w:t>.</w:t>
      </w:r>
      <w:r w:rsidRPr="007F57C7">
        <w:t>A new and simple question naire to identify rmple at increased risk for undlagnosed diabetes[J]</w:t>
      </w:r>
      <w:r w:rsidRPr="007F57C7">
        <w:rPr>
          <w:rFonts w:hint="eastAsia"/>
        </w:rPr>
        <w:t>.</w:t>
      </w:r>
      <w:r w:rsidRPr="007F57C7">
        <w:t>Diabetes Care</w:t>
      </w:r>
      <w:r w:rsidR="00C82E7F">
        <w:rPr>
          <w:rFonts w:hint="eastAsia"/>
        </w:rPr>
        <w:t>，</w:t>
      </w:r>
      <w:r w:rsidRPr="007F57C7">
        <w:t>1995</w:t>
      </w:r>
      <w:r w:rsidR="00C82E7F">
        <w:rPr>
          <w:rFonts w:hint="eastAsia"/>
        </w:rPr>
        <w:t>，</w:t>
      </w:r>
      <w:r w:rsidRPr="007F57C7">
        <w:t>18(3)</w:t>
      </w:r>
      <w:r w:rsidR="001F1DD4">
        <w:rPr>
          <w:rFonts w:hint="eastAsia"/>
        </w:rPr>
        <w:t>：</w:t>
      </w:r>
      <w:r w:rsidRPr="007F57C7">
        <w:t>382</w:t>
      </w:r>
      <w:r w:rsidRPr="007F57C7">
        <w:rPr>
          <w:rFonts w:hint="eastAsia"/>
        </w:rPr>
        <w:t>-</w:t>
      </w:r>
      <w:r w:rsidRPr="007F57C7">
        <w:t>387</w:t>
      </w:r>
      <w:r w:rsidRPr="007F57C7">
        <w:t>．</w:t>
      </w:r>
    </w:p>
    <w:p w:rsidR="00F409A1" w:rsidRDefault="00F409A1" w:rsidP="00F409A1">
      <w:pPr>
        <w:pStyle w:val="u0"/>
        <w:spacing w:before="24" w:after="24"/>
        <w:ind w:firstLine="480"/>
      </w:pPr>
      <w:r w:rsidRPr="007F57C7">
        <w:t>Ahmed M H</w:t>
      </w:r>
      <w:r w:rsidR="00C82E7F">
        <w:t>，</w:t>
      </w:r>
      <w:r w:rsidRPr="007F57C7">
        <w:t xml:space="preserve"> Abdu T A M. Logistic Regression Analysis[M]. Springer Netherlands</w:t>
      </w:r>
      <w:r w:rsidR="00C82E7F">
        <w:t>，</w:t>
      </w:r>
      <w:r w:rsidRPr="007F57C7">
        <w:t xml:space="preserve"> 2008.</w:t>
      </w:r>
    </w:p>
    <w:p w:rsidR="00F409A1" w:rsidRDefault="00F409A1" w:rsidP="00F409A1">
      <w:pPr>
        <w:pStyle w:val="u0"/>
        <w:spacing w:before="24" w:after="24"/>
        <w:ind w:firstLine="480"/>
      </w:pPr>
      <w:r w:rsidRPr="00D952E4">
        <w:rPr>
          <w:rFonts w:hint="eastAsia"/>
        </w:rPr>
        <w:t>Ruige JB</w:t>
      </w:r>
      <w:r w:rsidR="00C82E7F">
        <w:rPr>
          <w:rFonts w:hint="eastAsia"/>
        </w:rPr>
        <w:t>，</w:t>
      </w:r>
      <w:r w:rsidRPr="00D952E4">
        <w:rPr>
          <w:rFonts w:hint="eastAsia"/>
        </w:rPr>
        <w:t>Neeling JN</w:t>
      </w:r>
      <w:r w:rsidR="00C82E7F">
        <w:rPr>
          <w:rFonts w:hint="eastAsia"/>
        </w:rPr>
        <w:t>，</w:t>
      </w:r>
      <w:r w:rsidRPr="00D952E4">
        <w:rPr>
          <w:rFonts w:hint="eastAsia"/>
        </w:rPr>
        <w:t>Kostense PJ</w:t>
      </w:r>
      <w:r w:rsidR="00C82E7F">
        <w:rPr>
          <w:rFonts w:hint="eastAsia"/>
        </w:rPr>
        <w:t>，</w:t>
      </w:r>
      <w:r w:rsidRPr="00D952E4">
        <w:rPr>
          <w:rFonts w:hint="eastAsia"/>
        </w:rPr>
        <w:t>et a1.Pefronnanee of an NIDDM screning questionnaire based on symptoms and risk factors[J].Diabetes Care.1997.20(4)</w:t>
      </w:r>
      <w:r w:rsidR="001F1DD4">
        <w:rPr>
          <w:rFonts w:hint="eastAsia"/>
        </w:rPr>
        <w:t>：</w:t>
      </w:r>
      <w:r w:rsidRPr="00D952E4">
        <w:rPr>
          <w:rFonts w:hint="eastAsia"/>
        </w:rPr>
        <w:t>491-496</w:t>
      </w:r>
      <w:r w:rsidRPr="00D952E4">
        <w:rPr>
          <w:rFonts w:hint="eastAsia"/>
        </w:rPr>
        <w:t>．</w:t>
      </w:r>
    </w:p>
    <w:p w:rsidR="00F409A1" w:rsidRDefault="00F409A1" w:rsidP="00F409A1">
      <w:pPr>
        <w:pStyle w:val="u0"/>
        <w:spacing w:before="24" w:after="24"/>
        <w:ind w:firstLine="480"/>
      </w:pPr>
      <w:r w:rsidRPr="00D952E4">
        <w:rPr>
          <w:rFonts w:hint="eastAsia"/>
        </w:rPr>
        <w:t>Jaana LD</w:t>
      </w:r>
      <w:r w:rsidR="00C82E7F">
        <w:rPr>
          <w:rFonts w:hint="eastAsia"/>
        </w:rPr>
        <w:t>，</w:t>
      </w:r>
      <w:r w:rsidRPr="00D952E4">
        <w:rPr>
          <w:rFonts w:hint="eastAsia"/>
        </w:rPr>
        <w:t>PiIjo IP</w:t>
      </w:r>
      <w:r w:rsidR="00C82E7F">
        <w:rPr>
          <w:rFonts w:hint="eastAsia"/>
        </w:rPr>
        <w:t>，</w:t>
      </w:r>
      <w:r w:rsidRPr="00D952E4">
        <w:rPr>
          <w:rFonts w:hint="eastAsia"/>
        </w:rPr>
        <w:t>Markku P</w:t>
      </w:r>
      <w:r w:rsidR="00C82E7F">
        <w:rPr>
          <w:rFonts w:hint="eastAsia"/>
        </w:rPr>
        <w:t>，</w:t>
      </w:r>
      <w:r w:rsidRPr="00D952E4">
        <w:rPr>
          <w:rFonts w:hint="eastAsia"/>
        </w:rPr>
        <w:t xml:space="preserve">et al.Sustained reduction in the incidence </w:t>
      </w:r>
      <w:r w:rsidRPr="00D952E4">
        <w:t>of</w:t>
      </w:r>
      <w:r w:rsidRPr="00D952E4">
        <w:rPr>
          <w:rFonts w:hint="eastAsia"/>
        </w:rPr>
        <w:t xml:space="preserve"> type 2 diabetes by lifestyle intervention</w:t>
      </w:r>
      <w:r w:rsidR="001F1DD4">
        <w:rPr>
          <w:rFonts w:hint="eastAsia"/>
        </w:rPr>
        <w:t>：</w:t>
      </w:r>
      <w:r w:rsidRPr="00D952E4">
        <w:rPr>
          <w:rFonts w:hint="eastAsia"/>
        </w:rPr>
        <w:t>follow-up of the Finnish Diabetes Prevention Study[J].Lancet</w:t>
      </w:r>
      <w:r w:rsidR="00C82E7F">
        <w:rPr>
          <w:rFonts w:hint="eastAsia"/>
        </w:rPr>
        <w:t>，</w:t>
      </w:r>
      <w:r w:rsidRPr="00D952E4">
        <w:rPr>
          <w:rFonts w:hint="eastAsia"/>
        </w:rPr>
        <w:t>2006</w:t>
      </w:r>
      <w:r w:rsidR="00C82E7F">
        <w:rPr>
          <w:rFonts w:hint="eastAsia"/>
        </w:rPr>
        <w:t>，</w:t>
      </w:r>
      <w:r w:rsidRPr="00D952E4">
        <w:rPr>
          <w:rFonts w:hint="eastAsia"/>
        </w:rPr>
        <w:t>368(9548)</w:t>
      </w:r>
      <w:r w:rsidR="001F1DD4">
        <w:rPr>
          <w:rFonts w:hint="eastAsia"/>
        </w:rPr>
        <w:t>：</w:t>
      </w:r>
      <w:r w:rsidRPr="00D952E4">
        <w:rPr>
          <w:rFonts w:hint="eastAsia"/>
        </w:rPr>
        <w:t>1673-1679</w:t>
      </w:r>
      <w:r w:rsidRPr="00D952E4">
        <w:rPr>
          <w:rFonts w:hint="eastAsia"/>
        </w:rPr>
        <w:t>．</w:t>
      </w:r>
    </w:p>
    <w:p w:rsidR="00842476" w:rsidRDefault="00F409A1" w:rsidP="00842476">
      <w:pPr>
        <w:pStyle w:val="u0"/>
        <w:spacing w:before="24" w:after="24"/>
        <w:ind w:firstLine="480"/>
      </w:pPr>
      <w:r w:rsidRPr="00D952E4">
        <w:t>郑莹</w:t>
      </w:r>
      <w:r w:rsidR="00C82E7F">
        <w:t>，</w:t>
      </w:r>
      <w:r w:rsidRPr="00D952E4">
        <w:t xml:space="preserve"> </w:t>
      </w:r>
      <w:r w:rsidRPr="00D952E4">
        <w:t>吴春晓</w:t>
      </w:r>
      <w:r w:rsidR="00C82E7F">
        <w:t>，</w:t>
      </w:r>
      <w:r w:rsidRPr="00D952E4">
        <w:t xml:space="preserve"> </w:t>
      </w:r>
      <w:r w:rsidRPr="00D952E4">
        <w:t>张敏璐</w:t>
      </w:r>
      <w:r w:rsidRPr="00D952E4">
        <w:t xml:space="preserve">. </w:t>
      </w:r>
      <w:r w:rsidRPr="00D952E4">
        <w:t>乳腺癌在中国的流行状况和疾病特征</w:t>
      </w:r>
      <w:r w:rsidRPr="00D952E4">
        <w:t xml:space="preserve">[J]. </w:t>
      </w:r>
      <w:r w:rsidRPr="00D952E4">
        <w:t>中国癌症杂志</w:t>
      </w:r>
      <w:r w:rsidR="00C82E7F">
        <w:t>，</w:t>
      </w:r>
      <w:r w:rsidRPr="00D952E4">
        <w:t xml:space="preserve"> 2013</w:t>
      </w:r>
      <w:r w:rsidR="00C82E7F">
        <w:t>，</w:t>
      </w:r>
      <w:r w:rsidRPr="00D952E4">
        <w:t xml:space="preserve"> 23(8)</w:t>
      </w:r>
      <w:r w:rsidR="001F1DD4">
        <w:t>：</w:t>
      </w:r>
      <w:r w:rsidRPr="00D952E4">
        <w:t>561-569.</w:t>
      </w:r>
    </w:p>
    <w:p w:rsidR="00F409A1" w:rsidRDefault="00F409A1" w:rsidP="00F409A1">
      <w:pPr>
        <w:pStyle w:val="u0"/>
        <w:spacing w:before="24" w:after="24"/>
        <w:ind w:firstLine="480"/>
      </w:pPr>
      <w:r w:rsidRPr="008F02DA">
        <w:t>赵洁玉</w:t>
      </w:r>
      <w:r w:rsidR="00C82E7F">
        <w:t>，</w:t>
      </w:r>
      <w:r w:rsidRPr="008F02DA">
        <w:t xml:space="preserve"> </w:t>
      </w:r>
      <w:r w:rsidRPr="008F02DA">
        <w:t>徐卫云</w:t>
      </w:r>
      <w:r w:rsidRPr="008F02DA">
        <w:t xml:space="preserve">. </w:t>
      </w:r>
      <w:r w:rsidRPr="008F02DA">
        <w:t>乳腺癌风险评估及预测模型的研究进展</w:t>
      </w:r>
      <w:r w:rsidRPr="008F02DA">
        <w:t xml:space="preserve">[J]. </w:t>
      </w:r>
      <w:r w:rsidRPr="008F02DA">
        <w:t>临床外科杂志</w:t>
      </w:r>
      <w:r w:rsidR="00C82E7F">
        <w:t>，</w:t>
      </w:r>
      <w:r w:rsidRPr="008F02DA">
        <w:t xml:space="preserve"> 2013</w:t>
      </w:r>
      <w:r w:rsidR="00C82E7F">
        <w:t>，</w:t>
      </w:r>
      <w:r w:rsidRPr="008F02DA">
        <w:t xml:space="preserve"> 21(7)</w:t>
      </w:r>
      <w:r w:rsidR="001F1DD4">
        <w:t>：</w:t>
      </w:r>
      <w:r w:rsidRPr="008F02DA">
        <w:t>566-568.</w:t>
      </w:r>
    </w:p>
    <w:p w:rsidR="00D952E4" w:rsidRDefault="00F409A1" w:rsidP="00842476">
      <w:pPr>
        <w:pStyle w:val="u0"/>
        <w:spacing w:before="24" w:after="24"/>
        <w:ind w:firstLine="480"/>
      </w:pPr>
      <w:r w:rsidRPr="00673228">
        <w:t>Adamscampbell L L</w:t>
      </w:r>
      <w:r w:rsidR="00C82E7F">
        <w:t>，</w:t>
      </w:r>
      <w:r w:rsidRPr="00673228">
        <w:t xml:space="preserve"> Makambi K H</w:t>
      </w:r>
      <w:r w:rsidR="00C82E7F">
        <w:t>，</w:t>
      </w:r>
      <w:r w:rsidRPr="00673228">
        <w:t xml:space="preserve"> Palmer J R</w:t>
      </w:r>
      <w:r w:rsidR="00C82E7F">
        <w:t>，</w:t>
      </w:r>
      <w:r w:rsidRPr="00673228">
        <w:t xml:space="preserve"> et al. Diagnostic accuracy of the Gail model in the Black Women's Health Study.[J]. The Breast Journal</w:t>
      </w:r>
      <w:r w:rsidR="00C82E7F">
        <w:t>，</w:t>
      </w:r>
      <w:r w:rsidRPr="00673228">
        <w:t xml:space="preserve"> 2007</w:t>
      </w:r>
      <w:r w:rsidR="00C82E7F">
        <w:t>，</w:t>
      </w:r>
      <w:r w:rsidRPr="00673228">
        <w:t xml:space="preserve"> 13(4)</w:t>
      </w:r>
      <w:r w:rsidR="001F1DD4">
        <w:t>：</w:t>
      </w:r>
      <w:r w:rsidRPr="00673228">
        <w:t>329–331.</w:t>
      </w:r>
    </w:p>
    <w:p w:rsidR="00D952E4" w:rsidRDefault="00673228" w:rsidP="00A6054B">
      <w:pPr>
        <w:pStyle w:val="u0"/>
        <w:spacing w:before="24" w:after="24"/>
        <w:ind w:firstLine="480"/>
      </w:pPr>
      <w:r w:rsidRPr="00673228">
        <w:t>Wen Y C. Validation of the Gail model for predicting individual breast cancer risk in a prospective nationwide study of 28</w:t>
      </w:r>
      <w:r w:rsidR="00C82E7F">
        <w:t>，</w:t>
      </w:r>
      <w:r w:rsidRPr="00673228">
        <w:t>104 Singapore women[J]. Breast Cancer Research</w:t>
      </w:r>
      <w:r w:rsidR="00C82E7F">
        <w:t>，</w:t>
      </w:r>
      <w:r w:rsidRPr="00673228">
        <w:t xml:space="preserve"> 2013</w:t>
      </w:r>
      <w:r w:rsidR="00C82E7F">
        <w:t>，</w:t>
      </w:r>
      <w:r w:rsidRPr="00673228">
        <w:t xml:space="preserve"> 14(1)</w:t>
      </w:r>
      <w:r w:rsidR="001F1DD4">
        <w:t>：</w:t>
      </w:r>
      <w:r w:rsidRPr="00673228">
        <w:t>1-12.</w:t>
      </w:r>
    </w:p>
    <w:p w:rsidR="00D952E4" w:rsidRDefault="00673228" w:rsidP="00A6054B">
      <w:pPr>
        <w:pStyle w:val="u0"/>
        <w:spacing w:before="24" w:after="24"/>
        <w:ind w:firstLine="480"/>
      </w:pPr>
      <w:r w:rsidRPr="00673228">
        <w:t>Claus E B</w:t>
      </w:r>
      <w:r w:rsidR="00C82E7F">
        <w:t>，</w:t>
      </w:r>
      <w:r w:rsidRPr="00673228">
        <w:t xml:space="preserve"> Risch N</w:t>
      </w:r>
      <w:r w:rsidR="00C82E7F">
        <w:t>，</w:t>
      </w:r>
      <w:r w:rsidRPr="00673228">
        <w:t xml:space="preserve"> Thompson W D. Autosomal dominant inheritance of early-onset breast cancer. Implications for risk prediction[J]. Cancer</w:t>
      </w:r>
      <w:r w:rsidR="00C82E7F">
        <w:t>，</w:t>
      </w:r>
      <w:r w:rsidRPr="00673228">
        <w:t xml:space="preserve"> 1994</w:t>
      </w:r>
      <w:r w:rsidR="00C82E7F">
        <w:t>，</w:t>
      </w:r>
      <w:r w:rsidRPr="00673228">
        <w:t xml:space="preserve"> 73(3)</w:t>
      </w:r>
      <w:r w:rsidR="001F1DD4">
        <w:t>：</w:t>
      </w:r>
      <w:r w:rsidRPr="00673228">
        <w:t>643-51</w:t>
      </w:r>
    </w:p>
    <w:p w:rsidR="00D952E4" w:rsidRDefault="00673228" w:rsidP="00A6054B">
      <w:pPr>
        <w:pStyle w:val="u0"/>
        <w:spacing w:before="24" w:after="24"/>
        <w:ind w:firstLine="480"/>
      </w:pPr>
      <w:r w:rsidRPr="00673228">
        <w:t>van Asperen C J</w:t>
      </w:r>
      <w:r w:rsidR="00C82E7F">
        <w:t>，</w:t>
      </w:r>
      <w:r w:rsidRPr="00673228">
        <w:t xml:space="preserve"> Jonker M A</w:t>
      </w:r>
      <w:r w:rsidR="00C82E7F">
        <w:t>，</w:t>
      </w:r>
      <w:r w:rsidRPr="00673228">
        <w:t xml:space="preserve"> Jacobi C E</w:t>
      </w:r>
      <w:r w:rsidR="00C82E7F">
        <w:t>，</w:t>
      </w:r>
      <w:r w:rsidRPr="00673228">
        <w:t xml:space="preserve"> et al. Risk estimation for healthy women from breast cancer families</w:t>
      </w:r>
      <w:r w:rsidR="001F1DD4">
        <w:t>：</w:t>
      </w:r>
      <w:r w:rsidRPr="00673228">
        <w:t xml:space="preserve"> new insights and new strategies.[J]. Cancer Epidemiology Biomarkers &amp; Prevention</w:t>
      </w:r>
      <w:r w:rsidR="00C82E7F">
        <w:t>，</w:t>
      </w:r>
      <w:r w:rsidRPr="00673228">
        <w:t xml:space="preserve"> 2004</w:t>
      </w:r>
      <w:r w:rsidR="00C82E7F">
        <w:t>，</w:t>
      </w:r>
      <w:r w:rsidRPr="00673228">
        <w:t xml:space="preserve"> 13(1)</w:t>
      </w:r>
      <w:r w:rsidR="001F1DD4">
        <w:t>：</w:t>
      </w:r>
      <w:r w:rsidRPr="00673228">
        <w:t>87-93.</w:t>
      </w:r>
    </w:p>
    <w:p w:rsidR="00D952E4" w:rsidRDefault="00673228" w:rsidP="00A6054B">
      <w:pPr>
        <w:pStyle w:val="u0"/>
        <w:spacing w:before="24" w:after="24"/>
        <w:ind w:firstLine="480"/>
      </w:pPr>
      <w:r w:rsidRPr="00673228">
        <w:t>Cuzick J. A breast cancer prediction model incorporating familial and personal risk factors[J]. Statistics in Medicine</w:t>
      </w:r>
      <w:r w:rsidR="00C82E7F">
        <w:t>，</w:t>
      </w:r>
      <w:r w:rsidRPr="00673228">
        <w:t xml:space="preserve"> 2012</w:t>
      </w:r>
      <w:r w:rsidR="00C82E7F">
        <w:t>，</w:t>
      </w:r>
      <w:r w:rsidRPr="00673228">
        <w:t xml:space="preserve"> 10(23)</w:t>
      </w:r>
      <w:r w:rsidR="001F1DD4">
        <w:t>：</w:t>
      </w:r>
      <w:r w:rsidRPr="00673228">
        <w:t>1111-30.</w:t>
      </w:r>
    </w:p>
    <w:p w:rsidR="00914677" w:rsidRDefault="00914677" w:rsidP="00914677">
      <w:pPr>
        <w:pStyle w:val="u0"/>
        <w:spacing w:before="24" w:after="24"/>
        <w:ind w:firstLine="480"/>
      </w:pPr>
      <w:r>
        <w:t>Jacobi C E</w:t>
      </w:r>
      <w:r w:rsidR="00C82E7F">
        <w:t>，</w:t>
      </w:r>
      <w:r>
        <w:t xml:space="preserve"> Bock G H D</w:t>
      </w:r>
      <w:r w:rsidR="00C82E7F">
        <w:t>，</w:t>
      </w:r>
      <w:r>
        <w:t xml:space="preserve"> Siegerink B</w:t>
      </w:r>
      <w:r w:rsidR="00C82E7F">
        <w:t>，</w:t>
      </w:r>
      <w:r>
        <w:t xml:space="preserve"> et al. Differences and similarities in breast cancer risk assessment models in clinical practice</w:t>
      </w:r>
      <w:r w:rsidR="001F1DD4">
        <w:t>：</w:t>
      </w:r>
      <w:r>
        <w:t xml:space="preserve"> </w:t>
      </w:r>
      <w:r>
        <w:lastRenderedPageBreak/>
        <w:t>which model to choose?[J]. Breast Cancer Research and Treatment</w:t>
      </w:r>
      <w:r w:rsidR="00C82E7F">
        <w:t>，</w:t>
      </w:r>
      <w:r>
        <w:t xml:space="preserve"> 2009</w:t>
      </w:r>
      <w:r w:rsidR="00C82E7F">
        <w:t>，</w:t>
      </w:r>
      <w:r>
        <w:t xml:space="preserve"> 115(2)</w:t>
      </w:r>
      <w:r w:rsidR="001F1DD4">
        <w:t>：</w:t>
      </w:r>
      <w:r>
        <w:t>381-90.</w:t>
      </w:r>
    </w:p>
    <w:p w:rsidR="00914677" w:rsidRDefault="00914677" w:rsidP="00914677">
      <w:pPr>
        <w:pStyle w:val="u0"/>
        <w:spacing w:before="24" w:after="24"/>
        <w:ind w:firstLine="480"/>
      </w:pPr>
      <w:r>
        <w:t>Hall M</w:t>
      </w:r>
      <w:r w:rsidR="00C82E7F">
        <w:t>，</w:t>
      </w:r>
      <w:r>
        <w:t xml:space="preserve"> Reid J L</w:t>
      </w:r>
      <w:r w:rsidR="00C82E7F">
        <w:t>，</w:t>
      </w:r>
      <w:r>
        <w:t xml:space="preserve"> Pruss D</w:t>
      </w:r>
      <w:r w:rsidR="00C82E7F">
        <w:t>，</w:t>
      </w:r>
      <w:r>
        <w:t xml:space="preserve"> et al. BRCA1 and BRCA2 mutations in women of different ethnicities undergoing testing for hereditary breast-ovarian cancer.[J]. Cancer</w:t>
      </w:r>
      <w:r w:rsidR="00C82E7F">
        <w:t>，</w:t>
      </w:r>
      <w:r>
        <w:t xml:space="preserve"> 2009</w:t>
      </w:r>
      <w:r w:rsidR="00C82E7F">
        <w:t>，</w:t>
      </w:r>
      <w:r>
        <w:t xml:space="preserve"> 115(10)</w:t>
      </w:r>
      <w:r w:rsidR="001F1DD4">
        <w:t>：</w:t>
      </w:r>
      <w:r>
        <w:t>2222–2233.</w:t>
      </w:r>
    </w:p>
    <w:p w:rsidR="00914677" w:rsidRDefault="00914677" w:rsidP="00914677">
      <w:pPr>
        <w:pStyle w:val="u0"/>
        <w:spacing w:before="24" w:after="24"/>
        <w:ind w:firstLine="480"/>
      </w:pPr>
      <w:r>
        <w:t>Kwong A</w:t>
      </w:r>
      <w:r w:rsidR="00C82E7F">
        <w:t>，</w:t>
      </w:r>
      <w:r>
        <w:t xml:space="preserve"> Wong C H</w:t>
      </w:r>
      <w:r w:rsidR="00C82E7F">
        <w:t>，</w:t>
      </w:r>
      <w:r>
        <w:t xml:space="preserve"> Suen D T</w:t>
      </w:r>
      <w:r w:rsidR="00C82E7F">
        <w:t>，</w:t>
      </w:r>
      <w:r>
        <w:t xml:space="preserve"> et al. Accuracy of BRCA1/2 mutation prediction models for different ethnicities and genders</w:t>
      </w:r>
      <w:r w:rsidR="001F1DD4">
        <w:t>：</w:t>
      </w:r>
      <w:r>
        <w:t xml:space="preserve"> experience in a southern Chinese cohort.[J]. World Journal of Surgery</w:t>
      </w:r>
      <w:r w:rsidR="00C82E7F">
        <w:t>，</w:t>
      </w:r>
      <w:r>
        <w:t xml:space="preserve"> 2012</w:t>
      </w:r>
      <w:r w:rsidR="00C82E7F">
        <w:t>，</w:t>
      </w:r>
      <w:r>
        <w:t xml:space="preserve"> 36(4)</w:t>
      </w:r>
      <w:r w:rsidR="001F1DD4">
        <w:t>：</w:t>
      </w:r>
      <w:r>
        <w:t>702-13.</w:t>
      </w:r>
    </w:p>
    <w:p w:rsidR="00914677" w:rsidRDefault="00914677" w:rsidP="00914677">
      <w:pPr>
        <w:pStyle w:val="u0"/>
        <w:spacing w:before="24" w:after="24"/>
        <w:ind w:firstLine="480"/>
      </w:pPr>
      <w:r>
        <w:t>Liyuan L. A pilot study on risk factors and risk assessment score screening model for high-risk population of breast cancer[D]. Shandong University</w:t>
      </w:r>
      <w:r w:rsidR="00C82E7F">
        <w:t>，</w:t>
      </w:r>
      <w:r>
        <w:t xml:space="preserve"> 2010</w:t>
      </w:r>
      <w:r w:rsidR="001F1DD4">
        <w:t>：</w:t>
      </w:r>
      <w:r>
        <w:t>16.</w:t>
      </w:r>
    </w:p>
    <w:p w:rsidR="00914677" w:rsidRDefault="00914677" w:rsidP="00914677">
      <w:pPr>
        <w:pStyle w:val="u0"/>
        <w:spacing w:before="24" w:after="24"/>
        <w:ind w:firstLine="480"/>
      </w:pPr>
      <w:r>
        <w:t>D. Hand</w:t>
      </w:r>
      <w:r w:rsidR="00C82E7F">
        <w:t>，</w:t>
      </w:r>
      <w:r>
        <w:t xml:space="preserve"> H. Mannila and P. Smyth</w:t>
      </w:r>
      <w:r w:rsidR="00C82E7F">
        <w:t>，</w:t>
      </w:r>
      <w:r>
        <w:t xml:space="preserve"> 2001.“Principles of data mining”</w:t>
      </w:r>
      <w:r w:rsidR="00C82E7F">
        <w:t>，</w:t>
      </w:r>
      <w:r>
        <w:t xml:space="preserve"> MIT.</w:t>
      </w:r>
    </w:p>
    <w:p w:rsidR="00914677" w:rsidRDefault="00914677" w:rsidP="00914677">
      <w:pPr>
        <w:pStyle w:val="u0"/>
        <w:spacing w:before="24" w:after="24"/>
        <w:ind w:firstLine="480"/>
      </w:pPr>
      <w:r>
        <w:t>Chawla N V</w:t>
      </w:r>
      <w:r w:rsidR="00C82E7F">
        <w:t>，</w:t>
      </w:r>
      <w:r>
        <w:t xml:space="preserve"> Japkowicz N</w:t>
      </w:r>
      <w:r w:rsidR="00C82E7F">
        <w:t>，</w:t>
      </w:r>
      <w:r>
        <w:t xml:space="preserve"> Kotcz A. Editorial</w:t>
      </w:r>
      <w:r w:rsidR="001F1DD4">
        <w:t>：</w:t>
      </w:r>
      <w:r>
        <w:t xml:space="preserve"> special issue on learning from imbalanced data sets[J]. Acm Sigkdd Explorations Newsletter</w:t>
      </w:r>
      <w:r w:rsidR="00C82E7F">
        <w:t>，</w:t>
      </w:r>
      <w:r>
        <w:t xml:space="preserve"> 2004</w:t>
      </w:r>
      <w:r w:rsidR="00C82E7F">
        <w:t>，</w:t>
      </w:r>
      <w:r>
        <w:t xml:space="preserve"> 6(1)</w:t>
      </w:r>
      <w:r w:rsidR="001F1DD4">
        <w:t>：</w:t>
      </w:r>
      <w:r>
        <w:t>1-6</w:t>
      </w:r>
    </w:p>
    <w:p w:rsidR="00914677" w:rsidRDefault="00914677" w:rsidP="00914677">
      <w:pPr>
        <w:pStyle w:val="u0"/>
        <w:spacing w:before="24" w:after="24"/>
        <w:ind w:firstLine="480"/>
      </w:pPr>
      <w:r>
        <w:t>Maloof M A. Learning When Data Sets are Imbalanced and When Costs are Unequal and Unknown[J]. ICML-2003 Workshop on Learning from Imbalanced Data Sets II</w:t>
      </w:r>
      <w:r w:rsidR="00C82E7F">
        <w:t>，</w:t>
      </w:r>
      <w:r>
        <w:t xml:space="preserve"> 2010.</w:t>
      </w:r>
    </w:p>
    <w:p w:rsidR="00914677" w:rsidRDefault="00914677" w:rsidP="00914677">
      <w:pPr>
        <w:pStyle w:val="u0"/>
        <w:spacing w:before="24" w:after="24"/>
        <w:ind w:firstLine="480"/>
      </w:pPr>
      <w:r>
        <w:t>Kubat M. Addressing the Curse of Imbalanced Training Sets</w:t>
      </w:r>
      <w:r w:rsidR="001F1DD4">
        <w:t>：</w:t>
      </w:r>
      <w:r>
        <w:t xml:space="preserve"> One-Sided Sampling[C]// Proceedings of the International Conference on Machine Learning (ICML-97. 1997.</w:t>
      </w:r>
    </w:p>
    <w:p w:rsidR="00914677" w:rsidRDefault="00914677" w:rsidP="00914677">
      <w:pPr>
        <w:pStyle w:val="u0"/>
        <w:spacing w:before="24" w:after="24"/>
        <w:ind w:firstLine="480"/>
      </w:pPr>
      <w:r>
        <w:t>Chawla N V</w:t>
      </w:r>
      <w:r w:rsidR="00C82E7F">
        <w:t>，</w:t>
      </w:r>
      <w:r>
        <w:t xml:space="preserve"> Bowyer K W</w:t>
      </w:r>
      <w:r w:rsidR="00C82E7F">
        <w:t>，</w:t>
      </w:r>
      <w:r>
        <w:t xml:space="preserve"> Hall L O</w:t>
      </w:r>
      <w:r w:rsidR="00C82E7F">
        <w:t>，</w:t>
      </w:r>
      <w:r>
        <w:t xml:space="preserve"> et al. SMOTE</w:t>
      </w:r>
      <w:r w:rsidR="001F1DD4">
        <w:t>：</w:t>
      </w:r>
      <w:r>
        <w:t xml:space="preserve"> synthetic minority over-sampling technique[J]. Journal of Artificial Intelligence Research</w:t>
      </w:r>
      <w:r w:rsidR="00C82E7F">
        <w:t>，</w:t>
      </w:r>
      <w:r>
        <w:t xml:space="preserve"> 2011</w:t>
      </w:r>
      <w:r w:rsidR="00C82E7F">
        <w:t>，</w:t>
      </w:r>
      <w:r>
        <w:t xml:space="preserve"> 16(1)</w:t>
      </w:r>
      <w:r w:rsidR="001F1DD4">
        <w:t>：</w:t>
      </w:r>
      <w:r>
        <w:t>321-357.</w:t>
      </w:r>
    </w:p>
    <w:p w:rsidR="00914677" w:rsidRDefault="00914677" w:rsidP="00914677">
      <w:pPr>
        <w:pStyle w:val="u0"/>
        <w:spacing w:before="24" w:after="24"/>
        <w:ind w:firstLine="480"/>
      </w:pPr>
      <w:r>
        <w:rPr>
          <w:rFonts w:hint="eastAsia"/>
        </w:rPr>
        <w:t>古平</w:t>
      </w:r>
      <w:r w:rsidR="00C82E7F">
        <w:rPr>
          <w:rFonts w:hint="eastAsia"/>
        </w:rPr>
        <w:t>，</w:t>
      </w:r>
      <w:r>
        <w:rPr>
          <w:rFonts w:hint="eastAsia"/>
        </w:rPr>
        <w:t xml:space="preserve"> </w:t>
      </w:r>
      <w:r>
        <w:rPr>
          <w:rFonts w:hint="eastAsia"/>
        </w:rPr>
        <w:t>欧阳源遊</w:t>
      </w:r>
      <w:r>
        <w:rPr>
          <w:rFonts w:hint="eastAsia"/>
        </w:rPr>
        <w:t xml:space="preserve">. </w:t>
      </w:r>
      <w:r>
        <w:rPr>
          <w:rFonts w:hint="eastAsia"/>
        </w:rPr>
        <w:t>基于混合采样的非平衡数据集分类研究</w:t>
      </w:r>
      <w:r>
        <w:rPr>
          <w:rFonts w:hint="eastAsia"/>
        </w:rPr>
        <w:t xml:space="preserve">[J]. </w:t>
      </w:r>
      <w:r>
        <w:rPr>
          <w:rFonts w:hint="eastAsia"/>
        </w:rPr>
        <w:t>计算机应用研究</w:t>
      </w:r>
      <w:r w:rsidR="00C82E7F">
        <w:rPr>
          <w:rFonts w:hint="eastAsia"/>
        </w:rPr>
        <w:t>，</w:t>
      </w:r>
      <w:r>
        <w:rPr>
          <w:rFonts w:hint="eastAsia"/>
        </w:rPr>
        <w:t xml:space="preserve"> 2015(2)</w:t>
      </w:r>
      <w:r w:rsidR="001F1DD4">
        <w:rPr>
          <w:rFonts w:hint="eastAsia"/>
        </w:rPr>
        <w:t>：</w:t>
      </w:r>
      <w:r>
        <w:rPr>
          <w:rFonts w:hint="eastAsia"/>
        </w:rPr>
        <w:t>379-381.</w:t>
      </w:r>
    </w:p>
    <w:p w:rsidR="00914677" w:rsidRDefault="00914677" w:rsidP="00914677">
      <w:pPr>
        <w:pStyle w:val="u0"/>
        <w:spacing w:before="24" w:after="24"/>
        <w:ind w:firstLine="480"/>
      </w:pPr>
      <w:r>
        <w:t>Tomar D</w:t>
      </w:r>
      <w:r w:rsidR="00C82E7F">
        <w:t>，</w:t>
      </w:r>
      <w:r>
        <w:t xml:space="preserve"> Agarwal S. Prediction of defective software modules using class imbalance learning[J]. Applied Computational Intelligence &amp; Soft Computing</w:t>
      </w:r>
      <w:r w:rsidR="00C82E7F">
        <w:t>，</w:t>
      </w:r>
      <w:r>
        <w:t xml:space="preserve"> 2016</w:t>
      </w:r>
      <w:r w:rsidR="00C82E7F">
        <w:t>，</w:t>
      </w:r>
      <w:r>
        <w:t xml:space="preserve"> 2016(1)</w:t>
      </w:r>
      <w:r w:rsidR="001F1DD4">
        <w:t>：</w:t>
      </w:r>
      <w:r>
        <w:t>1-12</w:t>
      </w:r>
    </w:p>
    <w:p w:rsidR="00914677" w:rsidRDefault="00914677" w:rsidP="00914677">
      <w:pPr>
        <w:pStyle w:val="u0"/>
        <w:spacing w:before="24" w:after="24"/>
        <w:ind w:firstLine="480"/>
      </w:pPr>
      <w:r>
        <w:t>Erfani S M</w:t>
      </w:r>
      <w:r w:rsidR="00C82E7F">
        <w:t>，</w:t>
      </w:r>
      <w:r>
        <w:t xml:space="preserve"> Rajasegarar S</w:t>
      </w:r>
      <w:r w:rsidR="00C82E7F">
        <w:t>，</w:t>
      </w:r>
      <w:r>
        <w:t xml:space="preserve"> Karunasekera S</w:t>
      </w:r>
      <w:r w:rsidR="00C82E7F">
        <w:t>，</w:t>
      </w:r>
      <w:r>
        <w:t xml:space="preserve"> et al. High-dimensional and large-scale anomaly detection using a linear one-class SVM with deep learning[J]. Pattern Recognition</w:t>
      </w:r>
      <w:r w:rsidR="00C82E7F">
        <w:t>，</w:t>
      </w:r>
      <w:r>
        <w:t xml:space="preserve"> 2016</w:t>
      </w:r>
      <w:r w:rsidR="00C82E7F">
        <w:t>，</w:t>
      </w:r>
      <w:r>
        <w:t xml:space="preserve"> 58</w:t>
      </w:r>
      <w:r w:rsidR="001F1DD4">
        <w:t>：</w:t>
      </w:r>
      <w:r>
        <w:t>121-134</w:t>
      </w:r>
    </w:p>
    <w:p w:rsidR="00914677" w:rsidRDefault="00914677" w:rsidP="00914677">
      <w:pPr>
        <w:pStyle w:val="u0"/>
        <w:spacing w:before="24" w:after="24"/>
        <w:ind w:firstLine="480"/>
      </w:pPr>
      <w:r>
        <w:t>PATRICIA RIDDLE</w:t>
      </w:r>
      <w:r w:rsidR="00C82E7F">
        <w:t>，</w:t>
      </w:r>
      <w:r>
        <w:t xml:space="preserve"> RICHARD SEGAL</w:t>
      </w:r>
      <w:r w:rsidR="00C82E7F">
        <w:t>，</w:t>
      </w:r>
      <w:r>
        <w:t xml:space="preserve"> OREN ETZIONI. </w:t>
      </w:r>
      <w:r>
        <w:lastRenderedPageBreak/>
        <w:t>REPRESENTATION DESIGN AND BRUTE-FORCE INDUCTION IN A BOEING MANUFACTURING DOMAIN[J]. Applied Artificial Intelligence</w:t>
      </w:r>
      <w:r w:rsidR="00C82E7F">
        <w:t>，</w:t>
      </w:r>
      <w:r>
        <w:t xml:space="preserve"> 1994</w:t>
      </w:r>
      <w:r w:rsidR="00C82E7F">
        <w:t>，</w:t>
      </w:r>
      <w:r>
        <w:t xml:space="preserve"> 8(1)</w:t>
      </w:r>
      <w:r w:rsidR="001F1DD4">
        <w:t>：</w:t>
      </w:r>
      <w:r>
        <w:t>125-147.</w:t>
      </w:r>
    </w:p>
    <w:p w:rsidR="00914677" w:rsidRDefault="00914677" w:rsidP="00914677">
      <w:pPr>
        <w:pStyle w:val="u0"/>
        <w:spacing w:before="24" w:after="24"/>
        <w:ind w:firstLine="480"/>
      </w:pPr>
      <w:r>
        <w:t>Kubat M</w:t>
      </w:r>
      <w:r w:rsidR="00C82E7F">
        <w:t>，</w:t>
      </w:r>
      <w:r>
        <w:t xml:space="preserve"> Holte R</w:t>
      </w:r>
      <w:r w:rsidR="00C82E7F">
        <w:t>，</w:t>
      </w:r>
      <w:r>
        <w:t xml:space="preserve"> Matwin S. Learning When Negative Examples Abound[C]// European Conference on Machine Learning. Springer-Verlag</w:t>
      </w:r>
      <w:r w:rsidR="00C82E7F">
        <w:t>，</w:t>
      </w:r>
      <w:r>
        <w:t xml:space="preserve"> 2000</w:t>
      </w:r>
      <w:r w:rsidR="001F1DD4">
        <w:t>：</w:t>
      </w:r>
      <w:r>
        <w:t>146-153.</w:t>
      </w:r>
    </w:p>
    <w:p w:rsidR="00914677" w:rsidRDefault="00914677" w:rsidP="00914677">
      <w:pPr>
        <w:pStyle w:val="u0"/>
        <w:spacing w:before="24" w:after="24"/>
        <w:ind w:firstLine="480"/>
      </w:pPr>
      <w:r>
        <w:t>Weiss G M. Mining with rarity</w:t>
      </w:r>
      <w:r w:rsidR="001F1DD4">
        <w:t>：</w:t>
      </w:r>
      <w:r>
        <w:t xml:space="preserve"> a unifying framework[J]. Acm Sigkdd Explorations Newsletter</w:t>
      </w:r>
      <w:r w:rsidR="00C82E7F">
        <w:t>，</w:t>
      </w:r>
      <w:r>
        <w:t xml:space="preserve"> 2004</w:t>
      </w:r>
      <w:r w:rsidR="00C82E7F">
        <w:t>，</w:t>
      </w:r>
      <w:r>
        <w:t xml:space="preserve"> 6(1)</w:t>
      </w:r>
      <w:r w:rsidR="001F1DD4">
        <w:t>：</w:t>
      </w:r>
      <w:r>
        <w:t>7-19.</w:t>
      </w:r>
    </w:p>
    <w:p w:rsidR="00914677" w:rsidRDefault="00914677" w:rsidP="00914677">
      <w:pPr>
        <w:pStyle w:val="u0"/>
        <w:spacing w:before="24" w:after="24"/>
        <w:ind w:firstLine="480"/>
      </w:pPr>
      <w:r>
        <w:t>Wu G</w:t>
      </w:r>
      <w:r w:rsidR="00C82E7F">
        <w:t>，</w:t>
      </w:r>
      <w:r>
        <w:t xml:space="preserve"> Chang E Y. Class-boundary alignment for imbalanced dataset learning[J]. Icml Workshop on Learning from Imbalanced Data Sets</w:t>
      </w:r>
      <w:r w:rsidR="00C82E7F">
        <w:t>，</w:t>
      </w:r>
      <w:r>
        <w:t xml:space="preserve"> 2003</w:t>
      </w:r>
      <w:r w:rsidR="001F1DD4">
        <w:t>：</w:t>
      </w:r>
      <w:r>
        <w:t>49--56.</w:t>
      </w:r>
    </w:p>
    <w:p w:rsidR="00914677" w:rsidRDefault="00914677" w:rsidP="00914677">
      <w:pPr>
        <w:pStyle w:val="u0"/>
        <w:spacing w:before="24" w:after="24"/>
        <w:ind w:firstLine="480"/>
      </w:pPr>
      <w:r>
        <w:t>Barandela R</w:t>
      </w:r>
      <w:r w:rsidR="00C82E7F">
        <w:t>，</w:t>
      </w:r>
      <w:r>
        <w:t xml:space="preserve"> Sánchez J S</w:t>
      </w:r>
      <w:r w:rsidR="00C82E7F">
        <w:t>，</w:t>
      </w:r>
      <w:r>
        <w:t xml:space="preserve"> Garcı́A V</w:t>
      </w:r>
      <w:r w:rsidR="00C82E7F">
        <w:t>，</w:t>
      </w:r>
      <w:r>
        <w:t xml:space="preserve"> et al. Strategies for learning in class imbalance problems </w:t>
      </w:r>
      <w:r>
        <w:rPr>
          <w:rFonts w:hint="eastAsia"/>
        </w:rPr>
        <w:t>☆</w:t>
      </w:r>
      <w:r>
        <w:t>[J]. Pattern Recognition</w:t>
      </w:r>
      <w:r w:rsidR="00C82E7F">
        <w:t>，</w:t>
      </w:r>
      <w:r>
        <w:t xml:space="preserve"> 2003</w:t>
      </w:r>
      <w:r w:rsidR="00C82E7F">
        <w:t>，</w:t>
      </w:r>
      <w:r>
        <w:t xml:space="preserve"> 36(3)</w:t>
      </w:r>
      <w:r w:rsidR="001F1DD4">
        <w:t>：</w:t>
      </w:r>
      <w:r>
        <w:t>849-851.</w:t>
      </w:r>
    </w:p>
    <w:p w:rsidR="00914677" w:rsidRDefault="00914677" w:rsidP="00914677">
      <w:pPr>
        <w:pStyle w:val="u0"/>
        <w:spacing w:before="24" w:after="24"/>
        <w:ind w:firstLine="480"/>
      </w:pPr>
      <w:r>
        <w:t>Joshi M V</w:t>
      </w:r>
      <w:r w:rsidR="00C82E7F">
        <w:t>，</w:t>
      </w:r>
      <w:r>
        <w:t xml:space="preserve"> Kumar V</w:t>
      </w:r>
      <w:r w:rsidR="00C82E7F">
        <w:t>，</w:t>
      </w:r>
      <w:r>
        <w:t xml:space="preserve"> Agarwal R. Evaluating Boosting Algorithms to Classify Rare Classes</w:t>
      </w:r>
      <w:r w:rsidR="001F1DD4">
        <w:t>：</w:t>
      </w:r>
      <w:r>
        <w:t xml:space="preserve"> Comparison and Improvements[M]// Evaluating boosting algorithms to classify rare classes</w:t>
      </w:r>
      <w:r w:rsidR="001F1DD4">
        <w:t>：</w:t>
      </w:r>
      <w:r>
        <w:t xml:space="preserve"> comparison and improvements. 2001</w:t>
      </w:r>
      <w:r w:rsidR="001F1DD4">
        <w:t>：</w:t>
      </w:r>
      <w:r>
        <w:t>257-264.</w:t>
      </w:r>
    </w:p>
    <w:p w:rsidR="00914677" w:rsidRDefault="00914677" w:rsidP="00914677">
      <w:pPr>
        <w:pStyle w:val="u0"/>
        <w:spacing w:before="24" w:after="24"/>
        <w:ind w:firstLine="480"/>
      </w:pPr>
      <w:r>
        <w:t>Kiryu T. Introduction to Data Mining[J]. 2010</w:t>
      </w:r>
      <w:r w:rsidR="00C82E7F">
        <w:t>，</w:t>
      </w:r>
      <w:r>
        <w:t xml:space="preserve"> volume 16(472)</w:t>
      </w:r>
      <w:r w:rsidR="001F1DD4">
        <w:t>：</w:t>
      </w:r>
      <w:r>
        <w:t>127-130(4).</w:t>
      </w:r>
    </w:p>
    <w:p w:rsidR="00914677" w:rsidRDefault="00914677" w:rsidP="00914677">
      <w:pPr>
        <w:pStyle w:val="u0"/>
        <w:spacing w:before="24" w:after="24"/>
        <w:ind w:firstLine="480"/>
      </w:pPr>
      <w:r>
        <w:t>Tahani H</w:t>
      </w:r>
      <w:r w:rsidR="00C82E7F">
        <w:t>，</w:t>
      </w:r>
      <w:r>
        <w:t xml:space="preserve"> Keller J M. Information fusion in computer vision using the fuzzy integral[J]. IEEE Transactions on Systems Man &amp; Cybernetics</w:t>
      </w:r>
      <w:r w:rsidR="00C82E7F">
        <w:t>，</w:t>
      </w:r>
      <w:r>
        <w:t xml:space="preserve"> 1990</w:t>
      </w:r>
      <w:r w:rsidR="00C82E7F">
        <w:t>，</w:t>
      </w:r>
      <w:r>
        <w:t xml:space="preserve"> 20(3)</w:t>
      </w:r>
      <w:r w:rsidR="001F1DD4">
        <w:t>：</w:t>
      </w:r>
      <w:r>
        <w:t>733-741.</w:t>
      </w:r>
    </w:p>
    <w:p w:rsidR="00914677" w:rsidRDefault="00914677" w:rsidP="00914677">
      <w:pPr>
        <w:pStyle w:val="u0"/>
        <w:spacing w:before="24" w:after="24"/>
        <w:ind w:firstLine="480"/>
      </w:pPr>
      <w:r>
        <w:t>Keller J M</w:t>
      </w:r>
      <w:r w:rsidR="00C82E7F">
        <w:t>，</w:t>
      </w:r>
      <w:r>
        <w:t xml:space="preserve"> Gader P</w:t>
      </w:r>
      <w:r w:rsidR="00C82E7F">
        <w:t>，</w:t>
      </w:r>
      <w:r>
        <w:t xml:space="preserve"> Tahani H</w:t>
      </w:r>
      <w:r w:rsidR="00C82E7F">
        <w:t>，</w:t>
      </w:r>
      <w:r>
        <w:t xml:space="preserve"> et al. Advances in fuzzy integration for pattern recognition[J]. Fuzzy Sets &amp; Systems</w:t>
      </w:r>
      <w:r w:rsidR="00C82E7F">
        <w:t>，</w:t>
      </w:r>
      <w:r>
        <w:t xml:space="preserve"> 1994</w:t>
      </w:r>
      <w:r w:rsidR="00C82E7F">
        <w:t>，</w:t>
      </w:r>
      <w:r>
        <w:t xml:space="preserve"> 65(2-3)</w:t>
      </w:r>
      <w:r w:rsidR="001F1DD4">
        <w:t>：</w:t>
      </w:r>
      <w:r>
        <w:t>273-283.</w:t>
      </w:r>
    </w:p>
    <w:p w:rsidR="00914677" w:rsidRDefault="00914677" w:rsidP="00914677">
      <w:pPr>
        <w:pStyle w:val="u0"/>
        <w:spacing w:before="24" w:after="24"/>
        <w:ind w:firstLine="480"/>
      </w:pPr>
      <w:r>
        <w:rPr>
          <w:rFonts w:hint="eastAsia"/>
        </w:rPr>
        <w:t>K. J. Friston</w:t>
      </w:r>
      <w:r w:rsidR="00C82E7F">
        <w:rPr>
          <w:rFonts w:hint="eastAsia"/>
        </w:rPr>
        <w:t>，</w:t>
      </w:r>
      <w:r>
        <w:rPr>
          <w:rFonts w:hint="eastAsia"/>
        </w:rPr>
        <w:t xml:space="preserve"> C. D. Frith</w:t>
      </w:r>
      <w:r w:rsidR="00C82E7F">
        <w:rPr>
          <w:rFonts w:hint="eastAsia"/>
        </w:rPr>
        <w:t>，</w:t>
      </w:r>
      <w:r>
        <w:rPr>
          <w:rFonts w:hint="eastAsia"/>
        </w:rPr>
        <w:t xml:space="preserve"> P. F. Liddle</w:t>
      </w:r>
      <w:r w:rsidR="00C82E7F">
        <w:rPr>
          <w:rFonts w:hint="eastAsia"/>
        </w:rPr>
        <w:t>，</w:t>
      </w:r>
      <w:r>
        <w:rPr>
          <w:rFonts w:hint="eastAsia"/>
        </w:rPr>
        <w:t>等</w:t>
      </w:r>
      <w:r>
        <w:rPr>
          <w:rFonts w:hint="eastAsia"/>
        </w:rPr>
        <w:t>. Functional Connectivity</w:t>
      </w:r>
      <w:r w:rsidR="001F1DD4">
        <w:rPr>
          <w:rFonts w:hint="eastAsia"/>
        </w:rPr>
        <w:t>：</w:t>
      </w:r>
      <w:r>
        <w:rPr>
          <w:rFonts w:hint="eastAsia"/>
        </w:rPr>
        <w:t xml:space="preserve"> The Principal-Component Analysis of Large (PET) Data Sets[J]. Journal of Cerebral Blood Flow &amp; Metabolism Official Journal of the International Society of Cerebral Blood Flow &amp; Metabolism</w:t>
      </w:r>
      <w:r w:rsidR="00C82E7F">
        <w:t>，</w:t>
      </w:r>
      <w:r>
        <w:t xml:space="preserve"> 1993</w:t>
      </w:r>
      <w:r w:rsidR="00C82E7F">
        <w:t>，</w:t>
      </w:r>
      <w:r>
        <w:t xml:space="preserve"> 13(1)</w:t>
      </w:r>
      <w:r w:rsidR="001F1DD4">
        <w:t>：</w:t>
      </w:r>
      <w:r>
        <w:t>5-14.</w:t>
      </w:r>
    </w:p>
    <w:p w:rsidR="00914677" w:rsidRDefault="00914677" w:rsidP="00914677">
      <w:pPr>
        <w:pStyle w:val="u0"/>
        <w:spacing w:before="24" w:after="24"/>
        <w:ind w:firstLine="480"/>
      </w:pPr>
      <w:r>
        <w:rPr>
          <w:rFonts w:hint="eastAsia"/>
        </w:rPr>
        <w:t>西奥多里蒂斯</w:t>
      </w:r>
      <w:r>
        <w:rPr>
          <w:rFonts w:hint="eastAsia"/>
        </w:rPr>
        <w:t>[</w:t>
      </w:r>
      <w:r>
        <w:rPr>
          <w:rFonts w:hint="eastAsia"/>
        </w:rPr>
        <w:t>希腊</w:t>
      </w:r>
      <w:r>
        <w:rPr>
          <w:rFonts w:hint="eastAsia"/>
        </w:rPr>
        <w:t xml:space="preserve">]. </w:t>
      </w:r>
      <w:r>
        <w:rPr>
          <w:rFonts w:hint="eastAsia"/>
        </w:rPr>
        <w:t>模式识别</w:t>
      </w:r>
      <w:r w:rsidR="001F1DD4">
        <w:rPr>
          <w:rFonts w:hint="eastAsia"/>
        </w:rPr>
        <w:t>：</w:t>
      </w:r>
      <w:r>
        <w:rPr>
          <w:rFonts w:hint="eastAsia"/>
        </w:rPr>
        <w:t xml:space="preserve"> </w:t>
      </w:r>
      <w:r>
        <w:rPr>
          <w:rFonts w:hint="eastAsia"/>
        </w:rPr>
        <w:t>第</w:t>
      </w:r>
      <w:r>
        <w:rPr>
          <w:rFonts w:hint="eastAsia"/>
        </w:rPr>
        <w:t>2</w:t>
      </w:r>
      <w:r>
        <w:rPr>
          <w:rFonts w:hint="eastAsia"/>
        </w:rPr>
        <w:t>版</w:t>
      </w:r>
      <w:r>
        <w:rPr>
          <w:rFonts w:hint="eastAsia"/>
        </w:rPr>
        <w:t xml:space="preserve">[M]. </w:t>
      </w:r>
      <w:r>
        <w:rPr>
          <w:rFonts w:hint="eastAsia"/>
        </w:rPr>
        <w:t>电子工业出版社</w:t>
      </w:r>
      <w:r w:rsidR="00C82E7F">
        <w:rPr>
          <w:rFonts w:hint="eastAsia"/>
        </w:rPr>
        <w:t>，</w:t>
      </w:r>
      <w:r>
        <w:rPr>
          <w:rFonts w:hint="eastAsia"/>
        </w:rPr>
        <w:t xml:space="preserve"> 2004.</w:t>
      </w:r>
    </w:p>
    <w:p w:rsidR="00914677" w:rsidRDefault="00914677" w:rsidP="00914677">
      <w:pPr>
        <w:pStyle w:val="u0"/>
        <w:spacing w:before="24" w:after="24"/>
        <w:ind w:firstLine="480"/>
      </w:pPr>
      <w:r>
        <w:t>Liu H</w:t>
      </w:r>
      <w:r w:rsidR="00C82E7F">
        <w:t>，</w:t>
      </w:r>
      <w:r>
        <w:t xml:space="preserve"> Motoda H</w:t>
      </w:r>
      <w:r w:rsidR="00C82E7F">
        <w:t>，</w:t>
      </w:r>
      <w:r>
        <w:t xml:space="preserve"> Setiono R</w:t>
      </w:r>
      <w:r w:rsidR="00C82E7F">
        <w:t>，</w:t>
      </w:r>
      <w:r>
        <w:t xml:space="preserve"> et al. Feature Selection</w:t>
      </w:r>
      <w:r w:rsidR="001F1DD4">
        <w:t>：</w:t>
      </w:r>
      <w:r>
        <w:t xml:space="preserve"> An Ever Evolving Frontier in Data Mining.[J]. 2010</w:t>
      </w:r>
      <w:r w:rsidR="00C82E7F">
        <w:t>，</w:t>
      </w:r>
      <w:r>
        <w:t xml:space="preserve"> 10</w:t>
      </w:r>
      <w:r w:rsidR="001F1DD4">
        <w:t>：</w:t>
      </w:r>
      <w:r>
        <w:t>4-13.</w:t>
      </w:r>
    </w:p>
    <w:p w:rsidR="00914677" w:rsidRDefault="00914677" w:rsidP="00914677">
      <w:pPr>
        <w:pStyle w:val="u0"/>
        <w:spacing w:before="24" w:after="24"/>
        <w:ind w:firstLine="480"/>
      </w:pPr>
      <w:r>
        <w:rPr>
          <w:rFonts w:hint="eastAsia"/>
        </w:rPr>
        <w:lastRenderedPageBreak/>
        <w:t>王娟</w:t>
      </w:r>
      <w:r w:rsidR="00C82E7F">
        <w:rPr>
          <w:rFonts w:hint="eastAsia"/>
        </w:rPr>
        <w:t>，</w:t>
      </w:r>
      <w:r>
        <w:rPr>
          <w:rFonts w:hint="eastAsia"/>
        </w:rPr>
        <w:t xml:space="preserve"> </w:t>
      </w:r>
      <w:r>
        <w:rPr>
          <w:rFonts w:hint="eastAsia"/>
        </w:rPr>
        <w:t>慈林林</w:t>
      </w:r>
      <w:r w:rsidR="00C82E7F">
        <w:rPr>
          <w:rFonts w:hint="eastAsia"/>
        </w:rPr>
        <w:t>，</w:t>
      </w:r>
      <w:r>
        <w:rPr>
          <w:rFonts w:hint="eastAsia"/>
        </w:rPr>
        <w:t xml:space="preserve"> </w:t>
      </w:r>
      <w:r>
        <w:rPr>
          <w:rFonts w:hint="eastAsia"/>
        </w:rPr>
        <w:t>姚康泽</w:t>
      </w:r>
      <w:r>
        <w:rPr>
          <w:rFonts w:hint="eastAsia"/>
        </w:rPr>
        <w:t xml:space="preserve">. </w:t>
      </w:r>
      <w:r>
        <w:rPr>
          <w:rFonts w:hint="eastAsia"/>
        </w:rPr>
        <w:t>特征选择方法综述</w:t>
      </w:r>
      <w:r>
        <w:rPr>
          <w:rFonts w:hint="eastAsia"/>
        </w:rPr>
        <w:t xml:space="preserve">[J]. </w:t>
      </w:r>
      <w:r>
        <w:rPr>
          <w:rFonts w:hint="eastAsia"/>
        </w:rPr>
        <w:t>计算机工程与科学</w:t>
      </w:r>
      <w:r w:rsidR="00C82E7F">
        <w:rPr>
          <w:rFonts w:hint="eastAsia"/>
        </w:rPr>
        <w:t>，</w:t>
      </w:r>
      <w:r>
        <w:rPr>
          <w:rFonts w:hint="eastAsia"/>
        </w:rPr>
        <w:t xml:space="preserve"> 2005</w:t>
      </w:r>
      <w:r w:rsidR="00C82E7F">
        <w:rPr>
          <w:rFonts w:hint="eastAsia"/>
        </w:rPr>
        <w:t>，</w:t>
      </w:r>
      <w:r>
        <w:rPr>
          <w:rFonts w:hint="eastAsia"/>
        </w:rPr>
        <w:t xml:space="preserve"> 27(12)</w:t>
      </w:r>
      <w:r w:rsidR="001F1DD4">
        <w:rPr>
          <w:rFonts w:hint="eastAsia"/>
        </w:rPr>
        <w:t>：</w:t>
      </w:r>
      <w:r>
        <w:rPr>
          <w:rFonts w:hint="eastAsia"/>
        </w:rPr>
        <w:t>68-71.</w:t>
      </w:r>
    </w:p>
    <w:p w:rsidR="00914677" w:rsidRDefault="00914677" w:rsidP="00914677">
      <w:pPr>
        <w:pStyle w:val="u0"/>
        <w:spacing w:before="24" w:after="24"/>
        <w:ind w:firstLine="480"/>
      </w:pPr>
      <w:r>
        <w:t>Chandrashekar G</w:t>
      </w:r>
      <w:r w:rsidR="00C82E7F">
        <w:t>，</w:t>
      </w:r>
      <w:r>
        <w:t xml:space="preserve"> Sahin F. A survey on feature selection methods [J]. Computers &amp; Electrical Engineering</w:t>
      </w:r>
      <w:r w:rsidR="00C82E7F">
        <w:t>，</w:t>
      </w:r>
      <w:r>
        <w:t xml:space="preserve"> 2014</w:t>
      </w:r>
      <w:r w:rsidR="00C82E7F">
        <w:t>，</w:t>
      </w:r>
      <w:r>
        <w:t xml:space="preserve"> 40(1)</w:t>
      </w:r>
      <w:r w:rsidR="001F1DD4">
        <w:t>：</w:t>
      </w:r>
      <w:r>
        <w:t>16-28.</w:t>
      </w:r>
    </w:p>
    <w:p w:rsidR="00914677" w:rsidRDefault="00914677" w:rsidP="00914677">
      <w:pPr>
        <w:pStyle w:val="u0"/>
        <w:spacing w:before="24" w:after="24"/>
        <w:ind w:firstLine="480"/>
      </w:pPr>
      <w:r>
        <w:t>Selima S Z</w:t>
      </w:r>
      <w:r w:rsidR="00C82E7F">
        <w:t>，</w:t>
      </w:r>
      <w:r>
        <w:t xml:space="preserve"> Alsultanb K. A simulated annealing algorithm for the clustering[J]. Pattern Recognition</w:t>
      </w:r>
      <w:r w:rsidR="00C82E7F">
        <w:t>，</w:t>
      </w:r>
      <w:r>
        <w:t xml:space="preserve"> 1991</w:t>
      </w:r>
      <w:r w:rsidR="00C82E7F">
        <w:t>，</w:t>
      </w:r>
      <w:r>
        <w:t xml:space="preserve"> 24(10)</w:t>
      </w:r>
      <w:r w:rsidR="001F1DD4">
        <w:t>：</w:t>
      </w:r>
      <w:r>
        <w:t>1003-1008.</w:t>
      </w:r>
    </w:p>
    <w:p w:rsidR="00914677" w:rsidRDefault="00914677" w:rsidP="00914677">
      <w:pPr>
        <w:pStyle w:val="u0"/>
        <w:spacing w:before="24" w:after="24"/>
        <w:ind w:firstLine="480"/>
      </w:pPr>
      <w:r>
        <w:t>Trelea I C. The particle swarm optimization algorithm</w:t>
      </w:r>
      <w:r w:rsidR="001F1DD4">
        <w:t>：</w:t>
      </w:r>
      <w:r>
        <w:t xml:space="preserve"> convergence analysis and parameter selection[J]. Information Processing Letters</w:t>
      </w:r>
      <w:r w:rsidR="00C82E7F">
        <w:t>，</w:t>
      </w:r>
      <w:r>
        <w:t xml:space="preserve"> 2003</w:t>
      </w:r>
      <w:r w:rsidR="00C82E7F">
        <w:t>，</w:t>
      </w:r>
      <w:r>
        <w:t xml:space="preserve"> 85(6)</w:t>
      </w:r>
      <w:r w:rsidR="001F1DD4">
        <w:t>：</w:t>
      </w:r>
      <w:r>
        <w:t>317-325.</w:t>
      </w:r>
    </w:p>
    <w:p w:rsidR="00914677" w:rsidRDefault="00914677" w:rsidP="00914677">
      <w:pPr>
        <w:pStyle w:val="u0"/>
        <w:spacing w:before="24" w:after="24"/>
        <w:ind w:firstLine="480"/>
      </w:pPr>
      <w:r>
        <w:t>Kononenko I</w:t>
      </w:r>
      <w:r w:rsidR="00C82E7F">
        <w:t>，</w:t>
      </w:r>
      <w:r>
        <w:t xml:space="preserve"> Kononenko I. Analysis and extension of RELIEF[C]// The European Conference on Machine Learning and Principles and Practice of Knowledge Discovery in Databases. 1994.</w:t>
      </w:r>
    </w:p>
    <w:p w:rsidR="00914677" w:rsidRDefault="00914677" w:rsidP="00914677">
      <w:pPr>
        <w:pStyle w:val="u0"/>
        <w:spacing w:before="24" w:after="24"/>
        <w:ind w:firstLine="480"/>
      </w:pPr>
      <w:r>
        <w:t>Xu L</w:t>
      </w:r>
      <w:r w:rsidR="00C82E7F">
        <w:t>，</w:t>
      </w:r>
      <w:r>
        <w:t xml:space="preserve"> Yan P</w:t>
      </w:r>
      <w:r w:rsidR="00C82E7F">
        <w:t>，</w:t>
      </w:r>
      <w:r>
        <w:t xml:space="preserve"> Chang T. Best first strategy for feature selection[C]// International Conference on Pattern Recognition. IEEE</w:t>
      </w:r>
      <w:r w:rsidR="00C82E7F">
        <w:t>，</w:t>
      </w:r>
      <w:r>
        <w:t xml:space="preserve"> 1988</w:t>
      </w:r>
      <w:r w:rsidR="001F1DD4">
        <w:t>：</w:t>
      </w:r>
      <w:r>
        <w:t>706-708 vol.2.</w:t>
      </w:r>
    </w:p>
    <w:p w:rsidR="00914677" w:rsidRDefault="00914677" w:rsidP="00914677">
      <w:pPr>
        <w:pStyle w:val="u0"/>
        <w:spacing w:before="24" w:after="24"/>
        <w:ind w:firstLine="480"/>
      </w:pPr>
      <w:r>
        <w:rPr>
          <w:rFonts w:hint="eastAsia"/>
        </w:rPr>
        <w:t>姚旭</w:t>
      </w:r>
      <w:r w:rsidR="00C82E7F">
        <w:rPr>
          <w:rFonts w:hint="eastAsia"/>
        </w:rPr>
        <w:t>，</w:t>
      </w:r>
      <w:r>
        <w:rPr>
          <w:rFonts w:hint="eastAsia"/>
        </w:rPr>
        <w:t xml:space="preserve"> </w:t>
      </w:r>
      <w:r>
        <w:rPr>
          <w:rFonts w:hint="eastAsia"/>
        </w:rPr>
        <w:t>王晓丹</w:t>
      </w:r>
      <w:r w:rsidR="00C82E7F">
        <w:rPr>
          <w:rFonts w:hint="eastAsia"/>
        </w:rPr>
        <w:t>，</w:t>
      </w:r>
      <w:r>
        <w:rPr>
          <w:rFonts w:hint="eastAsia"/>
        </w:rPr>
        <w:t xml:space="preserve"> </w:t>
      </w:r>
      <w:r>
        <w:rPr>
          <w:rFonts w:hint="eastAsia"/>
        </w:rPr>
        <w:t>张玉玺</w:t>
      </w:r>
      <w:r w:rsidR="00C82E7F">
        <w:rPr>
          <w:rFonts w:hint="eastAsia"/>
        </w:rPr>
        <w:t>，</w:t>
      </w:r>
      <w:r>
        <w:rPr>
          <w:rFonts w:hint="eastAsia"/>
        </w:rPr>
        <w:t>等</w:t>
      </w:r>
      <w:r>
        <w:rPr>
          <w:rFonts w:hint="eastAsia"/>
        </w:rPr>
        <w:t xml:space="preserve">. </w:t>
      </w:r>
      <w:r>
        <w:rPr>
          <w:rFonts w:hint="eastAsia"/>
        </w:rPr>
        <w:t>特征选择方法综述</w:t>
      </w:r>
      <w:r>
        <w:rPr>
          <w:rFonts w:hint="eastAsia"/>
        </w:rPr>
        <w:t xml:space="preserve">[J]. </w:t>
      </w:r>
      <w:r>
        <w:rPr>
          <w:rFonts w:hint="eastAsia"/>
        </w:rPr>
        <w:t>控制与决策</w:t>
      </w:r>
      <w:r w:rsidR="00C82E7F">
        <w:rPr>
          <w:rFonts w:hint="eastAsia"/>
        </w:rPr>
        <w:t>，</w:t>
      </w:r>
      <w:r>
        <w:rPr>
          <w:rFonts w:hint="eastAsia"/>
        </w:rPr>
        <w:t xml:space="preserve"> 2012</w:t>
      </w:r>
      <w:r w:rsidR="00C82E7F">
        <w:rPr>
          <w:rFonts w:hint="eastAsia"/>
        </w:rPr>
        <w:t>，</w:t>
      </w:r>
      <w:r>
        <w:rPr>
          <w:rFonts w:hint="eastAsia"/>
        </w:rPr>
        <w:t xml:space="preserve"> 27(2)</w:t>
      </w:r>
      <w:r w:rsidR="001F1DD4">
        <w:rPr>
          <w:rFonts w:hint="eastAsia"/>
        </w:rPr>
        <w:t>：</w:t>
      </w:r>
      <w:r>
        <w:rPr>
          <w:rFonts w:hint="eastAsia"/>
        </w:rPr>
        <w:t>161-166.</w:t>
      </w:r>
    </w:p>
    <w:p w:rsidR="00914677" w:rsidRDefault="00914677" w:rsidP="00914677">
      <w:pPr>
        <w:pStyle w:val="u0"/>
        <w:spacing w:before="24" w:after="24"/>
        <w:ind w:firstLine="480"/>
      </w:pPr>
      <w:r>
        <w:rPr>
          <w:rFonts w:hint="eastAsia"/>
        </w:rPr>
        <w:t>徐燕</w:t>
      </w:r>
      <w:r w:rsidR="00C82E7F">
        <w:rPr>
          <w:rFonts w:hint="eastAsia"/>
        </w:rPr>
        <w:t>，</w:t>
      </w:r>
      <w:r>
        <w:rPr>
          <w:rFonts w:hint="eastAsia"/>
        </w:rPr>
        <w:t xml:space="preserve"> </w:t>
      </w:r>
      <w:r>
        <w:rPr>
          <w:rFonts w:hint="eastAsia"/>
        </w:rPr>
        <w:t>李锦涛</w:t>
      </w:r>
      <w:r w:rsidR="00C82E7F">
        <w:rPr>
          <w:rFonts w:hint="eastAsia"/>
        </w:rPr>
        <w:t>，</w:t>
      </w:r>
      <w:r>
        <w:rPr>
          <w:rFonts w:hint="eastAsia"/>
        </w:rPr>
        <w:t xml:space="preserve"> </w:t>
      </w:r>
      <w:r>
        <w:rPr>
          <w:rFonts w:hint="eastAsia"/>
        </w:rPr>
        <w:t>王斌</w:t>
      </w:r>
      <w:r w:rsidR="00C82E7F">
        <w:rPr>
          <w:rFonts w:hint="eastAsia"/>
        </w:rPr>
        <w:t>，</w:t>
      </w:r>
      <w:r>
        <w:rPr>
          <w:rFonts w:hint="eastAsia"/>
        </w:rPr>
        <w:t>等</w:t>
      </w:r>
      <w:r>
        <w:rPr>
          <w:rFonts w:hint="eastAsia"/>
        </w:rPr>
        <w:t xml:space="preserve">. </w:t>
      </w:r>
      <w:r>
        <w:rPr>
          <w:rFonts w:hint="eastAsia"/>
        </w:rPr>
        <w:t>基于区分类别能力的高性能特征选择方法</w:t>
      </w:r>
      <w:r>
        <w:rPr>
          <w:rFonts w:hint="eastAsia"/>
        </w:rPr>
        <w:t xml:space="preserve">[J]. </w:t>
      </w:r>
      <w:r>
        <w:rPr>
          <w:rFonts w:hint="eastAsia"/>
        </w:rPr>
        <w:t>软件学报</w:t>
      </w:r>
      <w:r w:rsidR="00C82E7F">
        <w:rPr>
          <w:rFonts w:hint="eastAsia"/>
        </w:rPr>
        <w:t>，</w:t>
      </w:r>
      <w:r>
        <w:rPr>
          <w:rFonts w:hint="eastAsia"/>
        </w:rPr>
        <w:t xml:space="preserve"> 2008</w:t>
      </w:r>
      <w:r w:rsidR="00C82E7F">
        <w:rPr>
          <w:rFonts w:hint="eastAsia"/>
        </w:rPr>
        <w:t>，</w:t>
      </w:r>
      <w:r>
        <w:rPr>
          <w:rFonts w:hint="eastAsia"/>
        </w:rPr>
        <w:t xml:space="preserve"> 19(1)</w:t>
      </w:r>
      <w:r w:rsidR="001F1DD4">
        <w:rPr>
          <w:rFonts w:hint="eastAsia"/>
        </w:rPr>
        <w:t>：</w:t>
      </w:r>
      <w:r>
        <w:rPr>
          <w:rFonts w:hint="eastAsia"/>
        </w:rPr>
        <w:t>82-89.</w:t>
      </w:r>
    </w:p>
    <w:p w:rsidR="00914677" w:rsidRDefault="00914677" w:rsidP="00914677">
      <w:pPr>
        <w:pStyle w:val="u0"/>
        <w:spacing w:before="24" w:after="24"/>
        <w:ind w:firstLine="480"/>
      </w:pPr>
      <w:r>
        <w:t>Jain A K</w:t>
      </w:r>
      <w:r w:rsidR="00C82E7F">
        <w:t>，</w:t>
      </w:r>
      <w:r>
        <w:t xml:space="preserve"> Duin R P W</w:t>
      </w:r>
      <w:r w:rsidR="00C82E7F">
        <w:t>，</w:t>
      </w:r>
      <w:r>
        <w:t xml:space="preserve"> Mao J. Statistical Pattern Recognition</w:t>
      </w:r>
      <w:r w:rsidR="001F1DD4">
        <w:t>：</w:t>
      </w:r>
      <w:r>
        <w:t xml:space="preserve"> A Review[J]. IEEE Transactions on Pattern Analysis &amp; Machine Intelligence</w:t>
      </w:r>
      <w:r w:rsidR="00C82E7F">
        <w:t>，</w:t>
      </w:r>
      <w:r>
        <w:t xml:space="preserve"> 2000</w:t>
      </w:r>
      <w:r w:rsidR="00C82E7F">
        <w:t>，</w:t>
      </w:r>
      <w:r>
        <w:t xml:space="preserve"> 22(1)</w:t>
      </w:r>
      <w:r w:rsidR="001F1DD4">
        <w:t>：</w:t>
      </w:r>
      <w:r>
        <w:t>4-37.</w:t>
      </w:r>
    </w:p>
    <w:p w:rsidR="00914677" w:rsidRDefault="00914677" w:rsidP="00914677">
      <w:pPr>
        <w:pStyle w:val="u0"/>
        <w:spacing w:before="24" w:after="24"/>
        <w:ind w:firstLine="480"/>
      </w:pPr>
      <w:r>
        <w:t>Battiti R. Using mutual information for selecting features in supervised neural net learning[J]. IEEE Transactions on Neural Networks</w:t>
      </w:r>
      <w:r w:rsidR="00C82E7F">
        <w:t>，</w:t>
      </w:r>
      <w:r>
        <w:t xml:space="preserve"> 1994</w:t>
      </w:r>
      <w:r w:rsidR="00C82E7F">
        <w:t>，</w:t>
      </w:r>
      <w:r>
        <w:t xml:space="preserve"> 5(4)</w:t>
      </w:r>
      <w:r w:rsidR="001F1DD4">
        <w:t>：</w:t>
      </w:r>
      <w:r>
        <w:t>537-550.</w:t>
      </w:r>
    </w:p>
    <w:p w:rsidR="00914677" w:rsidRDefault="00914677" w:rsidP="00914677">
      <w:pPr>
        <w:pStyle w:val="u0"/>
        <w:spacing w:before="24" w:after="24"/>
        <w:ind w:firstLine="480"/>
      </w:pPr>
      <w:r>
        <w:t>Sulaiman M A</w:t>
      </w:r>
      <w:r w:rsidR="00C82E7F">
        <w:t>，</w:t>
      </w:r>
      <w:r>
        <w:t xml:space="preserve"> Labadin J. Feature selection based on mutual information[C]// International Conference on It in Asia. IEEE</w:t>
      </w:r>
      <w:r w:rsidR="00C82E7F">
        <w:t>，</w:t>
      </w:r>
      <w:r>
        <w:t xml:space="preserve"> 2015.</w:t>
      </w:r>
    </w:p>
    <w:p w:rsidR="00914677" w:rsidRDefault="00914677" w:rsidP="00914677">
      <w:pPr>
        <w:pStyle w:val="u0"/>
        <w:spacing w:before="24" w:after="24"/>
        <w:ind w:firstLine="480"/>
      </w:pPr>
      <w:r>
        <w:t>Yu L</w:t>
      </w:r>
      <w:r w:rsidR="00C82E7F">
        <w:t>，</w:t>
      </w:r>
      <w:r>
        <w:t xml:space="preserve"> Liu H. Efficient Feature Selection via Analysis of Relevance and Redundancy[J]. Journal of Machine Learning Research</w:t>
      </w:r>
      <w:r w:rsidR="00C82E7F">
        <w:t>，</w:t>
      </w:r>
      <w:r>
        <w:t xml:space="preserve"> 2004</w:t>
      </w:r>
      <w:r w:rsidR="00C82E7F">
        <w:t>，</w:t>
      </w:r>
      <w:r>
        <w:t xml:space="preserve"> 5(12)</w:t>
      </w:r>
      <w:r w:rsidR="001F1DD4">
        <w:t>：</w:t>
      </w:r>
      <w:r>
        <w:t>1205-1224.</w:t>
      </w:r>
    </w:p>
    <w:p w:rsidR="00914677" w:rsidRDefault="00914677" w:rsidP="00914677">
      <w:pPr>
        <w:pStyle w:val="u0"/>
        <w:spacing w:before="24" w:after="24"/>
        <w:ind w:firstLine="480"/>
      </w:pPr>
      <w:r>
        <w:t>Fleuret</w:t>
      </w:r>
      <w:r w:rsidR="00C82E7F">
        <w:t>，</w:t>
      </w:r>
      <w:r>
        <w:t xml:space="preserve"> Fran&amp;#. Fast Binary Feature Selection with Conditional Mutual Information[J]. Journal of Machine Learning Research</w:t>
      </w:r>
      <w:r w:rsidR="00C82E7F">
        <w:t>，</w:t>
      </w:r>
      <w:r>
        <w:t xml:space="preserve"> 2004</w:t>
      </w:r>
      <w:r w:rsidR="00C82E7F">
        <w:t>，</w:t>
      </w:r>
      <w:r>
        <w:t xml:space="preserve"> 5(3)</w:t>
      </w:r>
      <w:r w:rsidR="001F1DD4">
        <w:t>：</w:t>
      </w:r>
      <w:r>
        <w:t>1531-1555.</w:t>
      </w:r>
    </w:p>
    <w:p w:rsidR="00914677" w:rsidRDefault="00914677" w:rsidP="00914677">
      <w:pPr>
        <w:pStyle w:val="u0"/>
        <w:spacing w:before="24" w:after="24"/>
        <w:ind w:firstLine="480"/>
      </w:pPr>
      <w:r>
        <w:t>Ding C</w:t>
      </w:r>
      <w:r w:rsidR="00C82E7F">
        <w:t>，</w:t>
      </w:r>
      <w:r>
        <w:t xml:space="preserve"> Peng H. Minimum Redundancy Feature Selection from </w:t>
      </w:r>
      <w:r>
        <w:lastRenderedPageBreak/>
        <w:t>Microarray Gene Expression Data[C]// Bioinformatics Conference</w:t>
      </w:r>
      <w:r w:rsidR="00C82E7F">
        <w:t>，</w:t>
      </w:r>
      <w:r>
        <w:t xml:space="preserve"> 2003. Csb 2003. Proceedings of the. IEEE</w:t>
      </w:r>
      <w:r w:rsidR="00C82E7F">
        <w:t>，</w:t>
      </w:r>
      <w:r>
        <w:t xml:space="preserve"> 2003</w:t>
      </w:r>
      <w:r w:rsidR="001F1DD4">
        <w:t>：</w:t>
      </w:r>
      <w:r>
        <w:t>523.</w:t>
      </w:r>
    </w:p>
    <w:p w:rsidR="00914677" w:rsidRDefault="00914677" w:rsidP="00914677">
      <w:pPr>
        <w:pStyle w:val="u0"/>
        <w:spacing w:before="24" w:after="24"/>
        <w:ind w:firstLine="480"/>
      </w:pPr>
      <w:r>
        <w:t>Hall M A. Correlation-based Feature Selection for Discrete and Numeric Class Machine Learning[C]// Seventeenth International Conference on Machine Learning. Morgan Kaufmann Publishers Inc. 2000</w:t>
      </w:r>
      <w:r w:rsidR="001F1DD4">
        <w:t>：</w:t>
      </w:r>
      <w:r>
        <w:t>359-366.</w:t>
      </w:r>
    </w:p>
    <w:p w:rsidR="00914677" w:rsidRDefault="00914677" w:rsidP="00914677">
      <w:pPr>
        <w:pStyle w:val="u0"/>
        <w:spacing w:before="24" w:after="24"/>
        <w:ind w:firstLine="480"/>
      </w:pPr>
      <w:r>
        <w:rPr>
          <w:rFonts w:hint="eastAsia"/>
        </w:rPr>
        <w:t>陈思</w:t>
      </w:r>
      <w:r w:rsidR="00C82E7F">
        <w:rPr>
          <w:rFonts w:hint="eastAsia"/>
        </w:rPr>
        <w:t>，</w:t>
      </w:r>
      <w:r>
        <w:rPr>
          <w:rFonts w:hint="eastAsia"/>
        </w:rPr>
        <w:t xml:space="preserve"> </w:t>
      </w:r>
      <w:r>
        <w:rPr>
          <w:rFonts w:hint="eastAsia"/>
        </w:rPr>
        <w:t>郭躬德</w:t>
      </w:r>
      <w:r w:rsidR="00C82E7F">
        <w:rPr>
          <w:rFonts w:hint="eastAsia"/>
        </w:rPr>
        <w:t>，</w:t>
      </w:r>
      <w:r>
        <w:rPr>
          <w:rFonts w:hint="eastAsia"/>
        </w:rPr>
        <w:t xml:space="preserve"> </w:t>
      </w:r>
      <w:r>
        <w:rPr>
          <w:rFonts w:hint="eastAsia"/>
        </w:rPr>
        <w:t>陈黎飞</w:t>
      </w:r>
      <w:r>
        <w:rPr>
          <w:rFonts w:hint="eastAsia"/>
        </w:rPr>
        <w:t xml:space="preserve">. </w:t>
      </w:r>
      <w:r>
        <w:rPr>
          <w:rFonts w:hint="eastAsia"/>
        </w:rPr>
        <w:t>基于聚类融合的不平衡数据分类方法</w:t>
      </w:r>
      <w:r>
        <w:rPr>
          <w:rFonts w:hint="eastAsia"/>
        </w:rPr>
        <w:t xml:space="preserve">[J]. </w:t>
      </w:r>
      <w:r>
        <w:rPr>
          <w:rFonts w:hint="eastAsia"/>
        </w:rPr>
        <w:t>模式识别与人工智能</w:t>
      </w:r>
      <w:r w:rsidR="00C82E7F">
        <w:rPr>
          <w:rFonts w:hint="eastAsia"/>
        </w:rPr>
        <w:t>，</w:t>
      </w:r>
      <w:r>
        <w:rPr>
          <w:rFonts w:hint="eastAsia"/>
        </w:rPr>
        <w:t xml:space="preserve"> 2010</w:t>
      </w:r>
      <w:r w:rsidR="00C82E7F">
        <w:rPr>
          <w:rFonts w:hint="eastAsia"/>
        </w:rPr>
        <w:t>，</w:t>
      </w:r>
      <w:r>
        <w:rPr>
          <w:rFonts w:hint="eastAsia"/>
        </w:rPr>
        <w:t xml:space="preserve"> 23(06)</w:t>
      </w:r>
      <w:r w:rsidR="001F1DD4">
        <w:rPr>
          <w:rFonts w:hint="eastAsia"/>
        </w:rPr>
        <w:t>：</w:t>
      </w:r>
      <w:r>
        <w:rPr>
          <w:rFonts w:hint="eastAsia"/>
        </w:rPr>
        <w:t>772-780.</w:t>
      </w:r>
    </w:p>
    <w:p w:rsidR="00914677" w:rsidRDefault="00914677" w:rsidP="00914677">
      <w:pPr>
        <w:pStyle w:val="u0"/>
        <w:spacing w:before="24" w:after="24"/>
        <w:ind w:firstLine="480"/>
      </w:pPr>
      <w:r>
        <w:t>Fawcett T. An introduction to ROC analysis[J]. Pattern Recognition Letters</w:t>
      </w:r>
      <w:r w:rsidR="00C82E7F">
        <w:t>，</w:t>
      </w:r>
      <w:r>
        <w:t xml:space="preserve"> 2006</w:t>
      </w:r>
      <w:r w:rsidR="00C82E7F">
        <w:t>，</w:t>
      </w:r>
      <w:r>
        <w:t xml:space="preserve"> 27(8)</w:t>
      </w:r>
      <w:r w:rsidR="001F1DD4">
        <w:t>：</w:t>
      </w:r>
      <w:r>
        <w:t>861-874.</w:t>
      </w:r>
    </w:p>
    <w:p w:rsidR="00914677" w:rsidRDefault="00914677" w:rsidP="00914677">
      <w:pPr>
        <w:pStyle w:val="u0"/>
        <w:spacing w:before="24" w:after="24"/>
        <w:ind w:firstLine="480"/>
      </w:pPr>
      <w:r>
        <w:t>Ilango B S</w:t>
      </w:r>
      <w:r w:rsidR="00C82E7F">
        <w:t>，</w:t>
      </w:r>
      <w:r>
        <w:t xml:space="preserve"> Ramaraj N. A hybrid prediction model with F-score feature selection for type II Diabetes databases[C]//Proceedings of the 1st Amrita ACM-W Celebration on Women in Computing in India. ACM</w:t>
      </w:r>
      <w:r w:rsidR="00C82E7F">
        <w:t>，</w:t>
      </w:r>
      <w:r>
        <w:t xml:space="preserve"> 2010</w:t>
      </w:r>
      <w:r w:rsidR="001F1DD4">
        <w:t>：</w:t>
      </w:r>
      <w:r>
        <w:t xml:space="preserve"> 13.</w:t>
      </w:r>
    </w:p>
    <w:p w:rsidR="00914677" w:rsidRDefault="00914677" w:rsidP="00914677">
      <w:pPr>
        <w:pStyle w:val="u0"/>
        <w:spacing w:before="24" w:after="24"/>
        <w:ind w:firstLine="480"/>
      </w:pPr>
      <w:r>
        <w:t>Zhang M L</w:t>
      </w:r>
      <w:r w:rsidR="00C82E7F">
        <w:t>，</w:t>
      </w:r>
      <w:r>
        <w:t xml:space="preserve"> Peña J M</w:t>
      </w:r>
      <w:r w:rsidR="00C82E7F">
        <w:t>，</w:t>
      </w:r>
      <w:r>
        <w:t xml:space="preserve"> Robles V. Feature selection for multi-label naive Bayes classification[J]. Information Sciences An International Journal</w:t>
      </w:r>
      <w:r w:rsidR="00C82E7F">
        <w:t>，</w:t>
      </w:r>
      <w:r>
        <w:t xml:space="preserve"> 2009</w:t>
      </w:r>
      <w:r w:rsidR="00C82E7F">
        <w:t>，</w:t>
      </w:r>
      <w:r>
        <w:t xml:space="preserve"> 179(19)</w:t>
      </w:r>
      <w:r w:rsidR="001F1DD4">
        <w:t>：</w:t>
      </w:r>
      <w:r>
        <w:t>3218-3229.</w:t>
      </w:r>
    </w:p>
    <w:p w:rsidR="00914677" w:rsidRDefault="00914677" w:rsidP="00914677">
      <w:pPr>
        <w:pStyle w:val="u0"/>
        <w:spacing w:before="24" w:after="24"/>
        <w:ind w:firstLine="480"/>
      </w:pPr>
      <w:r>
        <w:t>Akay M F. Support vector machines combined with feature selection for breast cancer diagnosis[J]. Expert Systems with Applications</w:t>
      </w:r>
      <w:r w:rsidR="00C82E7F">
        <w:t>，</w:t>
      </w:r>
      <w:r>
        <w:t xml:space="preserve"> 2009</w:t>
      </w:r>
      <w:r w:rsidR="00C82E7F">
        <w:t>，</w:t>
      </w:r>
      <w:r>
        <w:t xml:space="preserve"> 36(2)</w:t>
      </w:r>
      <w:r w:rsidR="001F1DD4">
        <w:t>：</w:t>
      </w:r>
      <w:r>
        <w:t>3240-3247.</w:t>
      </w:r>
    </w:p>
    <w:p w:rsidR="00914677" w:rsidRDefault="00914677" w:rsidP="00914677">
      <w:pPr>
        <w:pStyle w:val="u0"/>
        <w:spacing w:before="24" w:after="24"/>
        <w:ind w:firstLine="480"/>
      </w:pPr>
      <w:r>
        <w:t>Liyuan L. A pilot study on risk factors and risk assessment score screening model for high-risk population of breast cancer[D]. Shandong University</w:t>
      </w:r>
      <w:r w:rsidR="00C82E7F">
        <w:t>，</w:t>
      </w:r>
      <w:r>
        <w:t xml:space="preserve"> 2010</w:t>
      </w:r>
      <w:r w:rsidR="001F1DD4">
        <w:t>：</w:t>
      </w:r>
      <w:r>
        <w:t>16.</w:t>
      </w:r>
    </w:p>
    <w:p w:rsidR="00914677" w:rsidRDefault="00914677" w:rsidP="00914677">
      <w:pPr>
        <w:pStyle w:val="u0"/>
        <w:spacing w:before="24" w:after="24"/>
        <w:ind w:firstLine="480"/>
      </w:pPr>
      <w:r>
        <w:rPr>
          <w:rFonts w:hint="eastAsia"/>
        </w:rPr>
        <w:t>邢文训</w:t>
      </w:r>
      <w:r>
        <w:rPr>
          <w:rFonts w:hint="eastAsia"/>
        </w:rPr>
        <w:t xml:space="preserve">. </w:t>
      </w:r>
      <w:r>
        <w:rPr>
          <w:rFonts w:hint="eastAsia"/>
        </w:rPr>
        <w:t>现代优化计算方法</w:t>
      </w:r>
      <w:r>
        <w:rPr>
          <w:rFonts w:hint="eastAsia"/>
        </w:rPr>
        <w:t xml:space="preserve">[M]. </w:t>
      </w:r>
      <w:r>
        <w:rPr>
          <w:rFonts w:hint="eastAsia"/>
        </w:rPr>
        <w:t>清华大学出版社</w:t>
      </w:r>
      <w:r w:rsidR="00C82E7F">
        <w:rPr>
          <w:rFonts w:hint="eastAsia"/>
        </w:rPr>
        <w:t>，</w:t>
      </w:r>
      <w:r>
        <w:rPr>
          <w:rFonts w:hint="eastAsia"/>
        </w:rPr>
        <w:t xml:space="preserve"> 1999.</w:t>
      </w:r>
    </w:p>
    <w:p w:rsidR="00914677" w:rsidRDefault="00914677" w:rsidP="00914677">
      <w:pPr>
        <w:pStyle w:val="u0"/>
        <w:spacing w:before="24" w:after="24"/>
        <w:ind w:firstLine="480"/>
      </w:pPr>
      <w:r>
        <w:rPr>
          <w:rFonts w:hint="eastAsia"/>
        </w:rPr>
        <w:t>沈崇圣</w:t>
      </w:r>
      <w:r>
        <w:rPr>
          <w:rFonts w:hint="eastAsia"/>
        </w:rPr>
        <w:t xml:space="preserve">. </w:t>
      </w:r>
      <w:r>
        <w:rPr>
          <w:rFonts w:hint="eastAsia"/>
        </w:rPr>
        <w:t>遗传算法中常用选择算子在</w:t>
      </w:r>
      <w:r>
        <w:rPr>
          <w:rFonts w:hint="eastAsia"/>
        </w:rPr>
        <w:t>MATLAB</w:t>
      </w:r>
      <w:r>
        <w:rPr>
          <w:rFonts w:hint="eastAsia"/>
        </w:rPr>
        <w:t>中的实现</w:t>
      </w:r>
      <w:r>
        <w:rPr>
          <w:rFonts w:hint="eastAsia"/>
        </w:rPr>
        <w:t xml:space="preserve">[J]. </w:t>
      </w:r>
      <w:r>
        <w:rPr>
          <w:rFonts w:hint="eastAsia"/>
        </w:rPr>
        <w:t>上海应用技术学院学报</w:t>
      </w:r>
      <w:r>
        <w:rPr>
          <w:rFonts w:hint="eastAsia"/>
        </w:rPr>
        <w:t>(</w:t>
      </w:r>
      <w:r>
        <w:rPr>
          <w:rFonts w:hint="eastAsia"/>
        </w:rPr>
        <w:t>自然科学版</w:t>
      </w:r>
      <w:r>
        <w:rPr>
          <w:rFonts w:hint="eastAsia"/>
        </w:rPr>
        <w:t>)</w:t>
      </w:r>
      <w:r w:rsidR="00C82E7F">
        <w:rPr>
          <w:rFonts w:hint="eastAsia"/>
        </w:rPr>
        <w:t>，</w:t>
      </w:r>
      <w:r>
        <w:rPr>
          <w:rFonts w:hint="eastAsia"/>
        </w:rPr>
        <w:t xml:space="preserve"> 2003</w:t>
      </w:r>
      <w:r w:rsidR="00C82E7F">
        <w:rPr>
          <w:rFonts w:hint="eastAsia"/>
        </w:rPr>
        <w:t>，</w:t>
      </w:r>
      <w:r>
        <w:rPr>
          <w:rFonts w:hint="eastAsia"/>
        </w:rPr>
        <w:t xml:space="preserve"> 3(3)</w:t>
      </w:r>
      <w:r w:rsidR="001F1DD4">
        <w:rPr>
          <w:rFonts w:hint="eastAsia"/>
        </w:rPr>
        <w:t>：</w:t>
      </w:r>
      <w:r>
        <w:rPr>
          <w:rFonts w:hint="eastAsia"/>
        </w:rPr>
        <w:t>199-202.</w:t>
      </w:r>
    </w:p>
    <w:p w:rsidR="00D952E4" w:rsidRDefault="00914677" w:rsidP="00EE42AD">
      <w:pPr>
        <w:pStyle w:val="u0"/>
        <w:spacing w:before="24" w:after="24"/>
        <w:ind w:firstLine="480"/>
      </w:pPr>
      <w:r>
        <w:rPr>
          <w:rFonts w:hint="eastAsia"/>
        </w:rPr>
        <w:t>张林波</w:t>
      </w:r>
      <w:r>
        <w:rPr>
          <w:rFonts w:hint="eastAsia"/>
        </w:rPr>
        <w:t xml:space="preserve">. </w:t>
      </w:r>
      <w:r>
        <w:rPr>
          <w:rFonts w:hint="eastAsia"/>
        </w:rPr>
        <w:t>并行计算导论</w:t>
      </w:r>
      <w:r>
        <w:rPr>
          <w:rFonts w:hint="eastAsia"/>
        </w:rPr>
        <w:t xml:space="preserve">[M]. </w:t>
      </w:r>
      <w:r>
        <w:rPr>
          <w:rFonts w:hint="eastAsia"/>
        </w:rPr>
        <w:t>清华大学出版社</w:t>
      </w:r>
      <w:r w:rsidR="00C82E7F">
        <w:rPr>
          <w:rFonts w:hint="eastAsia"/>
        </w:rPr>
        <w:t>，</w:t>
      </w:r>
      <w:r>
        <w:rPr>
          <w:rFonts w:hint="eastAsia"/>
        </w:rPr>
        <w:t xml:space="preserve"> 2006</w:t>
      </w:r>
    </w:p>
    <w:p w:rsidR="00842476" w:rsidRDefault="00842476" w:rsidP="00842476">
      <w:pPr>
        <w:pStyle w:val="u0"/>
        <w:numPr>
          <w:ilvl w:val="0"/>
          <w:numId w:val="0"/>
        </w:numPr>
        <w:spacing w:before="24" w:after="24"/>
        <w:ind w:left="567" w:hanging="567"/>
      </w:pPr>
    </w:p>
    <w:p w:rsidR="00695727" w:rsidRPr="00695727" w:rsidRDefault="00695727" w:rsidP="00D2038E">
      <w:pPr>
        <w:adjustRightInd w:val="0"/>
        <w:snapToGrid w:val="0"/>
        <w:spacing w:line="300" w:lineRule="auto"/>
        <w:ind w:firstLineChars="295" w:firstLine="619"/>
        <w:sectPr w:rsidR="00695727" w:rsidRPr="00695727">
          <w:pgSz w:w="11906" w:h="16838"/>
          <w:pgMar w:top="1701" w:right="1701" w:bottom="1134" w:left="1701" w:header="851" w:footer="992" w:gutter="567"/>
          <w:cols w:space="720"/>
        </w:sectPr>
      </w:pPr>
      <w:bookmarkStart w:id="65" w:name="_Toc533927375"/>
      <w:bookmarkStart w:id="66" w:name="_Toc466240584"/>
      <w:bookmarkStart w:id="67" w:name="_Toc466441896"/>
    </w:p>
    <w:p w:rsidR="00964EE2" w:rsidRDefault="008022A6" w:rsidP="00964EE2">
      <w:pPr>
        <w:pStyle w:val="u7"/>
        <w:spacing w:before="24" w:after="24"/>
        <w:ind w:firstLine="602"/>
      </w:pPr>
      <w:bookmarkStart w:id="68" w:name="_Toc23526333"/>
      <w:r>
        <w:rPr>
          <w:rFonts w:hint="eastAsia"/>
        </w:rPr>
        <w:lastRenderedPageBreak/>
        <w:t>作者简历及在学研究</w:t>
      </w:r>
      <w:r w:rsidR="00964EE2">
        <w:rPr>
          <w:rFonts w:hint="eastAsia"/>
        </w:rPr>
        <w:t>成果</w:t>
      </w:r>
      <w:bookmarkEnd w:id="65"/>
      <w:bookmarkEnd w:id="66"/>
      <w:bookmarkEnd w:id="67"/>
      <w:bookmarkEnd w:id="68"/>
    </w:p>
    <w:p w:rsidR="002E3EFC" w:rsidRDefault="002E3EFC" w:rsidP="00262064">
      <w:pPr>
        <w:widowControl/>
        <w:numPr>
          <w:ilvl w:val="0"/>
          <w:numId w:val="5"/>
        </w:numPr>
        <w:spacing w:line="312" w:lineRule="auto"/>
        <w:ind w:left="0" w:firstLine="48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711"/>
        <w:gridCol w:w="4274"/>
        <w:gridCol w:w="1168"/>
      </w:tblGrid>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r w:rsidRPr="00E16426">
              <w:rPr>
                <w:rFonts w:hint="eastAsia"/>
                <w:sz w:val="24"/>
              </w:rPr>
              <w:t>起止年月</w:t>
            </w:r>
          </w:p>
        </w:tc>
        <w:tc>
          <w:tcPr>
            <w:tcW w:w="4274"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学习或工作单位</w:t>
            </w:r>
          </w:p>
        </w:tc>
        <w:tc>
          <w:tcPr>
            <w:tcW w:w="1168"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备注</w:t>
            </w:r>
          </w:p>
        </w:tc>
      </w:tr>
      <w:tr w:rsidR="00386F09" w:rsidRPr="00E16426" w:rsidTr="004A27D0">
        <w:tc>
          <w:tcPr>
            <w:tcW w:w="2711" w:type="dxa"/>
            <w:vAlign w:val="center"/>
          </w:tcPr>
          <w:p w:rsidR="00386F09" w:rsidRPr="00E16426" w:rsidRDefault="004E5145" w:rsidP="004E5145">
            <w:pPr>
              <w:widowControl/>
              <w:spacing w:beforeLines="50" w:before="120" w:afterLines="50" w:after="120"/>
              <w:jc w:val="center"/>
              <w:rPr>
                <w:sz w:val="24"/>
              </w:rPr>
            </w:pPr>
            <w:r>
              <w:rPr>
                <w:rFonts w:ascii="宋体" w:hint="eastAsia"/>
                <w:sz w:val="24"/>
              </w:rPr>
              <w:t>2010</w:t>
            </w:r>
            <w:r w:rsidR="00386F09" w:rsidRPr="00E16426">
              <w:rPr>
                <w:rFonts w:hint="eastAsia"/>
                <w:sz w:val="24"/>
              </w:rPr>
              <w:t>年</w:t>
            </w:r>
            <w:r>
              <w:rPr>
                <w:rFonts w:ascii="宋体" w:hint="eastAsia"/>
                <w:sz w:val="24"/>
              </w:rPr>
              <w:t>09</w:t>
            </w:r>
            <w:r w:rsidR="00386F09" w:rsidRPr="00E16426">
              <w:rPr>
                <w:rFonts w:hint="eastAsia"/>
                <w:sz w:val="24"/>
              </w:rPr>
              <w:t>月至</w:t>
            </w:r>
            <w:r>
              <w:rPr>
                <w:rFonts w:ascii="宋体" w:hint="eastAsia"/>
                <w:sz w:val="24"/>
              </w:rPr>
              <w:t>2014</w:t>
            </w:r>
            <w:r w:rsidR="00386F09" w:rsidRPr="00E16426">
              <w:rPr>
                <w:rFonts w:hint="eastAsia"/>
                <w:sz w:val="24"/>
              </w:rPr>
              <w:t>年</w:t>
            </w:r>
            <w:r>
              <w:rPr>
                <w:rFonts w:ascii="宋体" w:hint="eastAsia"/>
                <w:sz w:val="24"/>
              </w:rPr>
              <w:t>06</w:t>
            </w:r>
            <w:r w:rsidR="00386F09" w:rsidRPr="00E16426">
              <w:rPr>
                <w:rFonts w:hint="eastAsia"/>
                <w:sz w:val="24"/>
              </w:rPr>
              <w:t>月</w:t>
            </w:r>
          </w:p>
        </w:tc>
        <w:tc>
          <w:tcPr>
            <w:tcW w:w="4274" w:type="dxa"/>
            <w:vAlign w:val="center"/>
          </w:tcPr>
          <w:p w:rsidR="00386F09" w:rsidRPr="00E16426" w:rsidRDefault="00386F09" w:rsidP="004E5145">
            <w:pPr>
              <w:widowControl/>
              <w:spacing w:beforeLines="50" w:before="120" w:afterLines="50" w:after="120"/>
              <w:jc w:val="center"/>
              <w:rPr>
                <w:sz w:val="24"/>
              </w:rPr>
            </w:pPr>
            <w:r w:rsidRPr="00E16426">
              <w:rPr>
                <w:rFonts w:hint="eastAsia"/>
                <w:sz w:val="24"/>
              </w:rPr>
              <w:t>在</w:t>
            </w:r>
            <w:r w:rsidR="004E5145">
              <w:rPr>
                <w:rFonts w:ascii="宋体" w:hint="eastAsia"/>
                <w:sz w:val="24"/>
              </w:rPr>
              <w:t>北京科技大学通信工程专业</w:t>
            </w:r>
            <w:r w:rsidRPr="00E16426">
              <w:rPr>
                <w:rFonts w:ascii="宋体" w:hint="eastAsia"/>
                <w:sz w:val="24"/>
              </w:rPr>
              <w:t>攻读</w:t>
            </w:r>
            <w:r w:rsidRPr="00E16426">
              <w:rPr>
                <w:rFonts w:ascii="宋体"/>
                <w:sz w:val="24"/>
              </w:rPr>
              <w:fldChar w:fldCharType="begin"/>
            </w:r>
            <w:r w:rsidRPr="00E16426">
              <w:rPr>
                <w:rFonts w:ascii="宋体"/>
                <w:sz w:val="24"/>
              </w:rPr>
              <w:instrText>MACROBUTTON NoMacro</w:instrText>
            </w:r>
            <w:r w:rsidRPr="00E16426">
              <w:rPr>
                <w:rFonts w:ascii="宋体" w:hint="eastAsia"/>
                <w:sz w:val="24"/>
              </w:rPr>
              <w:instrText xml:space="preserve"> 学士学位</w:instrText>
            </w:r>
            <w:r w:rsidRPr="00E16426">
              <w:rPr>
                <w:rFonts w:ascii="宋体"/>
                <w:sz w:val="24"/>
              </w:rPr>
              <w:fldChar w:fldCharType="end"/>
            </w:r>
          </w:p>
        </w:tc>
        <w:tc>
          <w:tcPr>
            <w:tcW w:w="1168" w:type="dxa"/>
            <w:vAlign w:val="center"/>
          </w:tcPr>
          <w:p w:rsidR="00386F09" w:rsidRPr="00E16426" w:rsidRDefault="00386F09"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C43841">
            <w:pPr>
              <w:widowControl/>
              <w:spacing w:beforeLines="50" w:before="120" w:afterLines="50" w:after="120"/>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bl>
    <w:p w:rsidR="002E3EFC" w:rsidRPr="001971E2" w:rsidRDefault="002E3EFC" w:rsidP="002E3EFC">
      <w:pPr>
        <w:widowControl/>
        <w:spacing w:line="312" w:lineRule="auto"/>
        <w:ind w:firstLine="480"/>
        <w:jc w:val="left"/>
      </w:pPr>
    </w:p>
    <w:p w:rsidR="00577866" w:rsidRPr="00D83CBE" w:rsidRDefault="002E3EFC" w:rsidP="00D83CBE">
      <w:pPr>
        <w:widowControl/>
        <w:numPr>
          <w:ilvl w:val="0"/>
          <w:numId w:val="5"/>
        </w:numPr>
        <w:spacing w:line="312" w:lineRule="auto"/>
        <w:ind w:left="0" w:firstLine="48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3C6DD7" w:rsidRPr="00D83CBE" w:rsidRDefault="002E3EFC" w:rsidP="00D83CBE">
      <w:pPr>
        <w:widowControl/>
        <w:numPr>
          <w:ilvl w:val="0"/>
          <w:numId w:val="5"/>
        </w:numPr>
        <w:spacing w:line="312" w:lineRule="auto"/>
        <w:ind w:left="0" w:firstLine="48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2E3EFC" w:rsidRPr="001E02DB" w:rsidRDefault="002E3EFC" w:rsidP="00262064">
      <w:pPr>
        <w:widowControl/>
        <w:numPr>
          <w:ilvl w:val="0"/>
          <w:numId w:val="5"/>
        </w:numPr>
        <w:spacing w:line="312" w:lineRule="auto"/>
        <w:ind w:left="0" w:firstLine="480"/>
        <w:jc w:val="left"/>
        <w:rPr>
          <w:sz w:val="24"/>
        </w:rPr>
      </w:pPr>
      <w:r w:rsidRPr="001E02DB">
        <w:rPr>
          <w:rFonts w:hint="eastAsia"/>
          <w:sz w:val="24"/>
        </w:rPr>
        <w:t>在学期间发表的论文</w:t>
      </w:r>
    </w:p>
    <w:p w:rsidR="003C6DD7" w:rsidRDefault="00D83CBE" w:rsidP="001A3955">
      <w:pPr>
        <w:pStyle w:val="u5"/>
        <w:spacing w:before="24" w:after="24"/>
        <w:ind w:firstLineChars="0" w:firstLine="0"/>
      </w:pPr>
      <w:r>
        <w:rPr>
          <w:rFonts w:hint="eastAsia"/>
        </w:rPr>
        <w:t xml:space="preserve">[1] </w:t>
      </w:r>
      <w:r w:rsidR="00AA1EF9">
        <w:rPr>
          <w:rFonts w:hint="eastAsia"/>
          <w:b/>
        </w:rPr>
        <w:t>X</w:t>
      </w:r>
      <w:r w:rsidR="00AA1EF9">
        <w:rPr>
          <w:b/>
        </w:rPr>
        <w:t>iaoli Lin</w:t>
      </w:r>
      <w:r w:rsidR="00C82E7F">
        <w:t>，</w:t>
      </w:r>
      <w:r w:rsidR="00AA1EF9" w:rsidRPr="00AA1EF9">
        <w:t xml:space="preserve"> Wei Huangfu</w:t>
      </w:r>
      <w:r w:rsidR="00C82E7F">
        <w:t>，</w:t>
      </w:r>
      <w:r w:rsidR="00AA1EF9">
        <w:t xml:space="preserve"> Fei Wang</w:t>
      </w:r>
      <w:r w:rsidR="00C82E7F">
        <w:t>，</w:t>
      </w:r>
      <w:r w:rsidR="00AA1EF9">
        <w:t xml:space="preserve"> Liyuan Liu</w:t>
      </w:r>
      <w:r w:rsidR="00C82E7F">
        <w:t>，</w:t>
      </w:r>
      <w:r w:rsidR="00AA1EF9">
        <w:t xml:space="preserve"> Keping Long</w:t>
      </w:r>
      <w:r>
        <w:rPr>
          <w:rFonts w:hint="eastAsia"/>
        </w:rPr>
        <w:t>.</w:t>
      </w:r>
      <w:r w:rsidRPr="00D83CBE">
        <w:t xml:space="preserve"> A breast cancer risk classification model based on the features selected by a novel F-score index for the imbalanced multi-feature dataset</w:t>
      </w:r>
      <w:r>
        <w:rPr>
          <w:rFonts w:hint="eastAsia"/>
        </w:rPr>
        <w:t>[c]. 8</w:t>
      </w:r>
      <w:r w:rsidRPr="00D83CBE">
        <w:rPr>
          <w:rFonts w:hint="eastAsia"/>
        </w:rPr>
        <w:t>th</w:t>
      </w:r>
      <w:r>
        <w:rPr>
          <w:rFonts w:hint="eastAsia"/>
        </w:rPr>
        <w:t xml:space="preserve"> International Conference on Cyber-Enabled Distributed Computing and Knowledge Discovery (Cyberc 2016)</w:t>
      </w:r>
      <w:r w:rsidR="00C82E7F">
        <w:rPr>
          <w:rFonts w:hint="eastAsia"/>
        </w:rPr>
        <w:t>，</w:t>
      </w:r>
      <w:r>
        <w:rPr>
          <w:rFonts w:hint="eastAsia"/>
        </w:rPr>
        <w:t xml:space="preserve"> October 13-15</w:t>
      </w:r>
      <w:r w:rsidR="00C82E7F">
        <w:rPr>
          <w:rFonts w:hint="eastAsia"/>
        </w:rPr>
        <w:t>，</w:t>
      </w:r>
      <w:r>
        <w:rPr>
          <w:rFonts w:hint="eastAsia"/>
        </w:rPr>
        <w:t xml:space="preserve"> 2016</w:t>
      </w:r>
      <w:r w:rsidR="00C82E7F">
        <w:rPr>
          <w:rFonts w:hint="eastAsia"/>
        </w:rPr>
        <w:t>，</w:t>
      </w:r>
      <w:r>
        <w:rPr>
          <w:rFonts w:hint="eastAsia"/>
        </w:rPr>
        <w:t xml:space="preserve"> Chengdu.</w:t>
      </w:r>
      <w:r w:rsidR="00AA1EF9">
        <w:t xml:space="preserve"> </w:t>
      </w:r>
    </w:p>
    <w:p w:rsidR="00644558" w:rsidRPr="00577592" w:rsidRDefault="00644558" w:rsidP="00644558">
      <w:pPr>
        <w:pStyle w:val="u5"/>
        <w:spacing w:before="24" w:after="24"/>
        <w:ind w:firstLine="480"/>
        <w:rPr>
          <w:color w:val="0000FF"/>
          <w:shd w:val="pct15" w:color="auto" w:fill="FFFFFF"/>
        </w:rPr>
      </w:pP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109"/>
          <w:pgSz w:w="11906" w:h="16838" w:code="9"/>
          <w:pgMar w:top="1701" w:right="1701" w:bottom="1134" w:left="1701" w:header="851" w:footer="992" w:gutter="567"/>
          <w:cols w:space="425"/>
          <w:docGrid w:linePitch="312"/>
        </w:sectPr>
      </w:pPr>
    </w:p>
    <w:p w:rsidR="00FB26A8" w:rsidRDefault="00FB26A8" w:rsidP="00E16426">
      <w:pPr>
        <w:pStyle w:val="u4"/>
        <w:spacing w:before="24" w:after="24"/>
        <w:ind w:firstLine="602"/>
      </w:pPr>
      <w:bookmarkStart w:id="69" w:name="_Toc466240585"/>
      <w:bookmarkStart w:id="70" w:name="_Toc466441897"/>
      <w:bookmarkStart w:id="71" w:name="_Toc23526334"/>
      <w:r>
        <w:rPr>
          <w:rFonts w:hint="eastAsia"/>
        </w:rPr>
        <w:lastRenderedPageBreak/>
        <w:t>独创性说明</w:t>
      </w:r>
      <w:bookmarkEnd w:id="69"/>
      <w:bookmarkEnd w:id="70"/>
      <w:bookmarkEnd w:id="71"/>
    </w:p>
    <w:p w:rsidR="00465FF5" w:rsidRDefault="00465FF5" w:rsidP="00E16426">
      <w:pPr>
        <w:pStyle w:val="af"/>
        <w:spacing w:after="24" w:line="360"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ind w:firstLine="540"/>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Pr>
        <w:ind w:firstLine="480"/>
      </w:pPr>
    </w:p>
    <w:p w:rsidR="00E16426" w:rsidRDefault="00E16426" w:rsidP="00F67EBE">
      <w:pPr>
        <w:ind w:firstLine="480"/>
      </w:pPr>
    </w:p>
    <w:p w:rsidR="00E16426" w:rsidRDefault="00E16426" w:rsidP="00F67EBE">
      <w:pPr>
        <w:ind w:firstLine="480"/>
      </w:pPr>
    </w:p>
    <w:p w:rsidR="00E16426" w:rsidRDefault="00E16426" w:rsidP="00F67EBE">
      <w:pPr>
        <w:ind w:firstLine="480"/>
      </w:pPr>
    </w:p>
    <w:p w:rsidR="00E16426" w:rsidRDefault="00E16426" w:rsidP="00F67EBE">
      <w:pPr>
        <w:ind w:firstLine="480"/>
      </w:pPr>
    </w:p>
    <w:p w:rsidR="00E16426" w:rsidRPr="00465FF5" w:rsidRDefault="00E16426" w:rsidP="00F67EBE">
      <w:pPr>
        <w:ind w:firstLine="480"/>
      </w:pPr>
    </w:p>
    <w:p w:rsidR="00FB26A8" w:rsidRDefault="00FB26A8" w:rsidP="00FB26A8">
      <w:pPr>
        <w:pStyle w:val="u4"/>
        <w:spacing w:before="24" w:after="24"/>
        <w:ind w:firstLine="602"/>
      </w:pPr>
      <w:bookmarkStart w:id="72" w:name="_Toc466240586"/>
      <w:bookmarkStart w:id="73" w:name="_Toc466441898"/>
      <w:bookmarkStart w:id="74" w:name="_Toc23526335"/>
      <w:r w:rsidRPr="00FB26A8">
        <w:rPr>
          <w:rFonts w:hint="eastAsia"/>
        </w:rPr>
        <w:t>关于论文使用授权的说明</w:t>
      </w:r>
      <w:bookmarkEnd w:id="72"/>
      <w:bookmarkEnd w:id="73"/>
      <w:bookmarkEnd w:id="74"/>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f"/>
        <w:tabs>
          <w:tab w:val="left" w:pos="3135"/>
        </w:tabs>
        <w:spacing w:after="24"/>
        <w:ind w:firstLine="540"/>
        <w:jc w:val="both"/>
        <w:rPr>
          <w:sz w:val="28"/>
        </w:rPr>
      </w:pPr>
    </w:p>
    <w:p w:rsidR="00791700" w:rsidRDefault="00465FF5" w:rsidP="004A00D8">
      <w:pPr>
        <w:ind w:firstLine="540"/>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A00D8" w:rsidRPr="004A00D8" w:rsidRDefault="004A00D8" w:rsidP="004A00D8">
      <w:pPr>
        <w:ind w:firstLine="540"/>
        <w:rPr>
          <w:spacing w:val="-5"/>
          <w:kern w:val="0"/>
          <w:sz w:val="28"/>
          <w:szCs w:val="20"/>
        </w:rPr>
        <w:sectPr w:rsidR="004A00D8" w:rsidRPr="004A00D8" w:rsidSect="00C92D31">
          <w:type w:val="oddPage"/>
          <w:pgSz w:w="11906" w:h="16838" w:code="9"/>
          <w:pgMar w:top="1701" w:right="1701" w:bottom="1134" w:left="1701" w:header="851" w:footer="992" w:gutter="567"/>
          <w:cols w:space="425"/>
          <w:docGrid w:linePitch="312"/>
        </w:sectPr>
      </w:pPr>
    </w:p>
    <w:p w:rsidR="00984A54" w:rsidRDefault="00695727" w:rsidP="00984A54">
      <w:pPr>
        <w:pStyle w:val="u4"/>
        <w:spacing w:before="24" w:after="24"/>
        <w:ind w:firstLine="602"/>
      </w:pPr>
      <w:bookmarkStart w:id="75" w:name="_Toc466441899"/>
      <w:bookmarkStart w:id="76" w:name="_Toc23526336"/>
      <w:r>
        <w:rPr>
          <w:rFonts w:hint="eastAsia"/>
        </w:rPr>
        <w:lastRenderedPageBreak/>
        <w:t>学位</w:t>
      </w:r>
      <w:r w:rsidR="00984A54">
        <w:rPr>
          <w:rFonts w:hint="eastAsia"/>
        </w:rPr>
        <w:t>论文数据集</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论文资助</w:t>
            </w:r>
          </w:p>
        </w:tc>
      </w:tr>
      <w:tr w:rsidR="00984A54" w:rsidTr="00005219">
        <w:tc>
          <w:tcPr>
            <w:tcW w:w="1614" w:type="dxa"/>
            <w:tcMar>
              <w:top w:w="28" w:type="dxa"/>
              <w:bottom w:w="28" w:type="dxa"/>
            </w:tcMar>
          </w:tcPr>
          <w:p w:rsidR="00984A54" w:rsidRDefault="00984A54" w:rsidP="00005219">
            <w:pPr>
              <w:pStyle w:val="ad"/>
              <w:ind w:firstLineChars="0" w:firstLine="0"/>
            </w:pPr>
          </w:p>
        </w:tc>
        <w:tc>
          <w:tcPr>
            <w:tcW w:w="1614" w:type="dxa"/>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学位级别*</w:t>
            </w:r>
          </w:p>
        </w:tc>
      </w:tr>
      <w:tr w:rsidR="00984A54" w:rsidTr="00005219">
        <w:tc>
          <w:tcPr>
            <w:tcW w:w="3228" w:type="dxa"/>
            <w:gridSpan w:val="2"/>
            <w:tcMar>
              <w:top w:w="28" w:type="dxa"/>
              <w:bottom w:w="28" w:type="dxa"/>
            </w:tcMar>
          </w:tcPr>
          <w:p w:rsidR="00984A54" w:rsidRDefault="00984A54" w:rsidP="00005219">
            <w:pPr>
              <w:pStyle w:val="ad"/>
              <w:ind w:firstLineChars="0" w:firstLine="0"/>
            </w:pPr>
            <w:r>
              <w:rPr>
                <w:rFonts w:hint="eastAsia"/>
              </w:rPr>
              <w:t>北京科技大学</w:t>
            </w: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论文语种*</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邮编</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984A54" w:rsidRDefault="00984A54" w:rsidP="00005219">
            <w:pPr>
              <w:pStyle w:val="ad"/>
              <w:ind w:firstLineChars="0" w:firstLine="0"/>
            </w:pPr>
            <w:r>
              <w:rPr>
                <w:rFonts w:hint="eastAsia"/>
              </w:rPr>
              <w:t>100083</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学位授予年*</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答辩委员会成员</w:t>
            </w:r>
          </w:p>
        </w:tc>
      </w:tr>
      <w:tr w:rsidR="00984A54" w:rsidTr="00005219">
        <w:tc>
          <w:tcPr>
            <w:tcW w:w="1614" w:type="dxa"/>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c>
          <w:tcPr>
            <w:tcW w:w="3259" w:type="dxa"/>
            <w:gridSpan w:val="2"/>
            <w:tcMar>
              <w:top w:w="28" w:type="dxa"/>
              <w:bottom w:w="28" w:type="dxa"/>
            </w:tcMar>
          </w:tcPr>
          <w:p w:rsidR="00984A54" w:rsidRDefault="00984A54" w:rsidP="00005219">
            <w:pPr>
              <w:pStyle w:val="u9"/>
              <w:spacing w:before="24" w:after="24"/>
            </w:pPr>
          </w:p>
          <w:p w:rsidR="00984A54" w:rsidRDefault="00984A54" w:rsidP="00005219">
            <w:pPr>
              <w:pStyle w:val="ad"/>
              <w:ind w:firstLineChars="0" w:firstLine="0"/>
            </w:pPr>
          </w:p>
        </w:tc>
        <w:tc>
          <w:tcPr>
            <w:tcW w:w="3280" w:type="dxa"/>
            <w:gridSpan w:val="2"/>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r>
      <w:tr w:rsidR="00984A54" w:rsidTr="00005219">
        <w:tc>
          <w:tcPr>
            <w:tcW w:w="8153" w:type="dxa"/>
            <w:gridSpan w:val="5"/>
            <w:tcMar>
              <w:top w:w="28" w:type="dxa"/>
              <w:bottom w:w="28" w:type="dxa"/>
            </w:tcMar>
          </w:tcPr>
          <w:p w:rsidR="00984A54" w:rsidRDefault="00984A54" w:rsidP="00005219">
            <w:pPr>
              <w:pStyle w:val="ad"/>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权限声明</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Default="00984A54" w:rsidP="00005219">
            <w:pPr>
              <w:pStyle w:val="ad"/>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984A54" w:rsidRDefault="00687AE3" w:rsidP="00005219">
            <w:pPr>
              <w:pStyle w:val="ad"/>
              <w:ind w:firstLineChars="0" w:firstLine="0"/>
            </w:pPr>
            <w:r>
              <w:rPr>
                <w:rFonts w:hint="eastAsia"/>
                <w:noProof/>
              </w:rPr>
              <mc:AlternateContent>
                <mc:Choice Requires="wps">
                  <w:drawing>
                    <wp:anchor distT="0" distB="0" distL="114300" distR="114300" simplePos="0" relativeHeight="251662336" behindDoc="0" locked="0" layoutInCell="1" allowOverlap="1" wp14:anchorId="082119AB" wp14:editId="78E25CFB">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B32A97" w:rsidRPr="00005381" w:rsidRDefault="00B32A97" w:rsidP="00E24391">
                                  <w:pPr>
                                    <w:ind w:firstLine="482"/>
                                    <w:rPr>
                                      <w:b/>
                                      <w:color w:val="FF0000"/>
                                    </w:rPr>
                                  </w:pPr>
                                  <w:r w:rsidRPr="00005381">
                                    <w:rPr>
                                      <w:rFonts w:hint="eastAsia"/>
                                      <w:b/>
                                      <w:color w:val="FF0000"/>
                                    </w:rPr>
                                    <w:t>提示：</w:t>
                                  </w:r>
                                  <w:r w:rsidRPr="00005381">
                                    <w:rPr>
                                      <w:rFonts w:hint="eastAsia"/>
                                      <w:b/>
                                      <w:color w:val="FF0000"/>
                                    </w:rPr>
                                    <w:t xml:space="preserve"> </w:t>
                                  </w:r>
                                </w:p>
                                <w:p w:rsidR="00B32A97" w:rsidRDefault="00B32A97" w:rsidP="00E24391">
                                  <w:pPr>
                                    <w:ind w:firstLineChars="200" w:firstLine="420"/>
                                  </w:pPr>
                                  <w:r>
                                    <w:rPr>
                                      <w:rFonts w:hint="eastAsia"/>
                                    </w:rPr>
                                    <w:t>在答辩后给学校上交最终正式论文时，请删除本提示框并填写本页。</w:t>
                                  </w:r>
                                </w:p>
                                <w:p w:rsidR="00B32A97" w:rsidRDefault="00B32A97"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B32A97" w:rsidRPr="00F73695" w:rsidRDefault="00B32A97"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119AB" id="文本框 24" o:spid="_x0000_s1038"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">
                      <v:textbox>
                        <w:txbxContent>
                          <w:p w:rsidR="00B32A97" w:rsidRPr="00005381" w:rsidRDefault="00B32A97" w:rsidP="00E24391">
                            <w:pPr>
                              <w:ind w:firstLine="482"/>
                              <w:rPr>
                                <w:b/>
                                <w:color w:val="FF0000"/>
                              </w:rPr>
                            </w:pPr>
                            <w:r w:rsidRPr="00005381">
                              <w:rPr>
                                <w:rFonts w:hint="eastAsia"/>
                                <w:b/>
                                <w:color w:val="FF0000"/>
                              </w:rPr>
                              <w:t>提示：</w:t>
                            </w:r>
                            <w:r w:rsidRPr="00005381">
                              <w:rPr>
                                <w:rFonts w:hint="eastAsia"/>
                                <w:b/>
                                <w:color w:val="FF0000"/>
                              </w:rPr>
                              <w:t xml:space="preserve"> </w:t>
                            </w:r>
                          </w:p>
                          <w:p w:rsidR="00B32A97" w:rsidRDefault="00B32A97" w:rsidP="00E24391">
                            <w:pPr>
                              <w:ind w:firstLineChars="200" w:firstLine="420"/>
                            </w:pPr>
                            <w:r>
                              <w:rPr>
                                <w:rFonts w:hint="eastAsia"/>
                              </w:rPr>
                              <w:t>在答辩后给学校上交最终正式论文时，请删除本提示框并填写本页。</w:t>
                            </w:r>
                          </w:p>
                          <w:p w:rsidR="00B32A97" w:rsidRDefault="00B32A97"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B32A97" w:rsidRPr="00F73695" w:rsidRDefault="00B32A97"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Tr="00005219">
        <w:tc>
          <w:tcPr>
            <w:tcW w:w="8153" w:type="dxa"/>
            <w:gridSpan w:val="5"/>
            <w:tcMar>
              <w:top w:w="28" w:type="dxa"/>
              <w:bottom w:w="28" w:type="dxa"/>
            </w:tcMar>
          </w:tcPr>
          <w:p w:rsidR="00984A54" w:rsidRDefault="00984A54" w:rsidP="00005219">
            <w:pPr>
              <w:pStyle w:val="ad"/>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F722A7" w:rsidRDefault="00F722A7"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rPr>
          <w:rFonts w:cs="Times New Roman"/>
          <w:sz w:val="21"/>
          <w:szCs w:val="24"/>
        </w:rPr>
      </w:pPr>
    </w:p>
    <w:p w:rsidR="00AA6B18" w:rsidRDefault="00AA6B18"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pPr>
    </w:p>
    <w:p w:rsidR="00811D3A" w:rsidRPr="00D27D8B" w:rsidRDefault="00811D3A" w:rsidP="00F722A7">
      <w:pPr>
        <w:pStyle w:val="u5"/>
        <w:spacing w:before="24" w:after="24"/>
        <w:ind w:firstLineChars="0" w:firstLine="0"/>
        <w:sectPr w:rsidR="00811D3A" w:rsidRPr="00D27D8B" w:rsidSect="009448E5">
          <w:type w:val="oddPage"/>
          <w:pgSz w:w="11906" w:h="16838" w:code="9"/>
          <w:pgMar w:top="1701" w:right="1701" w:bottom="1134" w:left="1701" w:header="851" w:footer="992" w:gutter="567"/>
          <w:cols w:space="425"/>
          <w:docGrid w:linePitch="312"/>
        </w:sectPr>
      </w:pPr>
    </w:p>
    <w:bookmarkEnd w:id="75"/>
    <w:p w:rsidR="00984A54" w:rsidRPr="00984A54" w:rsidRDefault="00984A54" w:rsidP="00F722A7">
      <w:pPr>
        <w:widowControl/>
        <w:ind w:firstLine="602"/>
        <w:jc w:val="left"/>
        <w:rPr>
          <w:rFonts w:eastAsia="黑体"/>
          <w:b/>
          <w:bCs/>
          <w:kern w:val="44"/>
          <w:sz w:val="30"/>
          <w:szCs w:val="44"/>
        </w:rPr>
      </w:pPr>
    </w:p>
    <w:sectPr w:rsidR="00984A54" w:rsidRPr="00984A54"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369A" w:rsidRDefault="0085369A">
      <w:r>
        <w:separator/>
      </w:r>
    </w:p>
    <w:p w:rsidR="0085369A" w:rsidRDefault="0085369A"/>
  </w:endnote>
  <w:endnote w:type="continuationSeparator" w:id="0">
    <w:p w:rsidR="0085369A" w:rsidRDefault="0085369A">
      <w:r>
        <w:continuationSeparator/>
      </w:r>
    </w:p>
    <w:p w:rsidR="0085369A" w:rsidRDefault="008536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A97" w:rsidRDefault="00B32A97"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CD4DB3">
      <w:rPr>
        <w:noProof/>
        <w:kern w:val="0"/>
        <w:sz w:val="21"/>
        <w:szCs w:val="21"/>
      </w:rPr>
      <w:t>50</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A97" w:rsidRPr="00FF09E8" w:rsidRDefault="00B32A97"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A97" w:rsidRPr="002C6850" w:rsidRDefault="00B32A97"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CD4DB3">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A97" w:rsidRPr="002C6850" w:rsidRDefault="00B32A97"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CD4DB3">
      <w:rPr>
        <w:noProof/>
        <w:kern w:val="0"/>
        <w:sz w:val="21"/>
        <w:szCs w:val="21"/>
      </w:rPr>
      <w:t>51</w:t>
    </w:r>
    <w:r w:rsidRPr="002C6850">
      <w:rPr>
        <w:kern w:val="0"/>
        <w:sz w:val="21"/>
        <w:szCs w:val="21"/>
      </w:rPr>
      <w:fldChar w:fldCharType="end"/>
    </w:r>
    <w:r w:rsidRPr="002C6850">
      <w:rPr>
        <w:kern w:val="0"/>
        <w:sz w:val="21"/>
        <w:szCs w:val="21"/>
      </w:rPr>
      <w:t xml:space="preserve"> -</w:t>
    </w:r>
  </w:p>
  <w:p w:rsidR="00B32A97" w:rsidRDefault="00B32A97"/>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A97" w:rsidRPr="002C6850" w:rsidRDefault="00B32A97"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CD4DB3">
      <w:rPr>
        <w:noProof/>
        <w:kern w:val="0"/>
        <w:sz w:val="21"/>
        <w:szCs w:val="21"/>
      </w:rPr>
      <w:t>61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369A" w:rsidRDefault="0085369A">
      <w:r>
        <w:separator/>
      </w:r>
    </w:p>
    <w:p w:rsidR="0085369A" w:rsidRDefault="0085369A"/>
  </w:footnote>
  <w:footnote w:type="continuationSeparator" w:id="0">
    <w:p w:rsidR="0085369A" w:rsidRDefault="0085369A">
      <w:r>
        <w:continuationSeparator/>
      </w:r>
    </w:p>
    <w:p w:rsidR="0085369A" w:rsidRDefault="0085369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A97" w:rsidRPr="004B43D7" w:rsidRDefault="00B32A97" w:rsidP="004B43D7">
    <w:pPr>
      <w:pStyle w:val="a8"/>
      <w:ind w:firstLine="420"/>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A97" w:rsidRDefault="00B32A97"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96E8D722"/>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2"/>
  </w:num>
  <w:num w:numId="43">
    <w:abstractNumId w:val="12"/>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num>
  <w:num w:numId="47">
    <w:abstractNumId w:val="12"/>
  </w:num>
  <w:num w:numId="48">
    <w:abstractNumId w:val="12"/>
  </w:num>
  <w:num w:numId="49">
    <w:abstractNumId w:val="12"/>
  </w:num>
  <w:num w:numId="5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468"/>
    <w:rsid w:val="000000B2"/>
    <w:rsid w:val="00000105"/>
    <w:rsid w:val="00000F47"/>
    <w:rsid w:val="000020AE"/>
    <w:rsid w:val="0000343C"/>
    <w:rsid w:val="00004A5C"/>
    <w:rsid w:val="00005219"/>
    <w:rsid w:val="000057D8"/>
    <w:rsid w:val="00005B8C"/>
    <w:rsid w:val="0000638A"/>
    <w:rsid w:val="00006A93"/>
    <w:rsid w:val="00007218"/>
    <w:rsid w:val="00007574"/>
    <w:rsid w:val="000108C5"/>
    <w:rsid w:val="000110A1"/>
    <w:rsid w:val="00011451"/>
    <w:rsid w:val="000115BD"/>
    <w:rsid w:val="000119CD"/>
    <w:rsid w:val="00012A1E"/>
    <w:rsid w:val="00013A3C"/>
    <w:rsid w:val="00014134"/>
    <w:rsid w:val="0001444A"/>
    <w:rsid w:val="00014A86"/>
    <w:rsid w:val="000154BA"/>
    <w:rsid w:val="00015FF0"/>
    <w:rsid w:val="00017887"/>
    <w:rsid w:val="000208FE"/>
    <w:rsid w:val="00020D6B"/>
    <w:rsid w:val="000211D9"/>
    <w:rsid w:val="00021FFC"/>
    <w:rsid w:val="000248E9"/>
    <w:rsid w:val="000257B2"/>
    <w:rsid w:val="00026AB3"/>
    <w:rsid w:val="00026E54"/>
    <w:rsid w:val="00030340"/>
    <w:rsid w:val="00030717"/>
    <w:rsid w:val="00031350"/>
    <w:rsid w:val="0003232E"/>
    <w:rsid w:val="00032E67"/>
    <w:rsid w:val="00033CAC"/>
    <w:rsid w:val="00033D70"/>
    <w:rsid w:val="00035898"/>
    <w:rsid w:val="00035AC6"/>
    <w:rsid w:val="00035F0E"/>
    <w:rsid w:val="0003615E"/>
    <w:rsid w:val="00037827"/>
    <w:rsid w:val="00040E53"/>
    <w:rsid w:val="000410A3"/>
    <w:rsid w:val="00041622"/>
    <w:rsid w:val="0004193B"/>
    <w:rsid w:val="000419D2"/>
    <w:rsid w:val="000423E7"/>
    <w:rsid w:val="00042546"/>
    <w:rsid w:val="00043F89"/>
    <w:rsid w:val="000449E8"/>
    <w:rsid w:val="00044B94"/>
    <w:rsid w:val="000451C5"/>
    <w:rsid w:val="00046E07"/>
    <w:rsid w:val="00046EEE"/>
    <w:rsid w:val="00051578"/>
    <w:rsid w:val="000517C9"/>
    <w:rsid w:val="00054BB6"/>
    <w:rsid w:val="000550D5"/>
    <w:rsid w:val="00055C59"/>
    <w:rsid w:val="00057437"/>
    <w:rsid w:val="000576DA"/>
    <w:rsid w:val="00057D7E"/>
    <w:rsid w:val="00057E4A"/>
    <w:rsid w:val="00057EF0"/>
    <w:rsid w:val="0006064A"/>
    <w:rsid w:val="000627AF"/>
    <w:rsid w:val="000632FE"/>
    <w:rsid w:val="00063E07"/>
    <w:rsid w:val="00064643"/>
    <w:rsid w:val="00064B75"/>
    <w:rsid w:val="00065462"/>
    <w:rsid w:val="0006602D"/>
    <w:rsid w:val="00067620"/>
    <w:rsid w:val="00070536"/>
    <w:rsid w:val="000720BB"/>
    <w:rsid w:val="00072F8C"/>
    <w:rsid w:val="00073549"/>
    <w:rsid w:val="00073632"/>
    <w:rsid w:val="00073ED7"/>
    <w:rsid w:val="00076C7C"/>
    <w:rsid w:val="00077D4C"/>
    <w:rsid w:val="00080B46"/>
    <w:rsid w:val="000817B1"/>
    <w:rsid w:val="00081B68"/>
    <w:rsid w:val="00081F5D"/>
    <w:rsid w:val="000820CD"/>
    <w:rsid w:val="00082106"/>
    <w:rsid w:val="00083CBC"/>
    <w:rsid w:val="00083E36"/>
    <w:rsid w:val="0008448F"/>
    <w:rsid w:val="000848D6"/>
    <w:rsid w:val="00084E9B"/>
    <w:rsid w:val="000856C7"/>
    <w:rsid w:val="00087632"/>
    <w:rsid w:val="00092F7D"/>
    <w:rsid w:val="0009309C"/>
    <w:rsid w:val="00096EC2"/>
    <w:rsid w:val="000977A8"/>
    <w:rsid w:val="000A06F4"/>
    <w:rsid w:val="000A0860"/>
    <w:rsid w:val="000A50FA"/>
    <w:rsid w:val="000A52D5"/>
    <w:rsid w:val="000A7507"/>
    <w:rsid w:val="000A7FBF"/>
    <w:rsid w:val="000B146D"/>
    <w:rsid w:val="000B17DE"/>
    <w:rsid w:val="000B3F81"/>
    <w:rsid w:val="000B4983"/>
    <w:rsid w:val="000B560C"/>
    <w:rsid w:val="000B616E"/>
    <w:rsid w:val="000B675B"/>
    <w:rsid w:val="000B6BD4"/>
    <w:rsid w:val="000C0D59"/>
    <w:rsid w:val="000C1297"/>
    <w:rsid w:val="000C18C4"/>
    <w:rsid w:val="000C22B7"/>
    <w:rsid w:val="000C2C06"/>
    <w:rsid w:val="000C3D05"/>
    <w:rsid w:val="000C40C6"/>
    <w:rsid w:val="000C43B3"/>
    <w:rsid w:val="000C448A"/>
    <w:rsid w:val="000C44A4"/>
    <w:rsid w:val="000C52FD"/>
    <w:rsid w:val="000C543F"/>
    <w:rsid w:val="000C5DBB"/>
    <w:rsid w:val="000C5EC7"/>
    <w:rsid w:val="000C7447"/>
    <w:rsid w:val="000C7873"/>
    <w:rsid w:val="000D1453"/>
    <w:rsid w:val="000D292C"/>
    <w:rsid w:val="000D38E3"/>
    <w:rsid w:val="000D7842"/>
    <w:rsid w:val="000D7AD9"/>
    <w:rsid w:val="000D7AE9"/>
    <w:rsid w:val="000E138C"/>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C24"/>
    <w:rsid w:val="00102976"/>
    <w:rsid w:val="001045E0"/>
    <w:rsid w:val="00104631"/>
    <w:rsid w:val="001050F8"/>
    <w:rsid w:val="0010521D"/>
    <w:rsid w:val="00107646"/>
    <w:rsid w:val="001100D1"/>
    <w:rsid w:val="0011031C"/>
    <w:rsid w:val="001108B0"/>
    <w:rsid w:val="001122BC"/>
    <w:rsid w:val="00112A05"/>
    <w:rsid w:val="00114598"/>
    <w:rsid w:val="00115D44"/>
    <w:rsid w:val="00116FA6"/>
    <w:rsid w:val="00117237"/>
    <w:rsid w:val="00117389"/>
    <w:rsid w:val="00120FE1"/>
    <w:rsid w:val="00122287"/>
    <w:rsid w:val="00123236"/>
    <w:rsid w:val="001236D4"/>
    <w:rsid w:val="0012378D"/>
    <w:rsid w:val="001240F8"/>
    <w:rsid w:val="00124106"/>
    <w:rsid w:val="00124E6F"/>
    <w:rsid w:val="00124ECB"/>
    <w:rsid w:val="001263AF"/>
    <w:rsid w:val="00126C10"/>
    <w:rsid w:val="00126F4B"/>
    <w:rsid w:val="00127A15"/>
    <w:rsid w:val="00127A34"/>
    <w:rsid w:val="00130AB9"/>
    <w:rsid w:val="001316E4"/>
    <w:rsid w:val="00132717"/>
    <w:rsid w:val="00133404"/>
    <w:rsid w:val="00133507"/>
    <w:rsid w:val="00133AE1"/>
    <w:rsid w:val="00133E0F"/>
    <w:rsid w:val="00134E7E"/>
    <w:rsid w:val="00135137"/>
    <w:rsid w:val="001357AF"/>
    <w:rsid w:val="00136ABE"/>
    <w:rsid w:val="00141F1B"/>
    <w:rsid w:val="00142418"/>
    <w:rsid w:val="0014257B"/>
    <w:rsid w:val="001433D5"/>
    <w:rsid w:val="0014344A"/>
    <w:rsid w:val="001443B4"/>
    <w:rsid w:val="001444A2"/>
    <w:rsid w:val="00144902"/>
    <w:rsid w:val="001454D9"/>
    <w:rsid w:val="00145B9E"/>
    <w:rsid w:val="001462E9"/>
    <w:rsid w:val="00147CC3"/>
    <w:rsid w:val="00150C12"/>
    <w:rsid w:val="001510A9"/>
    <w:rsid w:val="001523E3"/>
    <w:rsid w:val="0015538D"/>
    <w:rsid w:val="001558C9"/>
    <w:rsid w:val="00155D52"/>
    <w:rsid w:val="00156E9C"/>
    <w:rsid w:val="0015790C"/>
    <w:rsid w:val="00160465"/>
    <w:rsid w:val="00160ECD"/>
    <w:rsid w:val="00162495"/>
    <w:rsid w:val="001629FD"/>
    <w:rsid w:val="001641F2"/>
    <w:rsid w:val="00165436"/>
    <w:rsid w:val="00165AC7"/>
    <w:rsid w:val="0016762B"/>
    <w:rsid w:val="001704B6"/>
    <w:rsid w:val="00171C99"/>
    <w:rsid w:val="001720EB"/>
    <w:rsid w:val="001721AB"/>
    <w:rsid w:val="00172DA8"/>
    <w:rsid w:val="00172E49"/>
    <w:rsid w:val="00173E0F"/>
    <w:rsid w:val="001745CE"/>
    <w:rsid w:val="00174787"/>
    <w:rsid w:val="00175790"/>
    <w:rsid w:val="00175B25"/>
    <w:rsid w:val="00177162"/>
    <w:rsid w:val="00180146"/>
    <w:rsid w:val="00180869"/>
    <w:rsid w:val="00180E30"/>
    <w:rsid w:val="001825EE"/>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845"/>
    <w:rsid w:val="001A7DF5"/>
    <w:rsid w:val="001B00A7"/>
    <w:rsid w:val="001B02B8"/>
    <w:rsid w:val="001B07AD"/>
    <w:rsid w:val="001B2ACB"/>
    <w:rsid w:val="001B31F6"/>
    <w:rsid w:val="001B342D"/>
    <w:rsid w:val="001B3B22"/>
    <w:rsid w:val="001B3E49"/>
    <w:rsid w:val="001B6387"/>
    <w:rsid w:val="001B640F"/>
    <w:rsid w:val="001B7EDE"/>
    <w:rsid w:val="001C095C"/>
    <w:rsid w:val="001C0D3A"/>
    <w:rsid w:val="001C10C6"/>
    <w:rsid w:val="001C19A5"/>
    <w:rsid w:val="001C261B"/>
    <w:rsid w:val="001C290E"/>
    <w:rsid w:val="001C3413"/>
    <w:rsid w:val="001C3C29"/>
    <w:rsid w:val="001C462C"/>
    <w:rsid w:val="001C579C"/>
    <w:rsid w:val="001C6976"/>
    <w:rsid w:val="001C75B7"/>
    <w:rsid w:val="001D0CA2"/>
    <w:rsid w:val="001D1EE2"/>
    <w:rsid w:val="001D25E6"/>
    <w:rsid w:val="001D39E0"/>
    <w:rsid w:val="001D3C21"/>
    <w:rsid w:val="001D6C08"/>
    <w:rsid w:val="001D6CE5"/>
    <w:rsid w:val="001E02DB"/>
    <w:rsid w:val="001E0395"/>
    <w:rsid w:val="001E059A"/>
    <w:rsid w:val="001E06A5"/>
    <w:rsid w:val="001E0759"/>
    <w:rsid w:val="001E1345"/>
    <w:rsid w:val="001E229D"/>
    <w:rsid w:val="001E2A65"/>
    <w:rsid w:val="001E2A85"/>
    <w:rsid w:val="001E3565"/>
    <w:rsid w:val="001E4DE8"/>
    <w:rsid w:val="001E597A"/>
    <w:rsid w:val="001E5B71"/>
    <w:rsid w:val="001E66A9"/>
    <w:rsid w:val="001E6DCC"/>
    <w:rsid w:val="001E7778"/>
    <w:rsid w:val="001F1DD4"/>
    <w:rsid w:val="001F1F7B"/>
    <w:rsid w:val="001F2090"/>
    <w:rsid w:val="001F3073"/>
    <w:rsid w:val="001F4018"/>
    <w:rsid w:val="001F4226"/>
    <w:rsid w:val="001F4CA9"/>
    <w:rsid w:val="001F58F0"/>
    <w:rsid w:val="001F598C"/>
    <w:rsid w:val="001F60DA"/>
    <w:rsid w:val="002000DC"/>
    <w:rsid w:val="0020055B"/>
    <w:rsid w:val="002006FE"/>
    <w:rsid w:val="00200CD7"/>
    <w:rsid w:val="002011D6"/>
    <w:rsid w:val="0020236E"/>
    <w:rsid w:val="00202702"/>
    <w:rsid w:val="00203155"/>
    <w:rsid w:val="00204FFE"/>
    <w:rsid w:val="00205C0C"/>
    <w:rsid w:val="002079A9"/>
    <w:rsid w:val="002112BB"/>
    <w:rsid w:val="002113C7"/>
    <w:rsid w:val="00211A3D"/>
    <w:rsid w:val="00211D33"/>
    <w:rsid w:val="002132F6"/>
    <w:rsid w:val="00213705"/>
    <w:rsid w:val="002146A0"/>
    <w:rsid w:val="00215759"/>
    <w:rsid w:val="002175C2"/>
    <w:rsid w:val="002209D4"/>
    <w:rsid w:val="00220F1D"/>
    <w:rsid w:val="00223162"/>
    <w:rsid w:val="0022367E"/>
    <w:rsid w:val="002239CB"/>
    <w:rsid w:val="00223EA1"/>
    <w:rsid w:val="0022539B"/>
    <w:rsid w:val="002258F3"/>
    <w:rsid w:val="00227C6E"/>
    <w:rsid w:val="002305D7"/>
    <w:rsid w:val="00231A4B"/>
    <w:rsid w:val="0023283A"/>
    <w:rsid w:val="00233042"/>
    <w:rsid w:val="00233396"/>
    <w:rsid w:val="002348BC"/>
    <w:rsid w:val="00234DAB"/>
    <w:rsid w:val="0023505C"/>
    <w:rsid w:val="00235FD9"/>
    <w:rsid w:val="0023674A"/>
    <w:rsid w:val="002377A3"/>
    <w:rsid w:val="002409DD"/>
    <w:rsid w:val="00240B50"/>
    <w:rsid w:val="00241C12"/>
    <w:rsid w:val="00241DAC"/>
    <w:rsid w:val="002434D8"/>
    <w:rsid w:val="002441FD"/>
    <w:rsid w:val="0024526E"/>
    <w:rsid w:val="002453BA"/>
    <w:rsid w:val="00246CE9"/>
    <w:rsid w:val="00246FE6"/>
    <w:rsid w:val="00251A0D"/>
    <w:rsid w:val="00252AE7"/>
    <w:rsid w:val="00255866"/>
    <w:rsid w:val="00255940"/>
    <w:rsid w:val="0025673F"/>
    <w:rsid w:val="00256A95"/>
    <w:rsid w:val="00257488"/>
    <w:rsid w:val="00260741"/>
    <w:rsid w:val="002616AE"/>
    <w:rsid w:val="0026184A"/>
    <w:rsid w:val="00262064"/>
    <w:rsid w:val="002664B2"/>
    <w:rsid w:val="00266892"/>
    <w:rsid w:val="002715B8"/>
    <w:rsid w:val="00273372"/>
    <w:rsid w:val="00273C49"/>
    <w:rsid w:val="0027488F"/>
    <w:rsid w:val="002750AB"/>
    <w:rsid w:val="00275F8E"/>
    <w:rsid w:val="002762AF"/>
    <w:rsid w:val="002763DE"/>
    <w:rsid w:val="00280EDB"/>
    <w:rsid w:val="00282EFF"/>
    <w:rsid w:val="00283581"/>
    <w:rsid w:val="00284E0B"/>
    <w:rsid w:val="00284E64"/>
    <w:rsid w:val="0028632A"/>
    <w:rsid w:val="00290ABB"/>
    <w:rsid w:val="00290F0C"/>
    <w:rsid w:val="0029186C"/>
    <w:rsid w:val="002918D4"/>
    <w:rsid w:val="0029335B"/>
    <w:rsid w:val="00293615"/>
    <w:rsid w:val="00294098"/>
    <w:rsid w:val="002948C4"/>
    <w:rsid w:val="00295792"/>
    <w:rsid w:val="00295FC5"/>
    <w:rsid w:val="0029688A"/>
    <w:rsid w:val="00297092"/>
    <w:rsid w:val="002974B6"/>
    <w:rsid w:val="00297D7B"/>
    <w:rsid w:val="002A09C1"/>
    <w:rsid w:val="002A33CA"/>
    <w:rsid w:val="002A3D5B"/>
    <w:rsid w:val="002A4851"/>
    <w:rsid w:val="002A4A36"/>
    <w:rsid w:val="002A6D9E"/>
    <w:rsid w:val="002A7E0A"/>
    <w:rsid w:val="002A7E5D"/>
    <w:rsid w:val="002B058E"/>
    <w:rsid w:val="002B21A0"/>
    <w:rsid w:val="002B2A5F"/>
    <w:rsid w:val="002B3381"/>
    <w:rsid w:val="002B37A3"/>
    <w:rsid w:val="002B3FB7"/>
    <w:rsid w:val="002B5C24"/>
    <w:rsid w:val="002B5DDB"/>
    <w:rsid w:val="002B5FAE"/>
    <w:rsid w:val="002B7236"/>
    <w:rsid w:val="002C0076"/>
    <w:rsid w:val="002C0322"/>
    <w:rsid w:val="002C1262"/>
    <w:rsid w:val="002C159E"/>
    <w:rsid w:val="002C1BF1"/>
    <w:rsid w:val="002C2516"/>
    <w:rsid w:val="002C26EA"/>
    <w:rsid w:val="002C2C34"/>
    <w:rsid w:val="002C2FB9"/>
    <w:rsid w:val="002C3427"/>
    <w:rsid w:val="002C4A01"/>
    <w:rsid w:val="002C4CF1"/>
    <w:rsid w:val="002C4F5A"/>
    <w:rsid w:val="002C6850"/>
    <w:rsid w:val="002D21BC"/>
    <w:rsid w:val="002D246A"/>
    <w:rsid w:val="002D3845"/>
    <w:rsid w:val="002D3C83"/>
    <w:rsid w:val="002D3FB3"/>
    <w:rsid w:val="002D41D1"/>
    <w:rsid w:val="002D57A2"/>
    <w:rsid w:val="002D5A9C"/>
    <w:rsid w:val="002D6705"/>
    <w:rsid w:val="002D6D06"/>
    <w:rsid w:val="002E01E0"/>
    <w:rsid w:val="002E0A4D"/>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354"/>
    <w:rsid w:val="0030206D"/>
    <w:rsid w:val="0030218E"/>
    <w:rsid w:val="00303AF5"/>
    <w:rsid w:val="00303D95"/>
    <w:rsid w:val="0030620A"/>
    <w:rsid w:val="00306ED1"/>
    <w:rsid w:val="00307674"/>
    <w:rsid w:val="00307BC8"/>
    <w:rsid w:val="00311537"/>
    <w:rsid w:val="00311BF8"/>
    <w:rsid w:val="00313015"/>
    <w:rsid w:val="00313AB0"/>
    <w:rsid w:val="003167B3"/>
    <w:rsid w:val="003177EC"/>
    <w:rsid w:val="00321FDD"/>
    <w:rsid w:val="00324A15"/>
    <w:rsid w:val="00324A8A"/>
    <w:rsid w:val="003256C5"/>
    <w:rsid w:val="00326202"/>
    <w:rsid w:val="0032678C"/>
    <w:rsid w:val="003300FD"/>
    <w:rsid w:val="00330D98"/>
    <w:rsid w:val="00332D1C"/>
    <w:rsid w:val="00332F28"/>
    <w:rsid w:val="0033333B"/>
    <w:rsid w:val="00334063"/>
    <w:rsid w:val="00334AB9"/>
    <w:rsid w:val="003364E9"/>
    <w:rsid w:val="00336E9C"/>
    <w:rsid w:val="003408AE"/>
    <w:rsid w:val="003425A0"/>
    <w:rsid w:val="0034270C"/>
    <w:rsid w:val="0034383C"/>
    <w:rsid w:val="00344F53"/>
    <w:rsid w:val="0034649F"/>
    <w:rsid w:val="00347099"/>
    <w:rsid w:val="0034789D"/>
    <w:rsid w:val="003566E9"/>
    <w:rsid w:val="0035734E"/>
    <w:rsid w:val="003573A5"/>
    <w:rsid w:val="00360634"/>
    <w:rsid w:val="00360CC8"/>
    <w:rsid w:val="00360E2A"/>
    <w:rsid w:val="00362D35"/>
    <w:rsid w:val="00363179"/>
    <w:rsid w:val="00363EA2"/>
    <w:rsid w:val="0036514C"/>
    <w:rsid w:val="003665F5"/>
    <w:rsid w:val="00370007"/>
    <w:rsid w:val="003700D0"/>
    <w:rsid w:val="003700DD"/>
    <w:rsid w:val="003709C3"/>
    <w:rsid w:val="00371028"/>
    <w:rsid w:val="00371378"/>
    <w:rsid w:val="00375880"/>
    <w:rsid w:val="00376145"/>
    <w:rsid w:val="00376635"/>
    <w:rsid w:val="00376A39"/>
    <w:rsid w:val="003777FD"/>
    <w:rsid w:val="00377EEC"/>
    <w:rsid w:val="00380A77"/>
    <w:rsid w:val="00381183"/>
    <w:rsid w:val="003814C4"/>
    <w:rsid w:val="003816B3"/>
    <w:rsid w:val="003832BD"/>
    <w:rsid w:val="00383BBB"/>
    <w:rsid w:val="00385728"/>
    <w:rsid w:val="003857DD"/>
    <w:rsid w:val="00385891"/>
    <w:rsid w:val="00385B49"/>
    <w:rsid w:val="00386585"/>
    <w:rsid w:val="003865A7"/>
    <w:rsid w:val="00386D24"/>
    <w:rsid w:val="00386F09"/>
    <w:rsid w:val="00387E3E"/>
    <w:rsid w:val="00390933"/>
    <w:rsid w:val="00390CF2"/>
    <w:rsid w:val="0039283B"/>
    <w:rsid w:val="00394C80"/>
    <w:rsid w:val="00394CF7"/>
    <w:rsid w:val="00394DCE"/>
    <w:rsid w:val="003972CB"/>
    <w:rsid w:val="003A08EC"/>
    <w:rsid w:val="003A10F7"/>
    <w:rsid w:val="003A1E05"/>
    <w:rsid w:val="003A2355"/>
    <w:rsid w:val="003A3D11"/>
    <w:rsid w:val="003A3EE4"/>
    <w:rsid w:val="003A4695"/>
    <w:rsid w:val="003A472B"/>
    <w:rsid w:val="003A4970"/>
    <w:rsid w:val="003A5AA9"/>
    <w:rsid w:val="003A64C0"/>
    <w:rsid w:val="003A7D56"/>
    <w:rsid w:val="003B135F"/>
    <w:rsid w:val="003B278B"/>
    <w:rsid w:val="003B4F5A"/>
    <w:rsid w:val="003B511C"/>
    <w:rsid w:val="003B5142"/>
    <w:rsid w:val="003B56DE"/>
    <w:rsid w:val="003B5C2E"/>
    <w:rsid w:val="003B6E7A"/>
    <w:rsid w:val="003B7F7A"/>
    <w:rsid w:val="003C1CFE"/>
    <w:rsid w:val="003C2308"/>
    <w:rsid w:val="003C2874"/>
    <w:rsid w:val="003C37E3"/>
    <w:rsid w:val="003C69A3"/>
    <w:rsid w:val="003C6DD7"/>
    <w:rsid w:val="003C741F"/>
    <w:rsid w:val="003D2074"/>
    <w:rsid w:val="003D2111"/>
    <w:rsid w:val="003D47ED"/>
    <w:rsid w:val="003D5DA5"/>
    <w:rsid w:val="003D5DE3"/>
    <w:rsid w:val="003E0E02"/>
    <w:rsid w:val="003E0F4C"/>
    <w:rsid w:val="003E1533"/>
    <w:rsid w:val="003E2412"/>
    <w:rsid w:val="003E565E"/>
    <w:rsid w:val="003E567C"/>
    <w:rsid w:val="003E640B"/>
    <w:rsid w:val="003E6C36"/>
    <w:rsid w:val="003E6EA3"/>
    <w:rsid w:val="003E75A1"/>
    <w:rsid w:val="003F00BF"/>
    <w:rsid w:val="003F14FB"/>
    <w:rsid w:val="003F1BA0"/>
    <w:rsid w:val="003F2147"/>
    <w:rsid w:val="003F2A62"/>
    <w:rsid w:val="003F2FB6"/>
    <w:rsid w:val="003F3266"/>
    <w:rsid w:val="003F4F15"/>
    <w:rsid w:val="003F51A5"/>
    <w:rsid w:val="003F51B2"/>
    <w:rsid w:val="003F5D78"/>
    <w:rsid w:val="00400A43"/>
    <w:rsid w:val="0040141A"/>
    <w:rsid w:val="004017DA"/>
    <w:rsid w:val="00401ABF"/>
    <w:rsid w:val="00401B14"/>
    <w:rsid w:val="00401B5E"/>
    <w:rsid w:val="00401E19"/>
    <w:rsid w:val="00403000"/>
    <w:rsid w:val="004032A4"/>
    <w:rsid w:val="00403845"/>
    <w:rsid w:val="00403EC0"/>
    <w:rsid w:val="00405761"/>
    <w:rsid w:val="00405E98"/>
    <w:rsid w:val="00406120"/>
    <w:rsid w:val="00406542"/>
    <w:rsid w:val="00406774"/>
    <w:rsid w:val="00406A6D"/>
    <w:rsid w:val="0040763B"/>
    <w:rsid w:val="00411546"/>
    <w:rsid w:val="00413279"/>
    <w:rsid w:val="00413A50"/>
    <w:rsid w:val="00414A31"/>
    <w:rsid w:val="00414B38"/>
    <w:rsid w:val="00414C12"/>
    <w:rsid w:val="004156D0"/>
    <w:rsid w:val="00420235"/>
    <w:rsid w:val="00420B0B"/>
    <w:rsid w:val="00420B36"/>
    <w:rsid w:val="0042198D"/>
    <w:rsid w:val="00421C55"/>
    <w:rsid w:val="004226A7"/>
    <w:rsid w:val="0042368B"/>
    <w:rsid w:val="00424486"/>
    <w:rsid w:val="00425A5B"/>
    <w:rsid w:val="00426431"/>
    <w:rsid w:val="00426B06"/>
    <w:rsid w:val="00426C7E"/>
    <w:rsid w:val="00427F1B"/>
    <w:rsid w:val="00431407"/>
    <w:rsid w:val="00431E2A"/>
    <w:rsid w:val="0043419D"/>
    <w:rsid w:val="004348FD"/>
    <w:rsid w:val="00434ABE"/>
    <w:rsid w:val="004361DB"/>
    <w:rsid w:val="004373ED"/>
    <w:rsid w:val="00437E62"/>
    <w:rsid w:val="00440197"/>
    <w:rsid w:val="004426BC"/>
    <w:rsid w:val="00442A02"/>
    <w:rsid w:val="00447055"/>
    <w:rsid w:val="0044798E"/>
    <w:rsid w:val="004500E2"/>
    <w:rsid w:val="004503FD"/>
    <w:rsid w:val="00450588"/>
    <w:rsid w:val="00451ABA"/>
    <w:rsid w:val="004527DB"/>
    <w:rsid w:val="00452B57"/>
    <w:rsid w:val="00453052"/>
    <w:rsid w:val="00456A5F"/>
    <w:rsid w:val="0045715F"/>
    <w:rsid w:val="004573FC"/>
    <w:rsid w:val="00457C42"/>
    <w:rsid w:val="0046013C"/>
    <w:rsid w:val="004622B0"/>
    <w:rsid w:val="00462916"/>
    <w:rsid w:val="00464602"/>
    <w:rsid w:val="00464B98"/>
    <w:rsid w:val="004651BA"/>
    <w:rsid w:val="00465D5D"/>
    <w:rsid w:val="00465FF5"/>
    <w:rsid w:val="00466234"/>
    <w:rsid w:val="00467540"/>
    <w:rsid w:val="00467714"/>
    <w:rsid w:val="00467D33"/>
    <w:rsid w:val="0047043D"/>
    <w:rsid w:val="0047173D"/>
    <w:rsid w:val="004724E3"/>
    <w:rsid w:val="00473470"/>
    <w:rsid w:val="00473A1F"/>
    <w:rsid w:val="00473A90"/>
    <w:rsid w:val="004742A7"/>
    <w:rsid w:val="00475182"/>
    <w:rsid w:val="00476181"/>
    <w:rsid w:val="00476A14"/>
    <w:rsid w:val="00477C2D"/>
    <w:rsid w:val="00481565"/>
    <w:rsid w:val="00482CDD"/>
    <w:rsid w:val="00484AAC"/>
    <w:rsid w:val="004854D0"/>
    <w:rsid w:val="00486B22"/>
    <w:rsid w:val="00487CD7"/>
    <w:rsid w:val="0049001E"/>
    <w:rsid w:val="00490B60"/>
    <w:rsid w:val="00491428"/>
    <w:rsid w:val="00493182"/>
    <w:rsid w:val="004945CC"/>
    <w:rsid w:val="00494E56"/>
    <w:rsid w:val="004953B9"/>
    <w:rsid w:val="00495891"/>
    <w:rsid w:val="00496D2B"/>
    <w:rsid w:val="00496D3E"/>
    <w:rsid w:val="00496E3B"/>
    <w:rsid w:val="004A00D8"/>
    <w:rsid w:val="004A09BC"/>
    <w:rsid w:val="004A27D0"/>
    <w:rsid w:val="004A2ECE"/>
    <w:rsid w:val="004A4F5C"/>
    <w:rsid w:val="004A4FA9"/>
    <w:rsid w:val="004A5544"/>
    <w:rsid w:val="004A61F0"/>
    <w:rsid w:val="004A7FE7"/>
    <w:rsid w:val="004B08AB"/>
    <w:rsid w:val="004B0DA3"/>
    <w:rsid w:val="004B128B"/>
    <w:rsid w:val="004B1BDA"/>
    <w:rsid w:val="004B2452"/>
    <w:rsid w:val="004B2C67"/>
    <w:rsid w:val="004B3F89"/>
    <w:rsid w:val="004B43D7"/>
    <w:rsid w:val="004B738B"/>
    <w:rsid w:val="004B7E23"/>
    <w:rsid w:val="004C0C84"/>
    <w:rsid w:val="004C0DE3"/>
    <w:rsid w:val="004C113C"/>
    <w:rsid w:val="004C1796"/>
    <w:rsid w:val="004C1AFF"/>
    <w:rsid w:val="004C2076"/>
    <w:rsid w:val="004C20D6"/>
    <w:rsid w:val="004C3752"/>
    <w:rsid w:val="004C3D9F"/>
    <w:rsid w:val="004C3E1E"/>
    <w:rsid w:val="004C4373"/>
    <w:rsid w:val="004C480F"/>
    <w:rsid w:val="004C4EE2"/>
    <w:rsid w:val="004C53A5"/>
    <w:rsid w:val="004C56A9"/>
    <w:rsid w:val="004C5DFD"/>
    <w:rsid w:val="004C723E"/>
    <w:rsid w:val="004D098D"/>
    <w:rsid w:val="004D0A3D"/>
    <w:rsid w:val="004D2EB9"/>
    <w:rsid w:val="004D351A"/>
    <w:rsid w:val="004D3A12"/>
    <w:rsid w:val="004D3AE5"/>
    <w:rsid w:val="004D4EE0"/>
    <w:rsid w:val="004D58D8"/>
    <w:rsid w:val="004D5FD2"/>
    <w:rsid w:val="004D616E"/>
    <w:rsid w:val="004E162E"/>
    <w:rsid w:val="004E2442"/>
    <w:rsid w:val="004E2588"/>
    <w:rsid w:val="004E42CD"/>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960"/>
    <w:rsid w:val="00507C64"/>
    <w:rsid w:val="00511673"/>
    <w:rsid w:val="00511695"/>
    <w:rsid w:val="00511C04"/>
    <w:rsid w:val="00512F45"/>
    <w:rsid w:val="0051464A"/>
    <w:rsid w:val="00514B05"/>
    <w:rsid w:val="005168FB"/>
    <w:rsid w:val="00516C35"/>
    <w:rsid w:val="005173D6"/>
    <w:rsid w:val="00521187"/>
    <w:rsid w:val="00522180"/>
    <w:rsid w:val="005227B7"/>
    <w:rsid w:val="00522A0B"/>
    <w:rsid w:val="00523060"/>
    <w:rsid w:val="00524206"/>
    <w:rsid w:val="005254D8"/>
    <w:rsid w:val="00525C03"/>
    <w:rsid w:val="00527301"/>
    <w:rsid w:val="00530AA1"/>
    <w:rsid w:val="005328B5"/>
    <w:rsid w:val="00532930"/>
    <w:rsid w:val="005338DF"/>
    <w:rsid w:val="00533F0A"/>
    <w:rsid w:val="0053436A"/>
    <w:rsid w:val="0053505A"/>
    <w:rsid w:val="00536A40"/>
    <w:rsid w:val="00537180"/>
    <w:rsid w:val="00543806"/>
    <w:rsid w:val="00543D84"/>
    <w:rsid w:val="005440C6"/>
    <w:rsid w:val="0054444A"/>
    <w:rsid w:val="005457D3"/>
    <w:rsid w:val="00545821"/>
    <w:rsid w:val="00547A7D"/>
    <w:rsid w:val="00547CF1"/>
    <w:rsid w:val="00547D8B"/>
    <w:rsid w:val="00550A21"/>
    <w:rsid w:val="0055128B"/>
    <w:rsid w:val="005520E7"/>
    <w:rsid w:val="00553A27"/>
    <w:rsid w:val="00557FB0"/>
    <w:rsid w:val="00560218"/>
    <w:rsid w:val="00560BF3"/>
    <w:rsid w:val="00560C17"/>
    <w:rsid w:val="00561B32"/>
    <w:rsid w:val="00561DEA"/>
    <w:rsid w:val="00561E1F"/>
    <w:rsid w:val="005623F2"/>
    <w:rsid w:val="00562B7A"/>
    <w:rsid w:val="005642BC"/>
    <w:rsid w:val="00564734"/>
    <w:rsid w:val="005648C0"/>
    <w:rsid w:val="00564A56"/>
    <w:rsid w:val="00565D84"/>
    <w:rsid w:val="00565FC2"/>
    <w:rsid w:val="00566C3D"/>
    <w:rsid w:val="0057035E"/>
    <w:rsid w:val="00571CFB"/>
    <w:rsid w:val="00572C91"/>
    <w:rsid w:val="00573189"/>
    <w:rsid w:val="005745E8"/>
    <w:rsid w:val="00574F25"/>
    <w:rsid w:val="0057501A"/>
    <w:rsid w:val="0057536F"/>
    <w:rsid w:val="005758B3"/>
    <w:rsid w:val="00577866"/>
    <w:rsid w:val="005804F0"/>
    <w:rsid w:val="00582737"/>
    <w:rsid w:val="0058327E"/>
    <w:rsid w:val="00583A8F"/>
    <w:rsid w:val="00584286"/>
    <w:rsid w:val="0058439A"/>
    <w:rsid w:val="00586724"/>
    <w:rsid w:val="0058714D"/>
    <w:rsid w:val="00587421"/>
    <w:rsid w:val="0058765E"/>
    <w:rsid w:val="005901AE"/>
    <w:rsid w:val="00592641"/>
    <w:rsid w:val="005928FC"/>
    <w:rsid w:val="00594D65"/>
    <w:rsid w:val="00595D2E"/>
    <w:rsid w:val="005970E5"/>
    <w:rsid w:val="00597988"/>
    <w:rsid w:val="00597DF2"/>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C0710"/>
    <w:rsid w:val="005C11CC"/>
    <w:rsid w:val="005C1335"/>
    <w:rsid w:val="005C5DB9"/>
    <w:rsid w:val="005C6EEF"/>
    <w:rsid w:val="005D0FF7"/>
    <w:rsid w:val="005D1518"/>
    <w:rsid w:val="005D15DE"/>
    <w:rsid w:val="005D193C"/>
    <w:rsid w:val="005D1DAE"/>
    <w:rsid w:val="005D7B85"/>
    <w:rsid w:val="005E145B"/>
    <w:rsid w:val="005E1E5B"/>
    <w:rsid w:val="005E245A"/>
    <w:rsid w:val="005E34BA"/>
    <w:rsid w:val="005E4062"/>
    <w:rsid w:val="005E470E"/>
    <w:rsid w:val="005E5E45"/>
    <w:rsid w:val="005E62F6"/>
    <w:rsid w:val="005E64EF"/>
    <w:rsid w:val="005E6916"/>
    <w:rsid w:val="005F1693"/>
    <w:rsid w:val="005F1DE3"/>
    <w:rsid w:val="005F297E"/>
    <w:rsid w:val="005F2C34"/>
    <w:rsid w:val="005F366D"/>
    <w:rsid w:val="005F52AC"/>
    <w:rsid w:val="005F5B89"/>
    <w:rsid w:val="005F7779"/>
    <w:rsid w:val="005F79B0"/>
    <w:rsid w:val="005F7CDA"/>
    <w:rsid w:val="005F7E18"/>
    <w:rsid w:val="00600E8D"/>
    <w:rsid w:val="00601E0D"/>
    <w:rsid w:val="0060247C"/>
    <w:rsid w:val="00603EB4"/>
    <w:rsid w:val="00603F37"/>
    <w:rsid w:val="00604A7A"/>
    <w:rsid w:val="006058BF"/>
    <w:rsid w:val="00606D28"/>
    <w:rsid w:val="006100CD"/>
    <w:rsid w:val="006100E4"/>
    <w:rsid w:val="0061108C"/>
    <w:rsid w:val="00611936"/>
    <w:rsid w:val="006122C3"/>
    <w:rsid w:val="0061261C"/>
    <w:rsid w:val="00615ACD"/>
    <w:rsid w:val="00615B35"/>
    <w:rsid w:val="00616526"/>
    <w:rsid w:val="00616530"/>
    <w:rsid w:val="0061711C"/>
    <w:rsid w:val="00617F8A"/>
    <w:rsid w:val="0062082B"/>
    <w:rsid w:val="00621653"/>
    <w:rsid w:val="00621787"/>
    <w:rsid w:val="00622038"/>
    <w:rsid w:val="00623133"/>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27F"/>
    <w:rsid w:val="006523A5"/>
    <w:rsid w:val="0065615A"/>
    <w:rsid w:val="00657287"/>
    <w:rsid w:val="00660629"/>
    <w:rsid w:val="00660FF3"/>
    <w:rsid w:val="006629D0"/>
    <w:rsid w:val="00663A14"/>
    <w:rsid w:val="00664544"/>
    <w:rsid w:val="00664FBD"/>
    <w:rsid w:val="006677CE"/>
    <w:rsid w:val="006704F9"/>
    <w:rsid w:val="00670FD9"/>
    <w:rsid w:val="00671FD2"/>
    <w:rsid w:val="00672463"/>
    <w:rsid w:val="00673019"/>
    <w:rsid w:val="0067307B"/>
    <w:rsid w:val="00673228"/>
    <w:rsid w:val="00674D62"/>
    <w:rsid w:val="006765A1"/>
    <w:rsid w:val="00680E67"/>
    <w:rsid w:val="006813D0"/>
    <w:rsid w:val="00681FA8"/>
    <w:rsid w:val="006825CD"/>
    <w:rsid w:val="00683BD8"/>
    <w:rsid w:val="00684179"/>
    <w:rsid w:val="00686404"/>
    <w:rsid w:val="00686A95"/>
    <w:rsid w:val="00686B98"/>
    <w:rsid w:val="0068780C"/>
    <w:rsid w:val="00687AE3"/>
    <w:rsid w:val="00690620"/>
    <w:rsid w:val="00690935"/>
    <w:rsid w:val="00690AE6"/>
    <w:rsid w:val="00690F9E"/>
    <w:rsid w:val="0069126A"/>
    <w:rsid w:val="006918B4"/>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7B0E"/>
    <w:rsid w:val="006B0D74"/>
    <w:rsid w:val="006B3C66"/>
    <w:rsid w:val="006B468A"/>
    <w:rsid w:val="006B4A62"/>
    <w:rsid w:val="006B4FAD"/>
    <w:rsid w:val="006B520B"/>
    <w:rsid w:val="006C2014"/>
    <w:rsid w:val="006C2A17"/>
    <w:rsid w:val="006C41C2"/>
    <w:rsid w:val="006C4774"/>
    <w:rsid w:val="006C530A"/>
    <w:rsid w:val="006C6CAD"/>
    <w:rsid w:val="006C6EF7"/>
    <w:rsid w:val="006D0FCD"/>
    <w:rsid w:val="006D22E5"/>
    <w:rsid w:val="006D2A3E"/>
    <w:rsid w:val="006D393C"/>
    <w:rsid w:val="006D3F9A"/>
    <w:rsid w:val="006D539E"/>
    <w:rsid w:val="006D5EC6"/>
    <w:rsid w:val="006D6650"/>
    <w:rsid w:val="006D78F2"/>
    <w:rsid w:val="006E3DCD"/>
    <w:rsid w:val="006E4021"/>
    <w:rsid w:val="006E5919"/>
    <w:rsid w:val="006E5DD8"/>
    <w:rsid w:val="006E77FE"/>
    <w:rsid w:val="006E7A20"/>
    <w:rsid w:val="006F0E19"/>
    <w:rsid w:val="006F11C6"/>
    <w:rsid w:val="006F2DD9"/>
    <w:rsid w:val="006F2EB7"/>
    <w:rsid w:val="006F5984"/>
    <w:rsid w:val="006F5A6B"/>
    <w:rsid w:val="006F5AC2"/>
    <w:rsid w:val="006F6501"/>
    <w:rsid w:val="006F70B3"/>
    <w:rsid w:val="0070141B"/>
    <w:rsid w:val="0070231E"/>
    <w:rsid w:val="00702F2F"/>
    <w:rsid w:val="007043FD"/>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20EB"/>
    <w:rsid w:val="0072210D"/>
    <w:rsid w:val="00722DCB"/>
    <w:rsid w:val="0072620C"/>
    <w:rsid w:val="00726C97"/>
    <w:rsid w:val="00730CBF"/>
    <w:rsid w:val="00731423"/>
    <w:rsid w:val="0073269D"/>
    <w:rsid w:val="007338E2"/>
    <w:rsid w:val="00734ED0"/>
    <w:rsid w:val="00734FB2"/>
    <w:rsid w:val="00735FF0"/>
    <w:rsid w:val="007364AF"/>
    <w:rsid w:val="007372DF"/>
    <w:rsid w:val="007378F9"/>
    <w:rsid w:val="007400A8"/>
    <w:rsid w:val="007404D3"/>
    <w:rsid w:val="00741A4F"/>
    <w:rsid w:val="0074272E"/>
    <w:rsid w:val="00742DF5"/>
    <w:rsid w:val="00743EE2"/>
    <w:rsid w:val="0074426A"/>
    <w:rsid w:val="00744E92"/>
    <w:rsid w:val="00745241"/>
    <w:rsid w:val="0074798B"/>
    <w:rsid w:val="007507A0"/>
    <w:rsid w:val="00751AB7"/>
    <w:rsid w:val="00751DA5"/>
    <w:rsid w:val="00751DE2"/>
    <w:rsid w:val="0075252E"/>
    <w:rsid w:val="00752839"/>
    <w:rsid w:val="0075358E"/>
    <w:rsid w:val="0075404B"/>
    <w:rsid w:val="00754253"/>
    <w:rsid w:val="00754F5F"/>
    <w:rsid w:val="00754FD3"/>
    <w:rsid w:val="00756CC0"/>
    <w:rsid w:val="00757135"/>
    <w:rsid w:val="0075793A"/>
    <w:rsid w:val="00760783"/>
    <w:rsid w:val="00760C14"/>
    <w:rsid w:val="00761713"/>
    <w:rsid w:val="00761982"/>
    <w:rsid w:val="00762306"/>
    <w:rsid w:val="007639AB"/>
    <w:rsid w:val="007651B1"/>
    <w:rsid w:val="007702C2"/>
    <w:rsid w:val="00771B81"/>
    <w:rsid w:val="00771F68"/>
    <w:rsid w:val="007735CF"/>
    <w:rsid w:val="0077540F"/>
    <w:rsid w:val="007757B5"/>
    <w:rsid w:val="00781C3D"/>
    <w:rsid w:val="0078305E"/>
    <w:rsid w:val="007847EE"/>
    <w:rsid w:val="007849F7"/>
    <w:rsid w:val="00787768"/>
    <w:rsid w:val="00787AB1"/>
    <w:rsid w:val="007909FA"/>
    <w:rsid w:val="00791700"/>
    <w:rsid w:val="007932C9"/>
    <w:rsid w:val="00793C1D"/>
    <w:rsid w:val="007950A0"/>
    <w:rsid w:val="00795FA4"/>
    <w:rsid w:val="007960CE"/>
    <w:rsid w:val="00796DD3"/>
    <w:rsid w:val="0079720D"/>
    <w:rsid w:val="00797288"/>
    <w:rsid w:val="00797D96"/>
    <w:rsid w:val="007A0990"/>
    <w:rsid w:val="007A0998"/>
    <w:rsid w:val="007A0F7D"/>
    <w:rsid w:val="007A207C"/>
    <w:rsid w:val="007A4033"/>
    <w:rsid w:val="007A43EF"/>
    <w:rsid w:val="007A4820"/>
    <w:rsid w:val="007A4B3F"/>
    <w:rsid w:val="007A5E5C"/>
    <w:rsid w:val="007A63E9"/>
    <w:rsid w:val="007A6B09"/>
    <w:rsid w:val="007B042D"/>
    <w:rsid w:val="007B307E"/>
    <w:rsid w:val="007B30C7"/>
    <w:rsid w:val="007B45A4"/>
    <w:rsid w:val="007B4C84"/>
    <w:rsid w:val="007B561B"/>
    <w:rsid w:val="007B645D"/>
    <w:rsid w:val="007B64F6"/>
    <w:rsid w:val="007B693D"/>
    <w:rsid w:val="007B78A7"/>
    <w:rsid w:val="007C00AE"/>
    <w:rsid w:val="007C00D9"/>
    <w:rsid w:val="007C1015"/>
    <w:rsid w:val="007C147F"/>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E48"/>
    <w:rsid w:val="007D456F"/>
    <w:rsid w:val="007D4716"/>
    <w:rsid w:val="007E0D87"/>
    <w:rsid w:val="007E4982"/>
    <w:rsid w:val="007E5F69"/>
    <w:rsid w:val="007F02AA"/>
    <w:rsid w:val="007F2D62"/>
    <w:rsid w:val="007F3478"/>
    <w:rsid w:val="007F57C7"/>
    <w:rsid w:val="007F5B15"/>
    <w:rsid w:val="007F6011"/>
    <w:rsid w:val="007F7DCE"/>
    <w:rsid w:val="007F7F2C"/>
    <w:rsid w:val="00800404"/>
    <w:rsid w:val="00801F78"/>
    <w:rsid w:val="008022A6"/>
    <w:rsid w:val="00802CB8"/>
    <w:rsid w:val="00803337"/>
    <w:rsid w:val="0080616B"/>
    <w:rsid w:val="008063FA"/>
    <w:rsid w:val="00806960"/>
    <w:rsid w:val="0080698B"/>
    <w:rsid w:val="00806D03"/>
    <w:rsid w:val="00810903"/>
    <w:rsid w:val="0081183F"/>
    <w:rsid w:val="00811D3A"/>
    <w:rsid w:val="00812941"/>
    <w:rsid w:val="00813518"/>
    <w:rsid w:val="00814103"/>
    <w:rsid w:val="00814D68"/>
    <w:rsid w:val="00814DC9"/>
    <w:rsid w:val="00817772"/>
    <w:rsid w:val="00821905"/>
    <w:rsid w:val="00823BBB"/>
    <w:rsid w:val="00823F86"/>
    <w:rsid w:val="00823FCE"/>
    <w:rsid w:val="00824B67"/>
    <w:rsid w:val="00827430"/>
    <w:rsid w:val="008279F2"/>
    <w:rsid w:val="00831E3F"/>
    <w:rsid w:val="008324DD"/>
    <w:rsid w:val="0083338E"/>
    <w:rsid w:val="00834C25"/>
    <w:rsid w:val="008351E0"/>
    <w:rsid w:val="00837089"/>
    <w:rsid w:val="0083726D"/>
    <w:rsid w:val="00837D03"/>
    <w:rsid w:val="008423C0"/>
    <w:rsid w:val="00842476"/>
    <w:rsid w:val="00843C0F"/>
    <w:rsid w:val="00845D2B"/>
    <w:rsid w:val="0084646C"/>
    <w:rsid w:val="00846816"/>
    <w:rsid w:val="00846C10"/>
    <w:rsid w:val="00847098"/>
    <w:rsid w:val="00847143"/>
    <w:rsid w:val="008505E7"/>
    <w:rsid w:val="00851212"/>
    <w:rsid w:val="0085369A"/>
    <w:rsid w:val="00854F65"/>
    <w:rsid w:val="00855551"/>
    <w:rsid w:val="008561C3"/>
    <w:rsid w:val="00860CB1"/>
    <w:rsid w:val="00862DBA"/>
    <w:rsid w:val="00863EFB"/>
    <w:rsid w:val="008642E5"/>
    <w:rsid w:val="008646B0"/>
    <w:rsid w:val="008646EF"/>
    <w:rsid w:val="00864E2C"/>
    <w:rsid w:val="00866735"/>
    <w:rsid w:val="00870407"/>
    <w:rsid w:val="0087115E"/>
    <w:rsid w:val="00872369"/>
    <w:rsid w:val="00875AD6"/>
    <w:rsid w:val="00875B73"/>
    <w:rsid w:val="0087677C"/>
    <w:rsid w:val="00876DFF"/>
    <w:rsid w:val="00876F8D"/>
    <w:rsid w:val="00877E59"/>
    <w:rsid w:val="00881297"/>
    <w:rsid w:val="0088164D"/>
    <w:rsid w:val="00882EFC"/>
    <w:rsid w:val="00883134"/>
    <w:rsid w:val="00884AB5"/>
    <w:rsid w:val="0088551B"/>
    <w:rsid w:val="00885882"/>
    <w:rsid w:val="0088617B"/>
    <w:rsid w:val="008900A9"/>
    <w:rsid w:val="008900DD"/>
    <w:rsid w:val="008916C6"/>
    <w:rsid w:val="00891AE6"/>
    <w:rsid w:val="00891D53"/>
    <w:rsid w:val="00893908"/>
    <w:rsid w:val="00894AA1"/>
    <w:rsid w:val="0089513C"/>
    <w:rsid w:val="008967BC"/>
    <w:rsid w:val="00897DBE"/>
    <w:rsid w:val="008A1517"/>
    <w:rsid w:val="008A55E5"/>
    <w:rsid w:val="008A6529"/>
    <w:rsid w:val="008A6EBE"/>
    <w:rsid w:val="008A6F35"/>
    <w:rsid w:val="008B0A48"/>
    <w:rsid w:val="008B0CF8"/>
    <w:rsid w:val="008B145B"/>
    <w:rsid w:val="008B24DE"/>
    <w:rsid w:val="008B51AE"/>
    <w:rsid w:val="008B5500"/>
    <w:rsid w:val="008B590F"/>
    <w:rsid w:val="008B6F9F"/>
    <w:rsid w:val="008B7181"/>
    <w:rsid w:val="008B72E1"/>
    <w:rsid w:val="008B7595"/>
    <w:rsid w:val="008B7CC1"/>
    <w:rsid w:val="008C10DD"/>
    <w:rsid w:val="008C24F4"/>
    <w:rsid w:val="008C2627"/>
    <w:rsid w:val="008C4019"/>
    <w:rsid w:val="008C4312"/>
    <w:rsid w:val="008C6101"/>
    <w:rsid w:val="008D023F"/>
    <w:rsid w:val="008D1662"/>
    <w:rsid w:val="008D31D7"/>
    <w:rsid w:val="008D3BE5"/>
    <w:rsid w:val="008D4873"/>
    <w:rsid w:val="008D4C79"/>
    <w:rsid w:val="008D51B0"/>
    <w:rsid w:val="008D59D2"/>
    <w:rsid w:val="008D5B10"/>
    <w:rsid w:val="008D6145"/>
    <w:rsid w:val="008D7B1C"/>
    <w:rsid w:val="008D7B55"/>
    <w:rsid w:val="008E0BE1"/>
    <w:rsid w:val="008E0FD5"/>
    <w:rsid w:val="008E3990"/>
    <w:rsid w:val="008E4030"/>
    <w:rsid w:val="008E5EE1"/>
    <w:rsid w:val="008E7BE4"/>
    <w:rsid w:val="008F02DA"/>
    <w:rsid w:val="008F08BA"/>
    <w:rsid w:val="008F120C"/>
    <w:rsid w:val="008F218B"/>
    <w:rsid w:val="008F240C"/>
    <w:rsid w:val="008F4FAE"/>
    <w:rsid w:val="008F5484"/>
    <w:rsid w:val="0090029E"/>
    <w:rsid w:val="009016EF"/>
    <w:rsid w:val="00901B56"/>
    <w:rsid w:val="00903C7F"/>
    <w:rsid w:val="00903F1D"/>
    <w:rsid w:val="00903FD6"/>
    <w:rsid w:val="009057CF"/>
    <w:rsid w:val="009077C8"/>
    <w:rsid w:val="009100E9"/>
    <w:rsid w:val="009101BD"/>
    <w:rsid w:val="009102D1"/>
    <w:rsid w:val="009115DE"/>
    <w:rsid w:val="0091165D"/>
    <w:rsid w:val="0091167E"/>
    <w:rsid w:val="00911B0A"/>
    <w:rsid w:val="00914677"/>
    <w:rsid w:val="00915473"/>
    <w:rsid w:val="0091778F"/>
    <w:rsid w:val="00917A3B"/>
    <w:rsid w:val="0092363C"/>
    <w:rsid w:val="00924B6A"/>
    <w:rsid w:val="00925277"/>
    <w:rsid w:val="00926400"/>
    <w:rsid w:val="00927E1B"/>
    <w:rsid w:val="009311FE"/>
    <w:rsid w:val="00933FD4"/>
    <w:rsid w:val="00935AA0"/>
    <w:rsid w:val="00936D80"/>
    <w:rsid w:val="00937709"/>
    <w:rsid w:val="00937F61"/>
    <w:rsid w:val="0094095D"/>
    <w:rsid w:val="00940AD6"/>
    <w:rsid w:val="00944365"/>
    <w:rsid w:val="00944682"/>
    <w:rsid w:val="009448E5"/>
    <w:rsid w:val="00947792"/>
    <w:rsid w:val="00947C2A"/>
    <w:rsid w:val="00947D94"/>
    <w:rsid w:val="0095131C"/>
    <w:rsid w:val="009513FA"/>
    <w:rsid w:val="00951AA1"/>
    <w:rsid w:val="0095369A"/>
    <w:rsid w:val="00954496"/>
    <w:rsid w:val="0095451A"/>
    <w:rsid w:val="00954DEF"/>
    <w:rsid w:val="00955156"/>
    <w:rsid w:val="009554F8"/>
    <w:rsid w:val="00956A74"/>
    <w:rsid w:val="00956B42"/>
    <w:rsid w:val="0096134D"/>
    <w:rsid w:val="009636E1"/>
    <w:rsid w:val="00963B31"/>
    <w:rsid w:val="00964020"/>
    <w:rsid w:val="00964B5D"/>
    <w:rsid w:val="00964D14"/>
    <w:rsid w:val="00964EE2"/>
    <w:rsid w:val="009651C1"/>
    <w:rsid w:val="00965541"/>
    <w:rsid w:val="00965F96"/>
    <w:rsid w:val="0096610D"/>
    <w:rsid w:val="00967C16"/>
    <w:rsid w:val="00970018"/>
    <w:rsid w:val="009705FF"/>
    <w:rsid w:val="00970FCE"/>
    <w:rsid w:val="00972FE2"/>
    <w:rsid w:val="009730D0"/>
    <w:rsid w:val="009741AE"/>
    <w:rsid w:val="00974C09"/>
    <w:rsid w:val="00976927"/>
    <w:rsid w:val="0097783C"/>
    <w:rsid w:val="00977BB9"/>
    <w:rsid w:val="0098081D"/>
    <w:rsid w:val="00981ED1"/>
    <w:rsid w:val="00981F2E"/>
    <w:rsid w:val="009828F7"/>
    <w:rsid w:val="00983A27"/>
    <w:rsid w:val="00983FD6"/>
    <w:rsid w:val="00984A54"/>
    <w:rsid w:val="00985454"/>
    <w:rsid w:val="009866F2"/>
    <w:rsid w:val="00990E4A"/>
    <w:rsid w:val="00991DF9"/>
    <w:rsid w:val="009921D1"/>
    <w:rsid w:val="00992FA5"/>
    <w:rsid w:val="00994658"/>
    <w:rsid w:val="00994764"/>
    <w:rsid w:val="00994DFD"/>
    <w:rsid w:val="0099565E"/>
    <w:rsid w:val="00996AD4"/>
    <w:rsid w:val="009971A4"/>
    <w:rsid w:val="0099748F"/>
    <w:rsid w:val="009A05FA"/>
    <w:rsid w:val="009A391D"/>
    <w:rsid w:val="009A42D3"/>
    <w:rsid w:val="009A4436"/>
    <w:rsid w:val="009A5850"/>
    <w:rsid w:val="009A6B37"/>
    <w:rsid w:val="009A6EDF"/>
    <w:rsid w:val="009A7CEE"/>
    <w:rsid w:val="009A7E07"/>
    <w:rsid w:val="009B0331"/>
    <w:rsid w:val="009B0860"/>
    <w:rsid w:val="009B0CE3"/>
    <w:rsid w:val="009B0CFE"/>
    <w:rsid w:val="009B2091"/>
    <w:rsid w:val="009B249E"/>
    <w:rsid w:val="009C0751"/>
    <w:rsid w:val="009C1007"/>
    <w:rsid w:val="009C1E69"/>
    <w:rsid w:val="009C411E"/>
    <w:rsid w:val="009C582D"/>
    <w:rsid w:val="009C7652"/>
    <w:rsid w:val="009C7C94"/>
    <w:rsid w:val="009C7CDD"/>
    <w:rsid w:val="009D028E"/>
    <w:rsid w:val="009D076C"/>
    <w:rsid w:val="009D1F03"/>
    <w:rsid w:val="009D2744"/>
    <w:rsid w:val="009D2818"/>
    <w:rsid w:val="009D2E3F"/>
    <w:rsid w:val="009D3516"/>
    <w:rsid w:val="009D416A"/>
    <w:rsid w:val="009D51C3"/>
    <w:rsid w:val="009D6556"/>
    <w:rsid w:val="009E0433"/>
    <w:rsid w:val="009E08AE"/>
    <w:rsid w:val="009E116D"/>
    <w:rsid w:val="009E2B09"/>
    <w:rsid w:val="009E5486"/>
    <w:rsid w:val="009E5A89"/>
    <w:rsid w:val="009E5AF3"/>
    <w:rsid w:val="009F0AF8"/>
    <w:rsid w:val="009F104C"/>
    <w:rsid w:val="009F21A2"/>
    <w:rsid w:val="009F3487"/>
    <w:rsid w:val="009F3746"/>
    <w:rsid w:val="009F39AC"/>
    <w:rsid w:val="009F3D60"/>
    <w:rsid w:val="009F5452"/>
    <w:rsid w:val="009F5DDD"/>
    <w:rsid w:val="009F5EE9"/>
    <w:rsid w:val="009F5F3C"/>
    <w:rsid w:val="009F622F"/>
    <w:rsid w:val="009F6B13"/>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657"/>
    <w:rsid w:val="00A1667D"/>
    <w:rsid w:val="00A17786"/>
    <w:rsid w:val="00A20594"/>
    <w:rsid w:val="00A21F7F"/>
    <w:rsid w:val="00A221F5"/>
    <w:rsid w:val="00A22661"/>
    <w:rsid w:val="00A22D65"/>
    <w:rsid w:val="00A23809"/>
    <w:rsid w:val="00A23BE9"/>
    <w:rsid w:val="00A242DF"/>
    <w:rsid w:val="00A2789E"/>
    <w:rsid w:val="00A303A2"/>
    <w:rsid w:val="00A31820"/>
    <w:rsid w:val="00A31AE8"/>
    <w:rsid w:val="00A3208E"/>
    <w:rsid w:val="00A334D6"/>
    <w:rsid w:val="00A33E7C"/>
    <w:rsid w:val="00A3464F"/>
    <w:rsid w:val="00A34FCC"/>
    <w:rsid w:val="00A36081"/>
    <w:rsid w:val="00A363FA"/>
    <w:rsid w:val="00A36492"/>
    <w:rsid w:val="00A37D10"/>
    <w:rsid w:val="00A416C4"/>
    <w:rsid w:val="00A41737"/>
    <w:rsid w:val="00A424E8"/>
    <w:rsid w:val="00A42E5E"/>
    <w:rsid w:val="00A44A48"/>
    <w:rsid w:val="00A45772"/>
    <w:rsid w:val="00A47490"/>
    <w:rsid w:val="00A477CE"/>
    <w:rsid w:val="00A503BA"/>
    <w:rsid w:val="00A545F3"/>
    <w:rsid w:val="00A547D6"/>
    <w:rsid w:val="00A548BD"/>
    <w:rsid w:val="00A56545"/>
    <w:rsid w:val="00A56668"/>
    <w:rsid w:val="00A57288"/>
    <w:rsid w:val="00A57F54"/>
    <w:rsid w:val="00A6054B"/>
    <w:rsid w:val="00A630F8"/>
    <w:rsid w:val="00A64A96"/>
    <w:rsid w:val="00A658B6"/>
    <w:rsid w:val="00A667D2"/>
    <w:rsid w:val="00A67869"/>
    <w:rsid w:val="00A6786E"/>
    <w:rsid w:val="00A70797"/>
    <w:rsid w:val="00A7079B"/>
    <w:rsid w:val="00A70C15"/>
    <w:rsid w:val="00A70F4B"/>
    <w:rsid w:val="00A715CA"/>
    <w:rsid w:val="00A7511F"/>
    <w:rsid w:val="00A75837"/>
    <w:rsid w:val="00A75BC2"/>
    <w:rsid w:val="00A75D89"/>
    <w:rsid w:val="00A76BA4"/>
    <w:rsid w:val="00A7712C"/>
    <w:rsid w:val="00A80A35"/>
    <w:rsid w:val="00A81B64"/>
    <w:rsid w:val="00A8255A"/>
    <w:rsid w:val="00A828B2"/>
    <w:rsid w:val="00A84EDA"/>
    <w:rsid w:val="00A85551"/>
    <w:rsid w:val="00A85E07"/>
    <w:rsid w:val="00A87D7A"/>
    <w:rsid w:val="00A90CF0"/>
    <w:rsid w:val="00A90DE1"/>
    <w:rsid w:val="00A91092"/>
    <w:rsid w:val="00A9250A"/>
    <w:rsid w:val="00A928D6"/>
    <w:rsid w:val="00A9343D"/>
    <w:rsid w:val="00A937BB"/>
    <w:rsid w:val="00A93E34"/>
    <w:rsid w:val="00A9433C"/>
    <w:rsid w:val="00A9466F"/>
    <w:rsid w:val="00A94DC4"/>
    <w:rsid w:val="00A95BE0"/>
    <w:rsid w:val="00AA0D9F"/>
    <w:rsid w:val="00AA1EF9"/>
    <w:rsid w:val="00AA20E7"/>
    <w:rsid w:val="00AA2166"/>
    <w:rsid w:val="00AA3258"/>
    <w:rsid w:val="00AA4EF0"/>
    <w:rsid w:val="00AA6B18"/>
    <w:rsid w:val="00AA7C5F"/>
    <w:rsid w:val="00AB0F9A"/>
    <w:rsid w:val="00AB21A3"/>
    <w:rsid w:val="00AB2424"/>
    <w:rsid w:val="00AB258A"/>
    <w:rsid w:val="00AB2F76"/>
    <w:rsid w:val="00AB400F"/>
    <w:rsid w:val="00AC1755"/>
    <w:rsid w:val="00AC1C59"/>
    <w:rsid w:val="00AC22B0"/>
    <w:rsid w:val="00AC3042"/>
    <w:rsid w:val="00AC3D3A"/>
    <w:rsid w:val="00AC5BF5"/>
    <w:rsid w:val="00AC6731"/>
    <w:rsid w:val="00AC73BA"/>
    <w:rsid w:val="00AD0BF6"/>
    <w:rsid w:val="00AD0FCC"/>
    <w:rsid w:val="00AD15D9"/>
    <w:rsid w:val="00AD2B95"/>
    <w:rsid w:val="00AD2F6F"/>
    <w:rsid w:val="00AD6DCA"/>
    <w:rsid w:val="00AD6FE8"/>
    <w:rsid w:val="00AD7A1A"/>
    <w:rsid w:val="00AE1C13"/>
    <w:rsid w:val="00AE2AC2"/>
    <w:rsid w:val="00AE2DFF"/>
    <w:rsid w:val="00AE48F8"/>
    <w:rsid w:val="00AE7575"/>
    <w:rsid w:val="00AE792A"/>
    <w:rsid w:val="00AF3C2E"/>
    <w:rsid w:val="00AF3ED1"/>
    <w:rsid w:val="00AF485B"/>
    <w:rsid w:val="00B0006D"/>
    <w:rsid w:val="00B00141"/>
    <w:rsid w:val="00B00E89"/>
    <w:rsid w:val="00B02653"/>
    <w:rsid w:val="00B0315B"/>
    <w:rsid w:val="00B036B6"/>
    <w:rsid w:val="00B04263"/>
    <w:rsid w:val="00B04403"/>
    <w:rsid w:val="00B04DB5"/>
    <w:rsid w:val="00B1161A"/>
    <w:rsid w:val="00B1424C"/>
    <w:rsid w:val="00B14C02"/>
    <w:rsid w:val="00B14E33"/>
    <w:rsid w:val="00B1525E"/>
    <w:rsid w:val="00B16F48"/>
    <w:rsid w:val="00B17468"/>
    <w:rsid w:val="00B17C63"/>
    <w:rsid w:val="00B2082E"/>
    <w:rsid w:val="00B20852"/>
    <w:rsid w:val="00B231C1"/>
    <w:rsid w:val="00B23E26"/>
    <w:rsid w:val="00B257A8"/>
    <w:rsid w:val="00B25FF8"/>
    <w:rsid w:val="00B26AB6"/>
    <w:rsid w:val="00B26BB6"/>
    <w:rsid w:val="00B2701A"/>
    <w:rsid w:val="00B30930"/>
    <w:rsid w:val="00B313D5"/>
    <w:rsid w:val="00B320D1"/>
    <w:rsid w:val="00B32A97"/>
    <w:rsid w:val="00B330B9"/>
    <w:rsid w:val="00B33C55"/>
    <w:rsid w:val="00B3420E"/>
    <w:rsid w:val="00B3458B"/>
    <w:rsid w:val="00B34599"/>
    <w:rsid w:val="00B35A99"/>
    <w:rsid w:val="00B3657F"/>
    <w:rsid w:val="00B36D2E"/>
    <w:rsid w:val="00B4044C"/>
    <w:rsid w:val="00B40FA1"/>
    <w:rsid w:val="00B4109F"/>
    <w:rsid w:val="00B42083"/>
    <w:rsid w:val="00B42728"/>
    <w:rsid w:val="00B43485"/>
    <w:rsid w:val="00B43B18"/>
    <w:rsid w:val="00B445A2"/>
    <w:rsid w:val="00B44A32"/>
    <w:rsid w:val="00B451F2"/>
    <w:rsid w:val="00B454E0"/>
    <w:rsid w:val="00B475DB"/>
    <w:rsid w:val="00B50D8E"/>
    <w:rsid w:val="00B51468"/>
    <w:rsid w:val="00B51A27"/>
    <w:rsid w:val="00B5253B"/>
    <w:rsid w:val="00B548E8"/>
    <w:rsid w:val="00B54967"/>
    <w:rsid w:val="00B54D3C"/>
    <w:rsid w:val="00B5511A"/>
    <w:rsid w:val="00B553E7"/>
    <w:rsid w:val="00B55602"/>
    <w:rsid w:val="00B60075"/>
    <w:rsid w:val="00B6258E"/>
    <w:rsid w:val="00B63213"/>
    <w:rsid w:val="00B64765"/>
    <w:rsid w:val="00B650CB"/>
    <w:rsid w:val="00B672D8"/>
    <w:rsid w:val="00B67BEA"/>
    <w:rsid w:val="00B73562"/>
    <w:rsid w:val="00B74E21"/>
    <w:rsid w:val="00B75652"/>
    <w:rsid w:val="00B75F43"/>
    <w:rsid w:val="00B77483"/>
    <w:rsid w:val="00B8091F"/>
    <w:rsid w:val="00B80C2B"/>
    <w:rsid w:val="00B80ED3"/>
    <w:rsid w:val="00B813D6"/>
    <w:rsid w:val="00B81D81"/>
    <w:rsid w:val="00B82147"/>
    <w:rsid w:val="00B82744"/>
    <w:rsid w:val="00B82AA6"/>
    <w:rsid w:val="00B82EE6"/>
    <w:rsid w:val="00B835C2"/>
    <w:rsid w:val="00B84668"/>
    <w:rsid w:val="00B8485F"/>
    <w:rsid w:val="00B848B4"/>
    <w:rsid w:val="00B84AEA"/>
    <w:rsid w:val="00B84B2D"/>
    <w:rsid w:val="00B850D6"/>
    <w:rsid w:val="00B85587"/>
    <w:rsid w:val="00B85D5A"/>
    <w:rsid w:val="00B8613A"/>
    <w:rsid w:val="00B86475"/>
    <w:rsid w:val="00B90639"/>
    <w:rsid w:val="00B9216F"/>
    <w:rsid w:val="00B93F35"/>
    <w:rsid w:val="00B951CB"/>
    <w:rsid w:val="00B951F0"/>
    <w:rsid w:val="00B95276"/>
    <w:rsid w:val="00B9561C"/>
    <w:rsid w:val="00B96C96"/>
    <w:rsid w:val="00B97745"/>
    <w:rsid w:val="00B97FC8"/>
    <w:rsid w:val="00BA0127"/>
    <w:rsid w:val="00BA092F"/>
    <w:rsid w:val="00BA0B23"/>
    <w:rsid w:val="00BA17A4"/>
    <w:rsid w:val="00BA4258"/>
    <w:rsid w:val="00BA479F"/>
    <w:rsid w:val="00BA6033"/>
    <w:rsid w:val="00BA64AA"/>
    <w:rsid w:val="00BA74FD"/>
    <w:rsid w:val="00BB008E"/>
    <w:rsid w:val="00BB22E8"/>
    <w:rsid w:val="00BB2516"/>
    <w:rsid w:val="00BB2694"/>
    <w:rsid w:val="00BB3D0A"/>
    <w:rsid w:val="00BB3D47"/>
    <w:rsid w:val="00BB53DC"/>
    <w:rsid w:val="00BB5A2C"/>
    <w:rsid w:val="00BB5DF3"/>
    <w:rsid w:val="00BB748C"/>
    <w:rsid w:val="00BC0EE6"/>
    <w:rsid w:val="00BC120E"/>
    <w:rsid w:val="00BC2CE8"/>
    <w:rsid w:val="00BC459C"/>
    <w:rsid w:val="00BC4D03"/>
    <w:rsid w:val="00BC6EAD"/>
    <w:rsid w:val="00BC7743"/>
    <w:rsid w:val="00BD13C1"/>
    <w:rsid w:val="00BD191D"/>
    <w:rsid w:val="00BD22F7"/>
    <w:rsid w:val="00BD3654"/>
    <w:rsid w:val="00BD394F"/>
    <w:rsid w:val="00BD42BF"/>
    <w:rsid w:val="00BD4433"/>
    <w:rsid w:val="00BD4BD2"/>
    <w:rsid w:val="00BD5587"/>
    <w:rsid w:val="00BD667B"/>
    <w:rsid w:val="00BD679D"/>
    <w:rsid w:val="00BD782C"/>
    <w:rsid w:val="00BE1124"/>
    <w:rsid w:val="00BE3163"/>
    <w:rsid w:val="00BE33A4"/>
    <w:rsid w:val="00BE3816"/>
    <w:rsid w:val="00BE4DF8"/>
    <w:rsid w:val="00BE6E34"/>
    <w:rsid w:val="00BF19BD"/>
    <w:rsid w:val="00BF1CB8"/>
    <w:rsid w:val="00BF4356"/>
    <w:rsid w:val="00BF44F1"/>
    <w:rsid w:val="00BF476A"/>
    <w:rsid w:val="00BF5D8E"/>
    <w:rsid w:val="00BF636C"/>
    <w:rsid w:val="00BF6720"/>
    <w:rsid w:val="00BF6CC9"/>
    <w:rsid w:val="00BF71B9"/>
    <w:rsid w:val="00BF7376"/>
    <w:rsid w:val="00BF75B2"/>
    <w:rsid w:val="00C0037E"/>
    <w:rsid w:val="00C0052C"/>
    <w:rsid w:val="00C0104F"/>
    <w:rsid w:val="00C03406"/>
    <w:rsid w:val="00C04107"/>
    <w:rsid w:val="00C045A5"/>
    <w:rsid w:val="00C06493"/>
    <w:rsid w:val="00C07673"/>
    <w:rsid w:val="00C07DB2"/>
    <w:rsid w:val="00C118CE"/>
    <w:rsid w:val="00C11FFE"/>
    <w:rsid w:val="00C13928"/>
    <w:rsid w:val="00C13AA5"/>
    <w:rsid w:val="00C13FFB"/>
    <w:rsid w:val="00C14634"/>
    <w:rsid w:val="00C164D4"/>
    <w:rsid w:val="00C171A4"/>
    <w:rsid w:val="00C17750"/>
    <w:rsid w:val="00C1781F"/>
    <w:rsid w:val="00C179B5"/>
    <w:rsid w:val="00C205B4"/>
    <w:rsid w:val="00C210D0"/>
    <w:rsid w:val="00C22208"/>
    <w:rsid w:val="00C22A63"/>
    <w:rsid w:val="00C23FF7"/>
    <w:rsid w:val="00C242A6"/>
    <w:rsid w:val="00C24499"/>
    <w:rsid w:val="00C258BD"/>
    <w:rsid w:val="00C26251"/>
    <w:rsid w:val="00C26B99"/>
    <w:rsid w:val="00C26C69"/>
    <w:rsid w:val="00C2708B"/>
    <w:rsid w:val="00C271D3"/>
    <w:rsid w:val="00C30EB8"/>
    <w:rsid w:val="00C31CE8"/>
    <w:rsid w:val="00C3200E"/>
    <w:rsid w:val="00C320BE"/>
    <w:rsid w:val="00C340AB"/>
    <w:rsid w:val="00C3483F"/>
    <w:rsid w:val="00C37647"/>
    <w:rsid w:val="00C37B81"/>
    <w:rsid w:val="00C37F07"/>
    <w:rsid w:val="00C4023A"/>
    <w:rsid w:val="00C41EF6"/>
    <w:rsid w:val="00C4381B"/>
    <w:rsid w:val="00C43841"/>
    <w:rsid w:val="00C4491F"/>
    <w:rsid w:val="00C450DE"/>
    <w:rsid w:val="00C473E9"/>
    <w:rsid w:val="00C5091A"/>
    <w:rsid w:val="00C50BE5"/>
    <w:rsid w:val="00C5176E"/>
    <w:rsid w:val="00C521A4"/>
    <w:rsid w:val="00C54A90"/>
    <w:rsid w:val="00C550BE"/>
    <w:rsid w:val="00C55166"/>
    <w:rsid w:val="00C55E71"/>
    <w:rsid w:val="00C560E5"/>
    <w:rsid w:val="00C56DCB"/>
    <w:rsid w:val="00C57B97"/>
    <w:rsid w:val="00C600B7"/>
    <w:rsid w:val="00C60FAA"/>
    <w:rsid w:val="00C620C5"/>
    <w:rsid w:val="00C6214B"/>
    <w:rsid w:val="00C622E9"/>
    <w:rsid w:val="00C638B7"/>
    <w:rsid w:val="00C64CAD"/>
    <w:rsid w:val="00C71F89"/>
    <w:rsid w:val="00C73A26"/>
    <w:rsid w:val="00C7418B"/>
    <w:rsid w:val="00C74C7E"/>
    <w:rsid w:val="00C75D0C"/>
    <w:rsid w:val="00C75FD4"/>
    <w:rsid w:val="00C80A7F"/>
    <w:rsid w:val="00C82E7F"/>
    <w:rsid w:val="00C82FDE"/>
    <w:rsid w:val="00C83685"/>
    <w:rsid w:val="00C85807"/>
    <w:rsid w:val="00C85C67"/>
    <w:rsid w:val="00C85DBA"/>
    <w:rsid w:val="00C87BD9"/>
    <w:rsid w:val="00C91565"/>
    <w:rsid w:val="00C92D31"/>
    <w:rsid w:val="00C93187"/>
    <w:rsid w:val="00C93265"/>
    <w:rsid w:val="00C93CF9"/>
    <w:rsid w:val="00C93DA6"/>
    <w:rsid w:val="00C9444E"/>
    <w:rsid w:val="00C94E23"/>
    <w:rsid w:val="00C95D4D"/>
    <w:rsid w:val="00C96001"/>
    <w:rsid w:val="00C965E7"/>
    <w:rsid w:val="00C96CFD"/>
    <w:rsid w:val="00C96F4B"/>
    <w:rsid w:val="00C97477"/>
    <w:rsid w:val="00CA2942"/>
    <w:rsid w:val="00CA2DBC"/>
    <w:rsid w:val="00CA47A3"/>
    <w:rsid w:val="00CA57EF"/>
    <w:rsid w:val="00CA5E2D"/>
    <w:rsid w:val="00CA6C69"/>
    <w:rsid w:val="00CA6DFF"/>
    <w:rsid w:val="00CA6EC9"/>
    <w:rsid w:val="00CA7AAB"/>
    <w:rsid w:val="00CB0072"/>
    <w:rsid w:val="00CB333A"/>
    <w:rsid w:val="00CB3CEA"/>
    <w:rsid w:val="00CB4220"/>
    <w:rsid w:val="00CB494F"/>
    <w:rsid w:val="00CB4EFB"/>
    <w:rsid w:val="00CB583B"/>
    <w:rsid w:val="00CB6DC2"/>
    <w:rsid w:val="00CB6EE4"/>
    <w:rsid w:val="00CB6F06"/>
    <w:rsid w:val="00CB72FF"/>
    <w:rsid w:val="00CB75CC"/>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C43"/>
    <w:rsid w:val="00CD4DB3"/>
    <w:rsid w:val="00CD563B"/>
    <w:rsid w:val="00CD5F7E"/>
    <w:rsid w:val="00CD6A82"/>
    <w:rsid w:val="00CE07DD"/>
    <w:rsid w:val="00CE11C1"/>
    <w:rsid w:val="00CE213A"/>
    <w:rsid w:val="00CE4982"/>
    <w:rsid w:val="00CE5F97"/>
    <w:rsid w:val="00CE6978"/>
    <w:rsid w:val="00CE72D1"/>
    <w:rsid w:val="00CE738E"/>
    <w:rsid w:val="00CE7393"/>
    <w:rsid w:val="00CF263F"/>
    <w:rsid w:val="00CF31AC"/>
    <w:rsid w:val="00CF321B"/>
    <w:rsid w:val="00CF49B8"/>
    <w:rsid w:val="00CF5779"/>
    <w:rsid w:val="00CF577B"/>
    <w:rsid w:val="00CF6EA1"/>
    <w:rsid w:val="00CF74EE"/>
    <w:rsid w:val="00CF7940"/>
    <w:rsid w:val="00CF7D05"/>
    <w:rsid w:val="00D00138"/>
    <w:rsid w:val="00D01014"/>
    <w:rsid w:val="00D023A0"/>
    <w:rsid w:val="00D02B87"/>
    <w:rsid w:val="00D02C70"/>
    <w:rsid w:val="00D053B4"/>
    <w:rsid w:val="00D0553A"/>
    <w:rsid w:val="00D059F4"/>
    <w:rsid w:val="00D05EDB"/>
    <w:rsid w:val="00D068F0"/>
    <w:rsid w:val="00D07501"/>
    <w:rsid w:val="00D10A24"/>
    <w:rsid w:val="00D12057"/>
    <w:rsid w:val="00D12462"/>
    <w:rsid w:val="00D12C9C"/>
    <w:rsid w:val="00D13545"/>
    <w:rsid w:val="00D137EE"/>
    <w:rsid w:val="00D15035"/>
    <w:rsid w:val="00D155F0"/>
    <w:rsid w:val="00D16725"/>
    <w:rsid w:val="00D2000A"/>
    <w:rsid w:val="00D2038E"/>
    <w:rsid w:val="00D21DAF"/>
    <w:rsid w:val="00D22551"/>
    <w:rsid w:val="00D23B7A"/>
    <w:rsid w:val="00D23D06"/>
    <w:rsid w:val="00D24102"/>
    <w:rsid w:val="00D25B9D"/>
    <w:rsid w:val="00D2652A"/>
    <w:rsid w:val="00D26CF7"/>
    <w:rsid w:val="00D26ECC"/>
    <w:rsid w:val="00D27099"/>
    <w:rsid w:val="00D270CF"/>
    <w:rsid w:val="00D279EC"/>
    <w:rsid w:val="00D27D8B"/>
    <w:rsid w:val="00D306FF"/>
    <w:rsid w:val="00D32913"/>
    <w:rsid w:val="00D33D88"/>
    <w:rsid w:val="00D361AC"/>
    <w:rsid w:val="00D36201"/>
    <w:rsid w:val="00D36FD8"/>
    <w:rsid w:val="00D37149"/>
    <w:rsid w:val="00D379FA"/>
    <w:rsid w:val="00D40C7E"/>
    <w:rsid w:val="00D422C2"/>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9E8"/>
    <w:rsid w:val="00D552E5"/>
    <w:rsid w:val="00D555BE"/>
    <w:rsid w:val="00D567F2"/>
    <w:rsid w:val="00D57C81"/>
    <w:rsid w:val="00D60151"/>
    <w:rsid w:val="00D608BD"/>
    <w:rsid w:val="00D614CA"/>
    <w:rsid w:val="00D61CC9"/>
    <w:rsid w:val="00D62B9D"/>
    <w:rsid w:val="00D62E0B"/>
    <w:rsid w:val="00D6316E"/>
    <w:rsid w:val="00D6457B"/>
    <w:rsid w:val="00D664FF"/>
    <w:rsid w:val="00D6730B"/>
    <w:rsid w:val="00D67486"/>
    <w:rsid w:val="00D702E6"/>
    <w:rsid w:val="00D720D2"/>
    <w:rsid w:val="00D740C5"/>
    <w:rsid w:val="00D74668"/>
    <w:rsid w:val="00D74B23"/>
    <w:rsid w:val="00D75013"/>
    <w:rsid w:val="00D75FCD"/>
    <w:rsid w:val="00D76226"/>
    <w:rsid w:val="00D771E3"/>
    <w:rsid w:val="00D77DCE"/>
    <w:rsid w:val="00D80B9B"/>
    <w:rsid w:val="00D80DB4"/>
    <w:rsid w:val="00D81D6C"/>
    <w:rsid w:val="00D82395"/>
    <w:rsid w:val="00D82CF6"/>
    <w:rsid w:val="00D83CBE"/>
    <w:rsid w:val="00D83EC7"/>
    <w:rsid w:val="00D85538"/>
    <w:rsid w:val="00D8788B"/>
    <w:rsid w:val="00D9038B"/>
    <w:rsid w:val="00D906C5"/>
    <w:rsid w:val="00D91B1B"/>
    <w:rsid w:val="00D937EC"/>
    <w:rsid w:val="00D952E4"/>
    <w:rsid w:val="00D9754E"/>
    <w:rsid w:val="00D9775B"/>
    <w:rsid w:val="00D97C04"/>
    <w:rsid w:val="00DA3EE6"/>
    <w:rsid w:val="00DA452F"/>
    <w:rsid w:val="00DA4DE8"/>
    <w:rsid w:val="00DA5489"/>
    <w:rsid w:val="00DA5EF0"/>
    <w:rsid w:val="00DB170C"/>
    <w:rsid w:val="00DB2621"/>
    <w:rsid w:val="00DB2C6E"/>
    <w:rsid w:val="00DB76D0"/>
    <w:rsid w:val="00DC00A6"/>
    <w:rsid w:val="00DC23EF"/>
    <w:rsid w:val="00DC31FD"/>
    <w:rsid w:val="00DC401A"/>
    <w:rsid w:val="00DC41D2"/>
    <w:rsid w:val="00DC6211"/>
    <w:rsid w:val="00DC62AD"/>
    <w:rsid w:val="00DC6A74"/>
    <w:rsid w:val="00DC6EB8"/>
    <w:rsid w:val="00DC70F1"/>
    <w:rsid w:val="00DC718F"/>
    <w:rsid w:val="00DC76A5"/>
    <w:rsid w:val="00DD0B7B"/>
    <w:rsid w:val="00DD100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4F79"/>
    <w:rsid w:val="00DE5613"/>
    <w:rsid w:val="00DE590B"/>
    <w:rsid w:val="00DE5CF1"/>
    <w:rsid w:val="00DE60C2"/>
    <w:rsid w:val="00DE75DC"/>
    <w:rsid w:val="00DF07C0"/>
    <w:rsid w:val="00DF1B96"/>
    <w:rsid w:val="00DF43E0"/>
    <w:rsid w:val="00E01528"/>
    <w:rsid w:val="00E0171B"/>
    <w:rsid w:val="00E02005"/>
    <w:rsid w:val="00E0278F"/>
    <w:rsid w:val="00E02A5B"/>
    <w:rsid w:val="00E0343D"/>
    <w:rsid w:val="00E037B4"/>
    <w:rsid w:val="00E03C03"/>
    <w:rsid w:val="00E0547E"/>
    <w:rsid w:val="00E054DD"/>
    <w:rsid w:val="00E07678"/>
    <w:rsid w:val="00E0774D"/>
    <w:rsid w:val="00E10035"/>
    <w:rsid w:val="00E1023C"/>
    <w:rsid w:val="00E10DBF"/>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300BA"/>
    <w:rsid w:val="00E30302"/>
    <w:rsid w:val="00E320B1"/>
    <w:rsid w:val="00E34106"/>
    <w:rsid w:val="00E34D01"/>
    <w:rsid w:val="00E35AEB"/>
    <w:rsid w:val="00E35DE5"/>
    <w:rsid w:val="00E3695A"/>
    <w:rsid w:val="00E400BC"/>
    <w:rsid w:val="00E4061D"/>
    <w:rsid w:val="00E418A0"/>
    <w:rsid w:val="00E41CB1"/>
    <w:rsid w:val="00E43EF9"/>
    <w:rsid w:val="00E45082"/>
    <w:rsid w:val="00E464A0"/>
    <w:rsid w:val="00E5014A"/>
    <w:rsid w:val="00E52C2C"/>
    <w:rsid w:val="00E54FA8"/>
    <w:rsid w:val="00E624A7"/>
    <w:rsid w:val="00E62B4C"/>
    <w:rsid w:val="00E636E7"/>
    <w:rsid w:val="00E650BA"/>
    <w:rsid w:val="00E70303"/>
    <w:rsid w:val="00E768B7"/>
    <w:rsid w:val="00E77C03"/>
    <w:rsid w:val="00E8071B"/>
    <w:rsid w:val="00E81162"/>
    <w:rsid w:val="00E814A6"/>
    <w:rsid w:val="00E83663"/>
    <w:rsid w:val="00E8372D"/>
    <w:rsid w:val="00E8650C"/>
    <w:rsid w:val="00E866BA"/>
    <w:rsid w:val="00E905E5"/>
    <w:rsid w:val="00E90B74"/>
    <w:rsid w:val="00E90FDB"/>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FE3"/>
    <w:rsid w:val="00EA26D4"/>
    <w:rsid w:val="00EA281E"/>
    <w:rsid w:val="00EA2986"/>
    <w:rsid w:val="00EA2F2B"/>
    <w:rsid w:val="00EA3BF2"/>
    <w:rsid w:val="00EA42B8"/>
    <w:rsid w:val="00EA4F54"/>
    <w:rsid w:val="00EA5964"/>
    <w:rsid w:val="00EA61A7"/>
    <w:rsid w:val="00EA66EB"/>
    <w:rsid w:val="00EA6DE9"/>
    <w:rsid w:val="00EB0D9B"/>
    <w:rsid w:val="00EB135A"/>
    <w:rsid w:val="00EB23C2"/>
    <w:rsid w:val="00EB260A"/>
    <w:rsid w:val="00EB341A"/>
    <w:rsid w:val="00EB4D06"/>
    <w:rsid w:val="00EB56E6"/>
    <w:rsid w:val="00EB6C4A"/>
    <w:rsid w:val="00EC07CC"/>
    <w:rsid w:val="00EC141A"/>
    <w:rsid w:val="00EC1CD6"/>
    <w:rsid w:val="00EC4105"/>
    <w:rsid w:val="00EC5ADD"/>
    <w:rsid w:val="00EC6576"/>
    <w:rsid w:val="00EC742C"/>
    <w:rsid w:val="00ED010A"/>
    <w:rsid w:val="00ED0D16"/>
    <w:rsid w:val="00ED10CD"/>
    <w:rsid w:val="00ED2426"/>
    <w:rsid w:val="00ED3304"/>
    <w:rsid w:val="00ED35A7"/>
    <w:rsid w:val="00ED45F4"/>
    <w:rsid w:val="00ED5741"/>
    <w:rsid w:val="00EE2088"/>
    <w:rsid w:val="00EE22E7"/>
    <w:rsid w:val="00EE2436"/>
    <w:rsid w:val="00EE42AD"/>
    <w:rsid w:val="00EE42C1"/>
    <w:rsid w:val="00EE5657"/>
    <w:rsid w:val="00EE57B9"/>
    <w:rsid w:val="00EE6303"/>
    <w:rsid w:val="00EE7395"/>
    <w:rsid w:val="00EF020A"/>
    <w:rsid w:val="00EF07D7"/>
    <w:rsid w:val="00EF0D12"/>
    <w:rsid w:val="00EF1897"/>
    <w:rsid w:val="00EF2FC2"/>
    <w:rsid w:val="00EF53A5"/>
    <w:rsid w:val="00EF5F36"/>
    <w:rsid w:val="00EF75E9"/>
    <w:rsid w:val="00EF77C5"/>
    <w:rsid w:val="00EF7864"/>
    <w:rsid w:val="00F00D9E"/>
    <w:rsid w:val="00F027A7"/>
    <w:rsid w:val="00F04934"/>
    <w:rsid w:val="00F057BE"/>
    <w:rsid w:val="00F061FC"/>
    <w:rsid w:val="00F06625"/>
    <w:rsid w:val="00F06FF4"/>
    <w:rsid w:val="00F1005B"/>
    <w:rsid w:val="00F10EB1"/>
    <w:rsid w:val="00F126B8"/>
    <w:rsid w:val="00F13988"/>
    <w:rsid w:val="00F13F9D"/>
    <w:rsid w:val="00F163FC"/>
    <w:rsid w:val="00F17056"/>
    <w:rsid w:val="00F201FF"/>
    <w:rsid w:val="00F24015"/>
    <w:rsid w:val="00F24291"/>
    <w:rsid w:val="00F244F6"/>
    <w:rsid w:val="00F24A57"/>
    <w:rsid w:val="00F25738"/>
    <w:rsid w:val="00F25A2C"/>
    <w:rsid w:val="00F25DE5"/>
    <w:rsid w:val="00F260FF"/>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517A"/>
    <w:rsid w:val="00F45ECC"/>
    <w:rsid w:val="00F4677E"/>
    <w:rsid w:val="00F468B3"/>
    <w:rsid w:val="00F46A45"/>
    <w:rsid w:val="00F47F50"/>
    <w:rsid w:val="00F51378"/>
    <w:rsid w:val="00F514B6"/>
    <w:rsid w:val="00F522E3"/>
    <w:rsid w:val="00F528D0"/>
    <w:rsid w:val="00F5340F"/>
    <w:rsid w:val="00F54560"/>
    <w:rsid w:val="00F54E70"/>
    <w:rsid w:val="00F553BB"/>
    <w:rsid w:val="00F55AFA"/>
    <w:rsid w:val="00F55CB1"/>
    <w:rsid w:val="00F5765C"/>
    <w:rsid w:val="00F606AB"/>
    <w:rsid w:val="00F61D38"/>
    <w:rsid w:val="00F6295C"/>
    <w:rsid w:val="00F6348A"/>
    <w:rsid w:val="00F63843"/>
    <w:rsid w:val="00F63C67"/>
    <w:rsid w:val="00F63DA4"/>
    <w:rsid w:val="00F64DD2"/>
    <w:rsid w:val="00F65917"/>
    <w:rsid w:val="00F66B7E"/>
    <w:rsid w:val="00F66E21"/>
    <w:rsid w:val="00F67EBE"/>
    <w:rsid w:val="00F700C4"/>
    <w:rsid w:val="00F705B0"/>
    <w:rsid w:val="00F71F03"/>
    <w:rsid w:val="00F722A7"/>
    <w:rsid w:val="00F733F1"/>
    <w:rsid w:val="00F7494A"/>
    <w:rsid w:val="00F74A18"/>
    <w:rsid w:val="00F752D6"/>
    <w:rsid w:val="00F75587"/>
    <w:rsid w:val="00F7669D"/>
    <w:rsid w:val="00F76739"/>
    <w:rsid w:val="00F76C9A"/>
    <w:rsid w:val="00F76EFC"/>
    <w:rsid w:val="00F77073"/>
    <w:rsid w:val="00F81BBE"/>
    <w:rsid w:val="00F82169"/>
    <w:rsid w:val="00F82718"/>
    <w:rsid w:val="00F82C3B"/>
    <w:rsid w:val="00F83386"/>
    <w:rsid w:val="00F8653B"/>
    <w:rsid w:val="00F86CE0"/>
    <w:rsid w:val="00F8716A"/>
    <w:rsid w:val="00F8775C"/>
    <w:rsid w:val="00F90A83"/>
    <w:rsid w:val="00F91BC9"/>
    <w:rsid w:val="00F91E72"/>
    <w:rsid w:val="00F93732"/>
    <w:rsid w:val="00F938AA"/>
    <w:rsid w:val="00F95789"/>
    <w:rsid w:val="00F95C16"/>
    <w:rsid w:val="00F9620A"/>
    <w:rsid w:val="00F96342"/>
    <w:rsid w:val="00F96C57"/>
    <w:rsid w:val="00F97DF6"/>
    <w:rsid w:val="00FA071A"/>
    <w:rsid w:val="00FA0ACC"/>
    <w:rsid w:val="00FA1035"/>
    <w:rsid w:val="00FA1242"/>
    <w:rsid w:val="00FA1AEC"/>
    <w:rsid w:val="00FA3222"/>
    <w:rsid w:val="00FA34D1"/>
    <w:rsid w:val="00FA3E20"/>
    <w:rsid w:val="00FA4C9F"/>
    <w:rsid w:val="00FA524E"/>
    <w:rsid w:val="00FA6642"/>
    <w:rsid w:val="00FA736E"/>
    <w:rsid w:val="00FA7A32"/>
    <w:rsid w:val="00FB1C42"/>
    <w:rsid w:val="00FB26A8"/>
    <w:rsid w:val="00FB3642"/>
    <w:rsid w:val="00FB4602"/>
    <w:rsid w:val="00FB5460"/>
    <w:rsid w:val="00FB5A25"/>
    <w:rsid w:val="00FC0036"/>
    <w:rsid w:val="00FC1440"/>
    <w:rsid w:val="00FC15A3"/>
    <w:rsid w:val="00FC2405"/>
    <w:rsid w:val="00FC2CA9"/>
    <w:rsid w:val="00FC4101"/>
    <w:rsid w:val="00FC5C1F"/>
    <w:rsid w:val="00FC5D23"/>
    <w:rsid w:val="00FC5D7F"/>
    <w:rsid w:val="00FC7636"/>
    <w:rsid w:val="00FD0DE2"/>
    <w:rsid w:val="00FD3522"/>
    <w:rsid w:val="00FD362E"/>
    <w:rsid w:val="00FD3FA1"/>
    <w:rsid w:val="00FD4B34"/>
    <w:rsid w:val="00FD64F7"/>
    <w:rsid w:val="00FD65A6"/>
    <w:rsid w:val="00FD78E3"/>
    <w:rsid w:val="00FE0150"/>
    <w:rsid w:val="00FE0EA3"/>
    <w:rsid w:val="00FE15C0"/>
    <w:rsid w:val="00FE18B7"/>
    <w:rsid w:val="00FE193A"/>
    <w:rsid w:val="00FE3585"/>
    <w:rsid w:val="00FE462B"/>
    <w:rsid w:val="00FE4FBF"/>
    <w:rsid w:val="00FE61A8"/>
    <w:rsid w:val="00FE6C80"/>
    <w:rsid w:val="00FF09E8"/>
    <w:rsid w:val="00FF191A"/>
    <w:rsid w:val="00FF2687"/>
    <w:rsid w:val="00FF4592"/>
    <w:rsid w:val="00FF4CB4"/>
    <w:rsid w:val="00FF56EE"/>
    <w:rsid w:val="00FF5AD8"/>
    <w:rsid w:val="00FF6791"/>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08351"/>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E8071B"/>
    <w:pPr>
      <w:spacing w:before="24" w:after="24"/>
      <w:ind w:firstLine="1"/>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E8071B"/>
    <w:rPr>
      <w:rFonts w:eastAsia="黑体"/>
      <w:b/>
      <w:bCs/>
      <w:kern w:val="44"/>
      <w:sz w:val="30"/>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5.png"/><Relationship Id="rId42" Type="http://schemas.openxmlformats.org/officeDocument/2006/relationships/oleObject" Target="embeddings/oleObject10.bin"/><Relationship Id="rId47" Type="http://schemas.openxmlformats.org/officeDocument/2006/relationships/oleObject" Target="embeddings/oleObject12.bin"/><Relationship Id="rId63" Type="http://schemas.openxmlformats.org/officeDocument/2006/relationships/image" Target="media/image33.emf"/><Relationship Id="rId68" Type="http://schemas.openxmlformats.org/officeDocument/2006/relationships/package" Target="embeddings/Microsoft_Visio___7.vsdx"/><Relationship Id="rId84" Type="http://schemas.openxmlformats.org/officeDocument/2006/relationships/image" Target="media/image45.wmf"/><Relationship Id="rId89" Type="http://schemas.openxmlformats.org/officeDocument/2006/relationships/oleObject" Target="embeddings/oleObject21.bin"/><Relationship Id="rId16" Type="http://schemas.openxmlformats.org/officeDocument/2006/relationships/package" Target="embeddings/Microsoft_Visio___1.vsdx"/><Relationship Id="rId107" Type="http://schemas.openxmlformats.org/officeDocument/2006/relationships/image" Target="media/image59.png"/><Relationship Id="rId11" Type="http://schemas.openxmlformats.org/officeDocument/2006/relationships/header" Target="header2.xml"/><Relationship Id="rId32" Type="http://schemas.openxmlformats.org/officeDocument/2006/relationships/image" Target="media/image11.wmf"/><Relationship Id="rId37" Type="http://schemas.openxmlformats.org/officeDocument/2006/relationships/oleObject" Target="embeddings/oleObject7.bin"/><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0.emf"/><Relationship Id="rId79" Type="http://schemas.openxmlformats.org/officeDocument/2006/relationships/oleObject" Target="embeddings/oleObject15.bin"/><Relationship Id="rId102" Type="http://schemas.openxmlformats.org/officeDocument/2006/relationships/oleObject" Target="embeddings/oleObject26.bin"/><Relationship Id="rId5" Type="http://schemas.openxmlformats.org/officeDocument/2006/relationships/webSettings" Target="webSettings.xml"/><Relationship Id="rId90" Type="http://schemas.openxmlformats.org/officeDocument/2006/relationships/image" Target="media/image47.wmf"/><Relationship Id="rId95" Type="http://schemas.openxmlformats.org/officeDocument/2006/relationships/oleObject" Target="embeddings/oleObject24.bin"/><Relationship Id="rId22" Type="http://schemas.openxmlformats.org/officeDocument/2006/relationships/image" Target="media/image6.emf"/><Relationship Id="rId27" Type="http://schemas.openxmlformats.org/officeDocument/2006/relationships/package" Target="embeddings/Microsoft_Visio___4.vsdx"/><Relationship Id="rId43" Type="http://schemas.openxmlformats.org/officeDocument/2006/relationships/image" Target="media/image16.wmf"/><Relationship Id="rId48" Type="http://schemas.openxmlformats.org/officeDocument/2006/relationships/image" Target="media/image19.png"/><Relationship Id="rId64" Type="http://schemas.openxmlformats.org/officeDocument/2006/relationships/package" Target="embeddings/Microsoft_Visio___5.vsdx"/><Relationship Id="rId69" Type="http://schemas.openxmlformats.org/officeDocument/2006/relationships/image" Target="media/image36.png"/><Relationship Id="rId80" Type="http://schemas.openxmlformats.org/officeDocument/2006/relationships/image" Target="media/image43.wmf"/><Relationship Id="rId85" Type="http://schemas.openxmlformats.org/officeDocument/2006/relationships/oleObject" Target="embeddings/oleObject18.bin"/><Relationship Id="rId12" Type="http://schemas.openxmlformats.org/officeDocument/2006/relationships/footer" Target="footer3.xml"/><Relationship Id="rId17" Type="http://schemas.openxmlformats.org/officeDocument/2006/relationships/image" Target="media/image3.wmf"/><Relationship Id="rId33" Type="http://schemas.openxmlformats.org/officeDocument/2006/relationships/oleObject" Target="embeddings/oleObject5.bin"/><Relationship Id="rId38" Type="http://schemas.openxmlformats.org/officeDocument/2006/relationships/image" Target="media/image14.wmf"/><Relationship Id="rId59" Type="http://schemas.openxmlformats.org/officeDocument/2006/relationships/image" Target="media/image30.png"/><Relationship Id="rId103" Type="http://schemas.openxmlformats.org/officeDocument/2006/relationships/image" Target="media/image55.png"/><Relationship Id="rId108" Type="http://schemas.openxmlformats.org/officeDocument/2006/relationships/footer" Target="footer4.xml"/><Relationship Id="rId54" Type="http://schemas.openxmlformats.org/officeDocument/2006/relationships/image" Target="media/image25.png"/><Relationship Id="rId70" Type="http://schemas.openxmlformats.org/officeDocument/2006/relationships/image" Target="media/image37.png"/><Relationship Id="rId75" Type="http://schemas.openxmlformats.org/officeDocument/2006/relationships/package" Target="embeddings/Microsoft_Visio___9.vsdx"/><Relationship Id="rId91" Type="http://schemas.openxmlformats.org/officeDocument/2006/relationships/oleObject" Target="embeddings/oleObject22.bin"/><Relationship Id="rId96" Type="http://schemas.openxmlformats.org/officeDocument/2006/relationships/image" Target="media/image5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2.vsdx"/><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58.png"/><Relationship Id="rId10" Type="http://schemas.openxmlformats.org/officeDocument/2006/relationships/footer" Target="footer2.xml"/><Relationship Id="rId31" Type="http://schemas.openxmlformats.org/officeDocument/2006/relationships/oleObject" Target="embeddings/oleObject4.bin"/><Relationship Id="rId44" Type="http://schemas.openxmlformats.org/officeDocument/2006/relationships/oleObject" Target="embeddings/oleObject11.bin"/><Relationship Id="rId52" Type="http://schemas.openxmlformats.org/officeDocument/2006/relationships/image" Target="media/image23.png"/><Relationship Id="rId60" Type="http://schemas.openxmlformats.org/officeDocument/2006/relationships/image" Target="media/image31.wmf"/><Relationship Id="rId65" Type="http://schemas.openxmlformats.org/officeDocument/2006/relationships/image" Target="media/image34.emf"/><Relationship Id="rId73" Type="http://schemas.openxmlformats.org/officeDocument/2006/relationships/package" Target="embeddings/Microsoft_Visio___8.vsdx"/><Relationship Id="rId78" Type="http://schemas.openxmlformats.org/officeDocument/2006/relationships/image" Target="media/image42.wmf"/><Relationship Id="rId81" Type="http://schemas.openxmlformats.org/officeDocument/2006/relationships/oleObject" Target="embeddings/oleObject16.bin"/><Relationship Id="rId86" Type="http://schemas.openxmlformats.org/officeDocument/2006/relationships/oleObject" Target="embeddings/oleObject19.bin"/><Relationship Id="rId94" Type="http://schemas.openxmlformats.org/officeDocument/2006/relationships/image" Target="media/image49.wmf"/><Relationship Id="rId99" Type="http://schemas.openxmlformats.org/officeDocument/2006/relationships/image" Target="media/image52.png"/><Relationship Id="rId101" Type="http://schemas.openxmlformats.org/officeDocument/2006/relationships/image" Target="media/image54.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oleObject" Target="embeddings/oleObject1.bin"/><Relationship Id="rId39" Type="http://schemas.openxmlformats.org/officeDocument/2006/relationships/oleObject" Target="embeddings/oleObject8.bin"/><Relationship Id="rId109" Type="http://schemas.openxmlformats.org/officeDocument/2006/relationships/footer" Target="footer5.xml"/><Relationship Id="rId34" Type="http://schemas.openxmlformats.org/officeDocument/2006/relationships/image" Target="media/image12.wmf"/><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1.wmf"/><Relationship Id="rId97" Type="http://schemas.openxmlformats.org/officeDocument/2006/relationships/oleObject" Target="embeddings/oleObject25.bin"/><Relationship Id="rId10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48.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7.emf"/><Relationship Id="rId40" Type="http://schemas.openxmlformats.org/officeDocument/2006/relationships/oleObject" Target="embeddings/oleObject9.bin"/><Relationship Id="rId45" Type="http://schemas.openxmlformats.org/officeDocument/2006/relationships/image" Target="media/image17.png"/><Relationship Id="rId66" Type="http://schemas.openxmlformats.org/officeDocument/2006/relationships/package" Target="embeddings/Microsoft_Visio___6.vsdx"/><Relationship Id="rId87" Type="http://schemas.openxmlformats.org/officeDocument/2006/relationships/oleObject" Target="embeddings/oleObject20.bin"/><Relationship Id="rId110" Type="http://schemas.openxmlformats.org/officeDocument/2006/relationships/fontTable" Target="fontTable.xml"/><Relationship Id="rId61" Type="http://schemas.openxmlformats.org/officeDocument/2006/relationships/oleObject" Target="embeddings/oleObject13.bin"/><Relationship Id="rId82" Type="http://schemas.openxmlformats.org/officeDocument/2006/relationships/image" Target="media/image44.wmf"/><Relationship Id="rId19" Type="http://schemas.openxmlformats.org/officeDocument/2006/relationships/image" Target="media/image4.wmf"/><Relationship Id="rId14" Type="http://schemas.openxmlformats.org/officeDocument/2006/relationships/package" Target="embeddings/Microsoft_Visio___.vsdx"/><Relationship Id="rId30" Type="http://schemas.openxmlformats.org/officeDocument/2006/relationships/image" Target="media/image10.wmf"/><Relationship Id="rId35" Type="http://schemas.openxmlformats.org/officeDocument/2006/relationships/oleObject" Target="embeddings/oleObject6.bin"/><Relationship Id="rId56" Type="http://schemas.openxmlformats.org/officeDocument/2006/relationships/image" Target="media/image27.png"/><Relationship Id="rId77" Type="http://schemas.openxmlformats.org/officeDocument/2006/relationships/oleObject" Target="embeddings/oleObject14.bin"/><Relationship Id="rId100" Type="http://schemas.openxmlformats.org/officeDocument/2006/relationships/image" Target="media/image53.png"/><Relationship Id="rId105"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39.emf"/><Relationship Id="rId93" Type="http://schemas.openxmlformats.org/officeDocument/2006/relationships/oleObject" Target="embeddings/oleObject23.bin"/><Relationship Id="rId98"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package" Target="embeddings/Microsoft_Visio___3.vsdx"/><Relationship Id="rId46" Type="http://schemas.openxmlformats.org/officeDocument/2006/relationships/image" Target="media/image18.wmf"/><Relationship Id="rId67" Type="http://schemas.openxmlformats.org/officeDocument/2006/relationships/image" Target="media/image35.emf"/><Relationship Id="rId20" Type="http://schemas.openxmlformats.org/officeDocument/2006/relationships/oleObject" Target="embeddings/oleObject2.bin"/><Relationship Id="rId41" Type="http://schemas.openxmlformats.org/officeDocument/2006/relationships/image" Target="media/image15.wmf"/><Relationship Id="rId62" Type="http://schemas.openxmlformats.org/officeDocument/2006/relationships/image" Target="media/image32.png"/><Relationship Id="rId83" Type="http://schemas.openxmlformats.org/officeDocument/2006/relationships/oleObject" Target="embeddings/oleObject17.bin"/><Relationship Id="rId88" Type="http://schemas.openxmlformats.org/officeDocument/2006/relationships/image" Target="media/image46.wmf"/><Relationship Id="rId11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3A41C-9E88-4878-9E26-0D89DF177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2414</TotalTime>
  <Pages>1</Pages>
  <Words>7961</Words>
  <Characters>45378</Characters>
  <Application>Microsoft Office Word</Application>
  <DocSecurity>0</DocSecurity>
  <Lines>378</Lines>
  <Paragraphs>106</Paragraphs>
  <ScaleCrop>false</ScaleCrop>
  <Company>北京科技大学</Company>
  <LinksUpToDate>false</LinksUpToDate>
  <CharactersWithSpaces>53233</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36</cp:revision>
  <cp:lastPrinted>2016-12-19T11:25:00Z</cp:lastPrinted>
  <dcterms:created xsi:type="dcterms:W3CDTF">2016-12-20T09:53:00Z</dcterms:created>
  <dcterms:modified xsi:type="dcterms:W3CDTF">2019-11-01T12:53:00Z</dcterms:modified>
</cp:coreProperties>
</file>